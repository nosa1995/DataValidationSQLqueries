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B79F1" w14:textId="2A6AF8DB" w:rsidR="00CF144D" w:rsidRPr="000F374B" w:rsidRDefault="000F374B" w:rsidP="007D0088">
      <w:pPr>
        <w:pStyle w:val="Title"/>
        <w:rPr>
          <w:sz w:val="52"/>
          <w:szCs w:val="52"/>
        </w:rPr>
      </w:pPr>
      <w:r w:rsidRPr="000F374B">
        <w:rPr>
          <w:sz w:val="52"/>
          <w:szCs w:val="52"/>
        </w:rPr>
        <w:t>Integration</w:t>
      </w:r>
      <w:r w:rsidR="000B2722" w:rsidRPr="000F374B">
        <w:rPr>
          <w:sz w:val="52"/>
          <w:szCs w:val="52"/>
        </w:rPr>
        <w:t xml:space="preserve"> Testing Template</w:t>
      </w:r>
      <w:r w:rsidR="00CF519C" w:rsidRPr="000F374B">
        <w:rPr>
          <w:sz w:val="52"/>
          <w:szCs w:val="52"/>
        </w:rPr>
        <w:t xml:space="preserve"> for Bronze</w:t>
      </w:r>
    </w:p>
    <w:p w14:paraId="236DF5A8" w14:textId="6EFFBA58" w:rsidR="007D0088" w:rsidRDefault="000F374B" w:rsidP="007D0088">
      <w:pPr>
        <w:pStyle w:val="Subtitle"/>
      </w:pPr>
      <w:r>
        <w:t>Bronze</w:t>
      </w:r>
      <w:r w:rsidR="007D0088">
        <w:t xml:space="preserve"> Layer Table</w:t>
      </w:r>
      <w:r w:rsidR="00C547BA">
        <w:t>s</w:t>
      </w:r>
    </w:p>
    <w:p w14:paraId="273FB065" w14:textId="7638BCC7" w:rsidR="00CF144D" w:rsidRDefault="000B2722" w:rsidP="003E62C9">
      <w:pPr>
        <w:pStyle w:val="Heading2"/>
      </w:pPr>
      <w:r>
        <w:t>Test Case Information:</w:t>
      </w:r>
    </w:p>
    <w:p w14:paraId="515EE1BD" w14:textId="6C257871" w:rsidR="00CF144D" w:rsidRDefault="000B2722" w:rsidP="1C3781AF">
      <w:pPr>
        <w:pStyle w:val="ListParagraph"/>
        <w:numPr>
          <w:ilvl w:val="0"/>
          <w:numId w:val="1"/>
        </w:numPr>
      </w:pPr>
      <w:r w:rsidRPr="10AABC83">
        <w:rPr>
          <w:b/>
          <w:bCs/>
        </w:rPr>
        <w:t>Table Name</w:t>
      </w:r>
      <w:r>
        <w:t xml:space="preserve">: </w:t>
      </w:r>
    </w:p>
    <w:p w14:paraId="400701B4" w14:textId="21DA38CB" w:rsidR="00CF144D" w:rsidRDefault="000B2722" w:rsidP="003E62C9">
      <w:pPr>
        <w:pStyle w:val="ListParagraph"/>
        <w:numPr>
          <w:ilvl w:val="0"/>
          <w:numId w:val="1"/>
        </w:numPr>
      </w:pPr>
      <w:r w:rsidRPr="5F955691">
        <w:rPr>
          <w:b/>
          <w:bCs/>
        </w:rPr>
        <w:t>Tester</w:t>
      </w:r>
      <w:r>
        <w:t xml:space="preserve">: </w:t>
      </w:r>
      <w:r w:rsidR="1790EAEB">
        <w:t>Noza Akhmedova</w:t>
      </w:r>
      <w:r w:rsidR="00CF519C">
        <w:t xml:space="preserve"> and Sean</w:t>
      </w:r>
      <w:r w:rsidR="000F374B">
        <w:t xml:space="preserve"> Fahy</w:t>
      </w:r>
    </w:p>
    <w:p w14:paraId="67D91B66" w14:textId="796A81EA" w:rsidR="00CF144D" w:rsidRDefault="000B2722" w:rsidP="003E62C9">
      <w:pPr>
        <w:pStyle w:val="ListParagraph"/>
        <w:numPr>
          <w:ilvl w:val="0"/>
          <w:numId w:val="1"/>
        </w:numPr>
      </w:pPr>
      <w:r w:rsidRPr="10AABC83">
        <w:rPr>
          <w:b/>
          <w:bCs/>
        </w:rPr>
        <w:t>Reviewer</w:t>
      </w:r>
      <w:r>
        <w:t>:</w:t>
      </w:r>
      <w:r w:rsidR="538CBA5C">
        <w:t xml:space="preserve"> </w:t>
      </w:r>
      <w:r w:rsidR="00CF519C">
        <w:t>Kell</w:t>
      </w:r>
    </w:p>
    <w:p w14:paraId="0EFCFD10" w14:textId="26C02714" w:rsidR="00CF144D" w:rsidRDefault="000B2722" w:rsidP="003E62C9">
      <w:pPr>
        <w:pStyle w:val="ListParagraph"/>
        <w:numPr>
          <w:ilvl w:val="0"/>
          <w:numId w:val="1"/>
        </w:numPr>
      </w:pPr>
      <w:r w:rsidRPr="10AABC83">
        <w:rPr>
          <w:b/>
          <w:bCs/>
        </w:rPr>
        <w:t>Date</w:t>
      </w:r>
      <w:r>
        <w:t xml:space="preserve">: </w:t>
      </w:r>
      <w:r w:rsidR="0E765314">
        <w:t>1</w:t>
      </w:r>
      <w:r w:rsidR="00BB3DFD">
        <w:t>/</w:t>
      </w:r>
      <w:r w:rsidR="5D8D5338">
        <w:t>2</w:t>
      </w:r>
      <w:r w:rsidR="000F374B">
        <w:t>1</w:t>
      </w:r>
      <w:r w:rsidR="00BB3DFD">
        <w:t>/202</w:t>
      </w:r>
      <w:r w:rsidR="66941AB1">
        <w:t>5</w:t>
      </w:r>
    </w:p>
    <w:p w14:paraId="0DFEBCFE" w14:textId="4C41ED73" w:rsidR="003259AA" w:rsidRDefault="00000000">
      <w:r>
        <w:pict w14:anchorId="183F4360">
          <v:rect id="_x0000_i1028" style="width:0;height:1.5pt" o:hralign="center" o:hrstd="t" o:hr="t" fillcolor="#a0a0a0" stroked="f"/>
        </w:pict>
      </w:r>
    </w:p>
    <w:p w14:paraId="1A84FC99" w14:textId="77777777" w:rsidR="00CF144D" w:rsidRDefault="000B2722">
      <w:pPr>
        <w:pStyle w:val="Heading2"/>
      </w:pPr>
      <w:r>
        <w:t>Test Scenario:</w:t>
      </w:r>
    </w:p>
    <w:p w14:paraId="7ADB2C61" w14:textId="34884AFA" w:rsidR="00CF144D" w:rsidRDefault="000B2722">
      <w:r w:rsidRPr="003E62C9">
        <w:rPr>
          <w:b/>
          <w:bCs/>
        </w:rPr>
        <w:t>Objective</w:t>
      </w:r>
      <w:r>
        <w:t xml:space="preserve">: </w:t>
      </w:r>
      <w:r w:rsidR="00BB3DFD">
        <w:t>Validat</w:t>
      </w:r>
      <w:r w:rsidR="000F374B">
        <w:t>e</w:t>
      </w:r>
      <w:r w:rsidR="00BB3DFD">
        <w:t xml:space="preserve"> accuracy and completeness of migration of </w:t>
      </w:r>
      <w:r w:rsidR="000F374B">
        <w:t xml:space="preserve">Bronze </w:t>
      </w:r>
      <w:r w:rsidR="00BB3DFD">
        <w:t>Layer table</w:t>
      </w:r>
      <w:r w:rsidR="00DA4A29">
        <w:t>s</w:t>
      </w:r>
      <w:r w:rsidR="00BB3DFD">
        <w:t xml:space="preserve"> to </w:t>
      </w:r>
      <w:r w:rsidR="000F374B">
        <w:t>Azure SQL database.</w:t>
      </w:r>
    </w:p>
    <w:p w14:paraId="374BFDFB" w14:textId="10E2087A" w:rsidR="001321CB" w:rsidRPr="001321CB" w:rsidRDefault="000B2722" w:rsidP="001321CB">
      <w:r w:rsidRPr="003E62C9">
        <w:rPr>
          <w:b/>
          <w:bCs/>
        </w:rPr>
        <w:t>Test Description</w:t>
      </w:r>
      <w:r>
        <w:t>:</w:t>
      </w:r>
      <w:r w:rsidR="000F374B">
        <w:t xml:space="preserve"> </w:t>
      </w:r>
      <w:r w:rsidR="001321CB" w:rsidRPr="001321CB">
        <w:t xml:space="preserve">Bronze layer tables will be compared to their legacy, on-premises counterpart tables using a semi-automated testing process. This validation will use </w:t>
      </w:r>
      <w:r w:rsidR="001321CB" w:rsidRPr="001321CB">
        <w:rPr>
          <w:b/>
          <w:bCs/>
        </w:rPr>
        <w:t>Table Value Hash Validation (Row-Hash Aggregation)</w:t>
      </w:r>
      <w:r w:rsidR="00D213CF">
        <w:rPr>
          <w:b/>
          <w:bCs/>
        </w:rPr>
        <w:t xml:space="preserve"> </w:t>
      </w:r>
      <w:r w:rsidR="00D213CF" w:rsidRPr="00D213CF">
        <w:t>approach</w:t>
      </w:r>
      <w:r w:rsidR="001321CB" w:rsidRPr="001321CB">
        <w:t xml:space="preserve"> to confirm that the full set of data values in each migrated table matches the source table. The method generates a </w:t>
      </w:r>
      <w:r w:rsidR="001321CB" w:rsidRPr="001321CB">
        <w:rPr>
          <w:b/>
          <w:bCs/>
        </w:rPr>
        <w:t>single deterministic hash</w:t>
      </w:r>
      <w:r w:rsidR="001321CB" w:rsidRPr="001321CB">
        <w:t xml:space="preserve"> representing the table’s content, while excluding technical columns such as </w:t>
      </w:r>
      <w:r w:rsidR="001321CB" w:rsidRPr="001321CB">
        <w:rPr>
          <w:b/>
          <w:bCs/>
        </w:rPr>
        <w:t>Id</w:t>
      </w:r>
      <w:r w:rsidR="001321CB" w:rsidRPr="001321CB">
        <w:t xml:space="preserve"> and </w:t>
      </w:r>
      <w:proofErr w:type="spellStart"/>
      <w:r w:rsidR="001321CB" w:rsidRPr="001321CB">
        <w:rPr>
          <w:b/>
          <w:bCs/>
        </w:rPr>
        <w:t>PCBatchId</w:t>
      </w:r>
      <w:proofErr w:type="spellEnd"/>
      <w:r w:rsidR="001321CB" w:rsidRPr="001321CB">
        <w:t>.</w:t>
      </w:r>
      <w:r w:rsidR="00D213CF">
        <w:t xml:space="preserve"> If there are any differences found, the more detailed data validation - </w:t>
      </w:r>
      <w:r w:rsidR="00D213CF" w:rsidRPr="00D213CF">
        <w:rPr>
          <w:b/>
          <w:bCs/>
        </w:rPr>
        <w:t>Row Value Hash approach</w:t>
      </w:r>
      <w:r w:rsidR="00D213CF">
        <w:t xml:space="preserve"> will be implemented to investigate the differences </w:t>
      </w:r>
      <w:r w:rsidR="003109F6">
        <w:t>in</w:t>
      </w:r>
      <w:r w:rsidR="00D213CF">
        <w:t xml:space="preserve"> more detail.</w:t>
      </w:r>
    </w:p>
    <w:p w14:paraId="34ED60A5" w14:textId="135EFC28" w:rsidR="003259AA" w:rsidRDefault="00000000" w:rsidP="001321CB">
      <w:r>
        <w:pict w14:anchorId="25CE64A2">
          <v:rect id="_x0000_i1029" style="width:0;height:1.5pt" o:hralign="center" o:hrstd="t" o:hr="t" fillcolor="#a0a0a0" stroked="f"/>
        </w:pict>
      </w:r>
    </w:p>
    <w:p w14:paraId="24E647B6" w14:textId="77777777" w:rsidR="00CF144D" w:rsidRDefault="000B2722">
      <w:pPr>
        <w:pStyle w:val="Heading2"/>
      </w:pPr>
      <w:r>
        <w:t>Preconditions:</w:t>
      </w:r>
    </w:p>
    <w:p w14:paraId="125910E7" w14:textId="77777777" w:rsidR="00C44B2C" w:rsidRDefault="000B2722" w:rsidP="003953D0">
      <w:r w:rsidRPr="003E62C9">
        <w:rPr>
          <w:b/>
          <w:bCs/>
        </w:rPr>
        <w:t>Setup</w:t>
      </w:r>
      <w:r>
        <w:t xml:space="preserve">: </w:t>
      </w:r>
    </w:p>
    <w:p w14:paraId="6A3A9E6D" w14:textId="1ABB8CB6" w:rsidR="0060385A" w:rsidRPr="0060385A" w:rsidRDefault="0060385A" w:rsidP="0060385A">
      <w:pPr>
        <w:pStyle w:val="Heading3"/>
        <w:numPr>
          <w:ilvl w:val="0"/>
          <w:numId w:val="10"/>
        </w:numPr>
        <w:spacing w:line="264" w:lineRule="auto"/>
        <w:rPr>
          <w:rFonts w:eastAsiaTheme="minorHAnsi" w:cstheme="minorBidi"/>
          <w:bCs/>
          <w:color w:val="auto"/>
          <w:sz w:val="20"/>
          <w:szCs w:val="22"/>
        </w:rPr>
      </w:pPr>
      <w:r w:rsidRPr="0060385A">
        <w:rPr>
          <w:rFonts w:eastAsiaTheme="minorHAnsi" w:cstheme="minorBidi"/>
          <w:bCs/>
          <w:color w:val="auto"/>
          <w:sz w:val="20"/>
          <w:szCs w:val="22"/>
        </w:rPr>
        <w:t xml:space="preserve"> Source (Legacy) dataset </w:t>
      </w:r>
      <w:r w:rsidRPr="00D213CF">
        <w:rPr>
          <w:rFonts w:eastAsiaTheme="minorHAnsi" w:cstheme="minorBidi"/>
          <w:b w:val="0"/>
          <w:color w:val="auto"/>
          <w:sz w:val="20"/>
          <w:szCs w:val="22"/>
        </w:rPr>
        <w:t>is available for comparison</w:t>
      </w:r>
      <w:r w:rsidR="00D213CF">
        <w:rPr>
          <w:rFonts w:eastAsiaTheme="minorHAnsi" w:cstheme="minorBidi"/>
          <w:bCs/>
          <w:color w:val="auto"/>
          <w:sz w:val="20"/>
          <w:szCs w:val="22"/>
        </w:rPr>
        <w:t>:</w:t>
      </w:r>
    </w:p>
    <w:p w14:paraId="65DCB25B" w14:textId="3419D350" w:rsidR="0060385A" w:rsidRPr="0060385A" w:rsidRDefault="0060385A" w:rsidP="0060385A">
      <w:pPr>
        <w:pStyle w:val="Heading3"/>
        <w:spacing w:line="264" w:lineRule="auto"/>
        <w:rPr>
          <w:rFonts w:eastAsiaTheme="minorHAnsi" w:cstheme="minorBidi"/>
          <w:b w:val="0"/>
          <w:color w:val="auto"/>
          <w:sz w:val="20"/>
          <w:szCs w:val="22"/>
        </w:rPr>
      </w:pPr>
      <w:r w:rsidRPr="0060385A">
        <w:rPr>
          <w:rFonts w:eastAsiaTheme="minorHAnsi" w:cstheme="minorBidi"/>
          <w:b w:val="0"/>
          <w:color w:val="auto"/>
          <w:sz w:val="20"/>
          <w:szCs w:val="22"/>
        </w:rPr>
        <w:t>The legacy, on-premises source table</w:t>
      </w:r>
      <w:r w:rsidR="00D213CF">
        <w:rPr>
          <w:rFonts w:eastAsiaTheme="minorHAnsi" w:cstheme="minorBidi"/>
          <w:b w:val="0"/>
          <w:color w:val="auto"/>
          <w:sz w:val="20"/>
          <w:szCs w:val="22"/>
        </w:rPr>
        <w:t>s</w:t>
      </w:r>
      <w:r w:rsidRPr="0060385A">
        <w:rPr>
          <w:rFonts w:eastAsiaTheme="minorHAnsi" w:cstheme="minorBidi"/>
          <w:b w:val="0"/>
          <w:color w:val="auto"/>
          <w:sz w:val="20"/>
          <w:szCs w:val="22"/>
        </w:rPr>
        <w:t xml:space="preserve"> ha</w:t>
      </w:r>
      <w:r w:rsidR="00D213CF">
        <w:rPr>
          <w:rFonts w:eastAsiaTheme="minorHAnsi" w:cstheme="minorBidi"/>
          <w:b w:val="0"/>
          <w:color w:val="auto"/>
          <w:sz w:val="20"/>
          <w:szCs w:val="22"/>
        </w:rPr>
        <w:t>ve</w:t>
      </w:r>
      <w:r w:rsidRPr="0060385A">
        <w:rPr>
          <w:rFonts w:eastAsiaTheme="minorHAnsi" w:cstheme="minorBidi"/>
          <w:b w:val="0"/>
          <w:color w:val="auto"/>
          <w:sz w:val="20"/>
          <w:szCs w:val="22"/>
        </w:rPr>
        <w:t xml:space="preserve"> been identified </w:t>
      </w:r>
      <w:r>
        <w:rPr>
          <w:rFonts w:eastAsiaTheme="minorHAnsi" w:cstheme="minorBidi"/>
          <w:b w:val="0"/>
          <w:color w:val="auto"/>
          <w:sz w:val="20"/>
          <w:szCs w:val="22"/>
        </w:rPr>
        <w:t xml:space="preserve">in </w:t>
      </w:r>
      <w:proofErr w:type="spellStart"/>
      <w:r w:rsidRPr="0060385A">
        <w:rPr>
          <w:rFonts w:eastAsiaTheme="minorHAnsi" w:cstheme="minorBidi"/>
          <w:b w:val="0"/>
          <w:color w:val="auto"/>
          <w:sz w:val="20"/>
          <w:szCs w:val="22"/>
        </w:rPr>
        <w:t>Salesforce_Prod</w:t>
      </w:r>
      <w:proofErr w:type="spellEnd"/>
      <w:r>
        <w:rPr>
          <w:rFonts w:eastAsiaTheme="minorHAnsi" w:cstheme="minorBidi"/>
          <w:b w:val="0"/>
          <w:color w:val="auto"/>
          <w:sz w:val="20"/>
          <w:szCs w:val="22"/>
        </w:rPr>
        <w:t xml:space="preserve"> Database.</w:t>
      </w:r>
    </w:p>
    <w:p w14:paraId="5EB34970" w14:textId="439DE088" w:rsidR="0060385A" w:rsidRPr="0060385A" w:rsidRDefault="0060385A" w:rsidP="0060385A">
      <w:pPr>
        <w:pStyle w:val="Heading3"/>
        <w:numPr>
          <w:ilvl w:val="0"/>
          <w:numId w:val="10"/>
        </w:numPr>
        <w:spacing w:line="264" w:lineRule="auto"/>
        <w:rPr>
          <w:rFonts w:eastAsiaTheme="minorHAnsi" w:cstheme="minorBidi"/>
          <w:bCs/>
          <w:color w:val="auto"/>
          <w:sz w:val="20"/>
          <w:szCs w:val="22"/>
        </w:rPr>
      </w:pPr>
      <w:r w:rsidRPr="0060385A">
        <w:rPr>
          <w:rFonts w:eastAsiaTheme="minorHAnsi" w:cstheme="minorBidi"/>
          <w:bCs/>
          <w:color w:val="auto"/>
          <w:sz w:val="20"/>
          <w:szCs w:val="22"/>
        </w:rPr>
        <w:t xml:space="preserve">  Target (Azure SQL) dataset </w:t>
      </w:r>
      <w:r w:rsidRPr="00D213CF">
        <w:rPr>
          <w:rFonts w:eastAsiaTheme="minorHAnsi" w:cstheme="minorBidi"/>
          <w:b w:val="0"/>
          <w:color w:val="auto"/>
          <w:sz w:val="20"/>
          <w:szCs w:val="22"/>
        </w:rPr>
        <w:t>is available for comparison</w:t>
      </w:r>
      <w:r w:rsidR="00D213CF" w:rsidRPr="00D213CF">
        <w:rPr>
          <w:rFonts w:eastAsiaTheme="minorHAnsi" w:cstheme="minorBidi"/>
          <w:b w:val="0"/>
          <w:color w:val="auto"/>
          <w:sz w:val="20"/>
          <w:szCs w:val="22"/>
        </w:rPr>
        <w:t>:</w:t>
      </w:r>
    </w:p>
    <w:p w14:paraId="1F153B9C" w14:textId="1BCE17F3" w:rsidR="0060385A" w:rsidRPr="0060385A" w:rsidRDefault="0060385A" w:rsidP="0060385A">
      <w:pPr>
        <w:pStyle w:val="Heading3"/>
        <w:spacing w:line="264" w:lineRule="auto"/>
        <w:rPr>
          <w:rFonts w:eastAsiaTheme="minorHAnsi" w:cstheme="minorBidi"/>
          <w:b w:val="0"/>
          <w:color w:val="auto"/>
          <w:sz w:val="20"/>
          <w:szCs w:val="22"/>
        </w:rPr>
      </w:pPr>
      <w:r w:rsidRPr="0060385A">
        <w:rPr>
          <w:rFonts w:eastAsiaTheme="minorHAnsi" w:cstheme="minorBidi"/>
          <w:b w:val="0"/>
          <w:color w:val="auto"/>
          <w:sz w:val="20"/>
          <w:szCs w:val="22"/>
        </w:rPr>
        <w:t xml:space="preserve">The corresponding </w:t>
      </w:r>
      <w:r>
        <w:rPr>
          <w:rFonts w:eastAsiaTheme="minorHAnsi" w:cstheme="minorBidi"/>
          <w:b w:val="0"/>
          <w:color w:val="auto"/>
          <w:sz w:val="20"/>
          <w:szCs w:val="22"/>
        </w:rPr>
        <w:t>salesforce</w:t>
      </w:r>
      <w:r w:rsidRPr="0060385A">
        <w:rPr>
          <w:rFonts w:eastAsiaTheme="minorHAnsi" w:cstheme="minorBidi"/>
          <w:b w:val="0"/>
          <w:color w:val="auto"/>
          <w:sz w:val="20"/>
          <w:szCs w:val="22"/>
        </w:rPr>
        <w:t xml:space="preserve"> table</w:t>
      </w:r>
      <w:r w:rsidR="00D213CF">
        <w:rPr>
          <w:rFonts w:eastAsiaTheme="minorHAnsi" w:cstheme="minorBidi"/>
          <w:b w:val="0"/>
          <w:color w:val="auto"/>
          <w:sz w:val="20"/>
          <w:szCs w:val="22"/>
        </w:rPr>
        <w:t>s</w:t>
      </w:r>
      <w:r w:rsidRPr="0060385A">
        <w:rPr>
          <w:rFonts w:eastAsiaTheme="minorHAnsi" w:cstheme="minorBidi"/>
          <w:b w:val="0"/>
          <w:color w:val="auto"/>
          <w:sz w:val="20"/>
          <w:szCs w:val="22"/>
        </w:rPr>
        <w:t xml:space="preserve"> ha</w:t>
      </w:r>
      <w:r w:rsidR="00D213CF">
        <w:rPr>
          <w:rFonts w:eastAsiaTheme="minorHAnsi" w:cstheme="minorBidi"/>
          <w:b w:val="0"/>
          <w:color w:val="auto"/>
          <w:sz w:val="20"/>
          <w:szCs w:val="22"/>
        </w:rPr>
        <w:t>ve</w:t>
      </w:r>
      <w:r w:rsidRPr="0060385A">
        <w:rPr>
          <w:rFonts w:eastAsiaTheme="minorHAnsi" w:cstheme="minorBidi"/>
          <w:b w:val="0"/>
          <w:color w:val="auto"/>
          <w:sz w:val="20"/>
          <w:szCs w:val="22"/>
        </w:rPr>
        <w:t xml:space="preserve"> been successfully migrated and loaded into the Azure SQL </w:t>
      </w:r>
      <w:r w:rsidR="00D213CF" w:rsidRPr="0060385A">
        <w:rPr>
          <w:rFonts w:eastAsiaTheme="minorHAnsi" w:cstheme="minorBidi"/>
          <w:b w:val="0"/>
          <w:color w:val="auto"/>
          <w:sz w:val="20"/>
          <w:szCs w:val="22"/>
        </w:rPr>
        <w:t>Database and</w:t>
      </w:r>
      <w:r w:rsidRPr="0060385A">
        <w:rPr>
          <w:rFonts w:eastAsiaTheme="minorHAnsi" w:cstheme="minorBidi"/>
          <w:b w:val="0"/>
          <w:color w:val="auto"/>
          <w:sz w:val="20"/>
          <w:szCs w:val="22"/>
        </w:rPr>
        <w:t xml:space="preserve"> </w:t>
      </w:r>
      <w:r w:rsidR="003109F6" w:rsidRPr="0060385A">
        <w:rPr>
          <w:rFonts w:eastAsiaTheme="minorHAnsi" w:cstheme="minorBidi"/>
          <w:b w:val="0"/>
          <w:color w:val="auto"/>
          <w:sz w:val="20"/>
          <w:szCs w:val="22"/>
        </w:rPr>
        <w:t>are</w:t>
      </w:r>
      <w:r w:rsidRPr="0060385A">
        <w:rPr>
          <w:rFonts w:eastAsiaTheme="minorHAnsi" w:cstheme="minorBidi"/>
          <w:b w:val="0"/>
          <w:color w:val="auto"/>
          <w:sz w:val="20"/>
          <w:szCs w:val="22"/>
        </w:rPr>
        <w:t xml:space="preserve"> accessible.</w:t>
      </w:r>
    </w:p>
    <w:p w14:paraId="54A16F94" w14:textId="4EDD6C43" w:rsidR="0060385A" w:rsidRPr="0060385A" w:rsidRDefault="0060385A" w:rsidP="00D213CF">
      <w:pPr>
        <w:pStyle w:val="Heading3"/>
        <w:numPr>
          <w:ilvl w:val="0"/>
          <w:numId w:val="10"/>
        </w:numPr>
        <w:spacing w:line="264" w:lineRule="auto"/>
        <w:rPr>
          <w:rFonts w:eastAsiaTheme="minorHAnsi" w:cstheme="minorBidi"/>
          <w:b w:val="0"/>
          <w:color w:val="auto"/>
          <w:sz w:val="20"/>
          <w:szCs w:val="22"/>
        </w:rPr>
      </w:pPr>
      <w:r w:rsidRPr="003234C6">
        <w:rPr>
          <w:rFonts w:eastAsiaTheme="minorHAnsi" w:cstheme="minorBidi"/>
          <w:bCs/>
          <w:color w:val="000000" w:themeColor="text1"/>
          <w:sz w:val="20"/>
          <w:szCs w:val="22"/>
        </w:rPr>
        <w:t xml:space="preserve">Table Value Hash Validation </w:t>
      </w:r>
      <w:r>
        <w:rPr>
          <w:rFonts w:eastAsiaTheme="minorHAnsi" w:cstheme="minorBidi"/>
          <w:b w:val="0"/>
          <w:color w:val="auto"/>
          <w:sz w:val="20"/>
          <w:szCs w:val="22"/>
        </w:rPr>
        <w:t xml:space="preserve">SQL </w:t>
      </w:r>
      <w:r w:rsidRPr="0060385A">
        <w:rPr>
          <w:rFonts w:eastAsiaTheme="minorHAnsi" w:cstheme="minorBidi"/>
          <w:b w:val="0"/>
          <w:color w:val="auto"/>
          <w:sz w:val="20"/>
          <w:szCs w:val="22"/>
        </w:rPr>
        <w:t>script is configured</w:t>
      </w:r>
      <w:r w:rsidR="00D213CF">
        <w:rPr>
          <w:rFonts w:eastAsiaTheme="minorHAnsi" w:cstheme="minorBidi"/>
          <w:b w:val="0"/>
          <w:color w:val="auto"/>
          <w:sz w:val="20"/>
          <w:szCs w:val="22"/>
        </w:rPr>
        <w:t>:</w:t>
      </w:r>
    </w:p>
    <w:p w14:paraId="50425BCE" w14:textId="78AC3114" w:rsidR="0060385A" w:rsidRPr="0060385A" w:rsidRDefault="0060385A" w:rsidP="0060385A">
      <w:pPr>
        <w:pStyle w:val="Heading3"/>
        <w:spacing w:line="264" w:lineRule="auto"/>
        <w:rPr>
          <w:rFonts w:eastAsiaTheme="minorHAnsi" w:cstheme="minorBidi"/>
          <w:b w:val="0"/>
          <w:color w:val="auto"/>
          <w:sz w:val="20"/>
          <w:szCs w:val="22"/>
        </w:rPr>
      </w:pPr>
      <w:r w:rsidRPr="0060385A">
        <w:rPr>
          <w:rFonts w:eastAsiaTheme="minorHAnsi" w:cstheme="minorBidi"/>
          <w:b w:val="0"/>
          <w:color w:val="auto"/>
          <w:sz w:val="20"/>
          <w:szCs w:val="22"/>
        </w:rPr>
        <w:t xml:space="preserve">The Testing </w:t>
      </w:r>
      <w:r w:rsidRPr="003234C6">
        <w:rPr>
          <w:rFonts w:eastAsiaTheme="minorHAnsi" w:cstheme="minorBidi"/>
          <w:b w:val="0"/>
          <w:color w:val="000000" w:themeColor="text1"/>
          <w:sz w:val="20"/>
          <w:szCs w:val="22"/>
        </w:rPr>
        <w:t>Table Value Hash Validation</w:t>
      </w:r>
      <w:r w:rsidRPr="003234C6">
        <w:rPr>
          <w:rFonts w:eastAsiaTheme="minorHAnsi" w:cstheme="minorBidi"/>
          <w:bCs/>
          <w:color w:val="000000" w:themeColor="text1"/>
          <w:sz w:val="20"/>
          <w:szCs w:val="22"/>
        </w:rPr>
        <w:t xml:space="preserve"> </w:t>
      </w:r>
      <w:r>
        <w:rPr>
          <w:rFonts w:eastAsiaTheme="minorHAnsi" w:cstheme="minorBidi"/>
          <w:b w:val="0"/>
          <w:color w:val="auto"/>
          <w:sz w:val="20"/>
          <w:szCs w:val="22"/>
        </w:rPr>
        <w:t xml:space="preserve">SQL </w:t>
      </w:r>
      <w:r w:rsidRPr="0060385A">
        <w:rPr>
          <w:rFonts w:eastAsiaTheme="minorHAnsi" w:cstheme="minorBidi"/>
          <w:b w:val="0"/>
          <w:color w:val="auto"/>
          <w:sz w:val="20"/>
          <w:szCs w:val="22"/>
        </w:rPr>
        <w:t>script has been prepared with the required inputs, including:</w:t>
      </w:r>
    </w:p>
    <w:p w14:paraId="550C68B1" w14:textId="77777777" w:rsidR="0060385A" w:rsidRPr="001321CB" w:rsidRDefault="0060385A" w:rsidP="0060385A">
      <w:r w:rsidRPr="001321CB">
        <w:rPr>
          <w:b/>
          <w:bCs/>
        </w:rPr>
        <w:t>Rationale (Why this test is used):</w:t>
      </w:r>
      <w:r w:rsidRPr="001321CB">
        <w:br/>
        <w:t>Row count checks alone may pass even when data issues exist, such as:</w:t>
      </w:r>
    </w:p>
    <w:p w14:paraId="5819389F" w14:textId="77777777" w:rsidR="0060385A" w:rsidRPr="001321CB" w:rsidRDefault="0060385A" w:rsidP="0060385A">
      <w:pPr>
        <w:numPr>
          <w:ilvl w:val="0"/>
          <w:numId w:val="9"/>
        </w:numPr>
      </w:pPr>
      <w:r w:rsidRPr="001321CB">
        <w:t>Missing or extra records within specific subsets of the data</w:t>
      </w:r>
    </w:p>
    <w:p w14:paraId="5A9E224C" w14:textId="77777777" w:rsidR="0060385A" w:rsidRPr="001321CB" w:rsidRDefault="0060385A" w:rsidP="0060385A">
      <w:pPr>
        <w:numPr>
          <w:ilvl w:val="0"/>
          <w:numId w:val="9"/>
        </w:numPr>
      </w:pPr>
      <w:r w:rsidRPr="001321CB">
        <w:t xml:space="preserve">Data value changes introduced during migration (e.g., casting, trimming, rounding, </w:t>
      </w:r>
      <w:proofErr w:type="spellStart"/>
      <w:r w:rsidRPr="001321CB">
        <w:t>timezone</w:t>
      </w:r>
      <w:proofErr w:type="spellEnd"/>
      <w:r w:rsidRPr="001321CB">
        <w:t xml:space="preserve"> conversions)</w:t>
      </w:r>
    </w:p>
    <w:p w14:paraId="7F96A515" w14:textId="77777777" w:rsidR="0060385A" w:rsidRDefault="0060385A" w:rsidP="0060385A">
      <w:pPr>
        <w:numPr>
          <w:ilvl w:val="0"/>
          <w:numId w:val="9"/>
        </w:numPr>
      </w:pPr>
      <w:r w:rsidRPr="001321CB">
        <w:t>Duplicate records being inadvertently introduced or removed</w:t>
      </w:r>
    </w:p>
    <w:p w14:paraId="5871308C" w14:textId="53DFB0C8" w:rsidR="00D213CF" w:rsidRPr="001321CB" w:rsidRDefault="00D213CF" w:rsidP="0060385A">
      <w:pPr>
        <w:numPr>
          <w:ilvl w:val="0"/>
          <w:numId w:val="9"/>
        </w:numPr>
      </w:pPr>
      <w:r>
        <w:t>Total number of columns from each table</w:t>
      </w:r>
    </w:p>
    <w:p w14:paraId="514810E9" w14:textId="77777777" w:rsidR="0060385A" w:rsidRDefault="0060385A" w:rsidP="0060385A">
      <w:r w:rsidRPr="001321CB">
        <w:lastRenderedPageBreak/>
        <w:t>This hash-based validation provides a reliable, high-sensitivity “checksum” to quickly identify content-level differences between source and target tables.</w:t>
      </w:r>
    </w:p>
    <w:p w14:paraId="22291F8C" w14:textId="77777777" w:rsidR="003109F6" w:rsidRPr="00D213CF" w:rsidRDefault="003109F6" w:rsidP="003109F6">
      <w:pPr>
        <w:pStyle w:val="Heading3"/>
        <w:spacing w:line="264" w:lineRule="auto"/>
        <w:rPr>
          <w:rFonts w:ascii="Calibri" w:eastAsia="Roboto" w:hAnsi="Calibri" w:cs="Calibri"/>
          <w:bCs/>
          <w:sz w:val="28"/>
          <w:szCs w:val="28"/>
        </w:rPr>
      </w:pPr>
      <w:r w:rsidRPr="00D213CF">
        <w:rPr>
          <w:rFonts w:ascii="Calibri" w:eastAsiaTheme="minorHAnsi" w:hAnsi="Calibri" w:cs="Calibri"/>
          <w:bCs/>
          <w:sz w:val="28"/>
          <w:szCs w:val="28"/>
        </w:rPr>
        <w:t>Table Value Hash Validation</w:t>
      </w:r>
      <w:r w:rsidRPr="00D213CF">
        <w:rPr>
          <w:rFonts w:ascii="Calibri" w:eastAsia="Roboto" w:hAnsi="Calibri" w:cs="Calibri"/>
          <w:bCs/>
          <w:sz w:val="28"/>
          <w:szCs w:val="28"/>
        </w:rPr>
        <w:t xml:space="preserve"> - SQL Query Inputs:</w:t>
      </w:r>
    </w:p>
    <w:p w14:paraId="1EAC0438" w14:textId="77777777" w:rsidR="003109F6" w:rsidRPr="00CF519C" w:rsidRDefault="003109F6" w:rsidP="003109F6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B72A0D8" wp14:editId="6D7CC84B">
                <wp:simplePos x="0" y="0"/>
                <wp:positionH relativeFrom="column">
                  <wp:posOffset>-83128</wp:posOffset>
                </wp:positionH>
                <wp:positionV relativeFrom="paragraph">
                  <wp:posOffset>104601</wp:posOffset>
                </wp:positionV>
                <wp:extent cx="6158345" cy="2770909"/>
                <wp:effectExtent l="0" t="0" r="13970" b="10795"/>
                <wp:wrapNone/>
                <wp:docPr id="114778566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8345" cy="2770909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E8F15C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8000"/>
                                <w:sz w:val="19"/>
                                <w:szCs w:val="19"/>
                                <w:highlight w:val="white"/>
                              </w:rPr>
                              <w:t xml:space="preserve">-- USE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8000"/>
                                <w:sz w:val="19"/>
                                <w:szCs w:val="19"/>
                                <w:highlight w:val="white"/>
                              </w:rPr>
                              <w:t>aan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8000"/>
                                <w:sz w:val="19"/>
                                <w:szCs w:val="19"/>
                                <w:highlight w:val="white"/>
                              </w:rPr>
                              <w:t>-dev-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8000"/>
                                <w:sz w:val="19"/>
                                <w:szCs w:val="19"/>
                                <w:highlight w:val="white"/>
                              </w:rPr>
                              <w:t>dw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8000"/>
                                <w:sz w:val="19"/>
                                <w:szCs w:val="19"/>
                                <w:highlight w:val="white"/>
                              </w:rPr>
                              <w:t>-app-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8000"/>
                                <w:sz w:val="19"/>
                                <w:szCs w:val="19"/>
                                <w:highlight w:val="white"/>
                              </w:rPr>
                              <w:t>sqldb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8000"/>
                                <w:sz w:val="19"/>
                                <w:szCs w:val="19"/>
                                <w:highlight w:val="white"/>
                              </w:rPr>
                              <w:t>-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8000"/>
                                <w:sz w:val="19"/>
                                <w:szCs w:val="19"/>
                                <w:highlight w:val="white"/>
                              </w:rPr>
                              <w:t>ncus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8000"/>
                                <w:sz w:val="19"/>
                                <w:szCs w:val="19"/>
                                <w:highlight w:val="white"/>
                              </w:rPr>
                              <w:t>;  --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8000"/>
                                <w:sz w:val="19"/>
                                <w:szCs w:val="19"/>
                                <w:highlight w:val="white"/>
                              </w:rPr>
                              <w:t xml:space="preserve"> or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8000"/>
                                <w:sz w:val="19"/>
                                <w:szCs w:val="19"/>
                                <w:highlight w:val="white"/>
                              </w:rPr>
                              <w:t>Salesforce_</w:t>
                            </w:r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8000"/>
                                <w:sz w:val="19"/>
                                <w:szCs w:val="19"/>
                                <w:highlight w:val="white"/>
                              </w:rPr>
                              <w:t>Prod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8000"/>
                                <w:sz w:val="19"/>
                                <w:szCs w:val="19"/>
                                <w:highlight w:val="white"/>
                              </w:rPr>
                              <w:t>;</w:t>
                            </w:r>
                            <w:proofErr w:type="gramEnd"/>
                          </w:p>
                          <w:p w14:paraId="0B80143E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</w:p>
                          <w:p w14:paraId="4B953C61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8000"/>
                                <w:sz w:val="19"/>
                                <w:szCs w:val="19"/>
                                <w:highlight w:val="white"/>
                              </w:rPr>
                              <w:t>------------------------------------------------------------</w:t>
                            </w:r>
                          </w:p>
                          <w:p w14:paraId="373A355F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8000"/>
                                <w:sz w:val="19"/>
                                <w:szCs w:val="19"/>
                                <w:highlight w:val="white"/>
                              </w:rPr>
                              <w:t>-- 1) Parameters</w:t>
                            </w:r>
                          </w:p>
                          <w:p w14:paraId="4F1E5913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8000"/>
                                <w:sz w:val="19"/>
                                <w:szCs w:val="19"/>
                                <w:highlight w:val="white"/>
                              </w:rPr>
                              <w:t>------------------------------------------------------------</w:t>
                            </w:r>
                          </w:p>
                          <w:p w14:paraId="5A4C0664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DECLARE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@schema     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sysname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=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>'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>bronze_salesforce</w:t>
                            </w:r>
                            <w:proofErr w:type="spellEnd"/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>'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;</w:t>
                            </w:r>
                            <w:proofErr w:type="gramEnd"/>
                          </w:p>
                          <w:p w14:paraId="319E1806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DECLARE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@ChunkSize   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int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=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10000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;</w:t>
                            </w:r>
                            <w:proofErr w:type="gramEnd"/>
                          </w:p>
                          <w:p w14:paraId="190C7506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DECLARE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@</w:t>
                            </w:r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CutoffDate  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date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=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>'2026-01-20</w:t>
                            </w:r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>'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;</w:t>
                            </w:r>
                            <w:proofErr w:type="gramEnd"/>
                          </w:p>
                          <w:p w14:paraId="0DF22EAA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</w:p>
                          <w:p w14:paraId="1EF4EE2D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8000"/>
                                <w:sz w:val="19"/>
                                <w:szCs w:val="19"/>
                                <w:highlight w:val="white"/>
                              </w:rPr>
                              <w:t>------------------------------------------------------------</w:t>
                            </w:r>
                          </w:p>
                          <w:p w14:paraId="3561F397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8000"/>
                                <w:sz w:val="19"/>
                                <w:szCs w:val="19"/>
                                <w:highlight w:val="white"/>
                              </w:rPr>
                              <w:t>-- 2) Table list</w:t>
                            </w:r>
                          </w:p>
                          <w:p w14:paraId="09CAA706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8000"/>
                                <w:sz w:val="19"/>
                                <w:szCs w:val="19"/>
                                <w:highlight w:val="white"/>
                              </w:rPr>
                              <w:t>------------------------------------------------------------</w:t>
                            </w:r>
                          </w:p>
                          <w:p w14:paraId="3E764960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DROP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TABLE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IF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EXISTS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#tables_to_</w:t>
                            </w:r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hash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;</w:t>
                            </w:r>
                            <w:proofErr w:type="gramEnd"/>
                          </w:p>
                          <w:p w14:paraId="5AE9CA8E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CREATE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TABLE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#tables_to_hash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TableName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sysname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NOT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NULL</w:t>
                            </w:r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);</w:t>
                            </w:r>
                            <w:proofErr w:type="gramEnd"/>
                          </w:p>
                          <w:p w14:paraId="560C8BE4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</w:p>
                          <w:p w14:paraId="3A5F8FA8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INSERT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INTO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#tables_to_hash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TableName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)</w:t>
                            </w:r>
                          </w:p>
                          <w:p w14:paraId="7F16F419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VALUES</w:t>
                            </w:r>
                          </w:p>
                          <w:p w14:paraId="2E9F5BA5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>'Account'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),</w:t>
                            </w:r>
                          </w:p>
                          <w:p w14:paraId="328B8675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>'Contact'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),</w:t>
                            </w:r>
                          </w:p>
                          <w:p w14:paraId="2DB21537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>'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>CountrieswithIncomeLevel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>__c'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),</w:t>
                            </w:r>
                          </w:p>
                          <w:p w14:paraId="23E4A93D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>'npe5__Affiliation__c'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),</w:t>
                            </w:r>
                          </w:p>
                          <w:p w14:paraId="163D3CDD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>'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>OrderApi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>__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>Renewal__c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>'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),</w:t>
                            </w:r>
                          </w:p>
                          <w:p w14:paraId="4654AA80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>'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>OrderApi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>__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>Business_Group__c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>'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),</w:t>
                            </w:r>
                          </w:p>
                          <w:p w14:paraId="391DBD87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>'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>OrderApi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>__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>EPayment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>__c'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),</w:t>
                            </w:r>
                          </w:p>
                          <w:p w14:paraId="44FCB364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>'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>OrderApi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>__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>EPayment_Line__c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>'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),</w:t>
                            </w:r>
                          </w:p>
                          <w:p w14:paraId="2D7AEAE1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>'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>OrderApi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>__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>GL_Account__c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>'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),</w:t>
                            </w:r>
                          </w:p>
                          <w:p w14:paraId="5F9194A0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>'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>OrderApi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>__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>Item__c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>'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),</w:t>
                            </w:r>
                          </w:p>
                          <w:p w14:paraId="6EFFA4A0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>'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>OrderApi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>__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>Item_Class__c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>'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),</w:t>
                            </w:r>
                          </w:p>
                          <w:p w14:paraId="605B7A8B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>'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>OrderApi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>__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>Known_Address__c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>'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),</w:t>
                            </w:r>
                          </w:p>
                          <w:p w14:paraId="30792068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>'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>OrderApi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>__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>Payment_Gateway__c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>'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),</w:t>
                            </w:r>
                          </w:p>
                          <w:p w14:paraId="31DCFD90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>'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>OrderApi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>__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>Payment_Method__c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>'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),</w:t>
                            </w:r>
                          </w:p>
                          <w:p w14:paraId="05F8579B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>'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>OrderApi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>__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>Payment_Terms__c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>'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),</w:t>
                            </w:r>
                          </w:p>
                          <w:p w14:paraId="23458411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>'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>OrderApi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>__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>Receipt__c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>'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),</w:t>
                            </w:r>
                          </w:p>
                          <w:p w14:paraId="3CE840D7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>'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>OrderApi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>__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>Receipt_Line__c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>'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),</w:t>
                            </w:r>
                          </w:p>
                          <w:p w14:paraId="350C4894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>'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>OrderApi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>__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>Subscription__c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>'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),</w:t>
                            </w:r>
                          </w:p>
                          <w:p w14:paraId="334932C1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>'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>OrderApi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>__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>Sales_Order__c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>'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),</w:t>
                            </w:r>
                          </w:p>
                          <w:p w14:paraId="1A2CD98D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>'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>OrderApi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>__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>Sales_Order_Line__c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>'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),</w:t>
                            </w:r>
                          </w:p>
                          <w:p w14:paraId="45A2BBFB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>'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>OrderApi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>__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>Source_Code__c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>'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),</w:t>
                            </w:r>
                          </w:p>
                          <w:p w14:paraId="0F126A26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>'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>OrderApi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>__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>Subscription_Line__c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>'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),</w:t>
                            </w:r>
                          </w:p>
                          <w:p w14:paraId="507EDEBD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>'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>RecordType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>'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),</w:t>
                            </w:r>
                          </w:p>
                          <w:p w14:paraId="2E33D593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>'User2'</w:t>
                            </w:r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);</w:t>
                            </w:r>
                            <w:proofErr w:type="gramEnd"/>
                          </w:p>
                          <w:p w14:paraId="159524DF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</w:p>
                          <w:p w14:paraId="15B448E5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8000"/>
                                <w:sz w:val="19"/>
                                <w:szCs w:val="19"/>
                                <w:highlight w:val="white"/>
                              </w:rPr>
                              <w:t>------------------------------------------------------------</w:t>
                            </w:r>
                          </w:p>
                          <w:p w14:paraId="405D306A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8000"/>
                                <w:sz w:val="19"/>
                                <w:szCs w:val="19"/>
                                <w:highlight w:val="white"/>
                              </w:rPr>
                              <w:t>-- 3) Output table</w:t>
                            </w:r>
                          </w:p>
                          <w:p w14:paraId="52172753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8000"/>
                                <w:sz w:val="19"/>
                                <w:szCs w:val="19"/>
                                <w:highlight w:val="white"/>
                              </w:rPr>
                              <w:t>------------------------------------------------------------</w:t>
                            </w:r>
                          </w:p>
                          <w:p w14:paraId="5D4C8CAB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DROP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TABLE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IF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EXISTS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#table_hash_</w:t>
                            </w:r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output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;</w:t>
                            </w:r>
                            <w:proofErr w:type="gramEnd"/>
                          </w:p>
                          <w:p w14:paraId="5CBD5D14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</w:p>
                          <w:p w14:paraId="67A8A3C0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CREATE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TABLE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#table_hash_output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</w:p>
                          <w:p w14:paraId="4B9EF4A3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SchemaName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         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sysname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,</w:t>
                            </w:r>
                          </w:p>
                          <w:p w14:paraId="2C1BDCAB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TableName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          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sysname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,</w:t>
                            </w:r>
                          </w:p>
                          <w:p w14:paraId="43ED6297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ColumnCount_All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     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int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,</w:t>
                            </w:r>
                          </w:p>
                          <w:p w14:paraId="04EC05DD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ColumnCount_Hashed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  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int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,</w:t>
                            </w:r>
                          </w:p>
                          <w:p w14:paraId="6DA99BF1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table_value_hash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varbinary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32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),</w:t>
                            </w:r>
                          </w:p>
                          <w:p w14:paraId="1ED05048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row_count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          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bigint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,</w:t>
                            </w:r>
                          </w:p>
                          <w:p w14:paraId="38A4AB01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distinct_row_hash_count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bigint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,</w:t>
                            </w:r>
                          </w:p>
                          <w:p w14:paraId="20411ED4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ErrorMessage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nvarchar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4000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),</w:t>
                            </w:r>
                          </w:p>
                          <w:p w14:paraId="7D488035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RunDtmUtc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           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datetime2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3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)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NOT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NULL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DEFAULT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FF00FF"/>
                                <w:sz w:val="19"/>
                                <w:szCs w:val="19"/>
                                <w:highlight w:val="white"/>
                              </w:rPr>
                              <w:t>SYSUTCDATETIME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)</w:t>
                            </w:r>
                          </w:p>
                          <w:p w14:paraId="616B5F3F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);</w:t>
                            </w:r>
                          </w:p>
                          <w:p w14:paraId="6F31E699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</w:p>
                          <w:p w14:paraId="68687F4E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8000"/>
                                <w:sz w:val="19"/>
                                <w:szCs w:val="19"/>
                                <w:highlight w:val="white"/>
                              </w:rPr>
                              <w:t>------------------------------------------------------------</w:t>
                            </w:r>
                          </w:p>
                          <w:p w14:paraId="0BE8B9C4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8000"/>
                                <w:sz w:val="19"/>
                                <w:szCs w:val="19"/>
                                <w:highlight w:val="white"/>
                              </w:rPr>
                              <w:t>-- 4) Column counts</w:t>
                            </w:r>
                          </w:p>
                          <w:p w14:paraId="7A2B534A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8000"/>
                                <w:sz w:val="19"/>
                                <w:szCs w:val="19"/>
                                <w:highlight w:val="white"/>
                              </w:rPr>
                              <w:t>------------------------------------------------------------</w:t>
                            </w:r>
                          </w:p>
                          <w:p w14:paraId="6B273BD6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DROP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TABLE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IF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EXISTS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#table_column_</w:t>
                            </w:r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counts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;</w:t>
                            </w:r>
                            <w:proofErr w:type="gramEnd"/>
                          </w:p>
                          <w:p w14:paraId="5B2F679E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</w:p>
                          <w:p w14:paraId="44A7015F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CREATE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TABLE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#table_column_counts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</w:p>
                          <w:p w14:paraId="55EC85B5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SchemaName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    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sysname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,</w:t>
                            </w:r>
                          </w:p>
                          <w:p w14:paraId="6DD255AE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TableName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     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sysname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,</w:t>
                            </w:r>
                          </w:p>
                          <w:p w14:paraId="392DE7C0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ColumnCount_All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int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,</w:t>
                            </w:r>
                          </w:p>
                          <w:p w14:paraId="31208E30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ColumnCount_Hashed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int</w:t>
                            </w:r>
                          </w:p>
                          <w:p w14:paraId="48FB8E52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);</w:t>
                            </w:r>
                          </w:p>
                          <w:p w14:paraId="758FB32E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</w:p>
                          <w:p w14:paraId="24D9F249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INSERT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INTO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#table_column_counts</w:t>
                            </w:r>
                          </w:p>
                          <w:p w14:paraId="583096B0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SELECT</w:t>
                            </w:r>
                          </w:p>
                          <w:p w14:paraId="5B11B24E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s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.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name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,</w:t>
                            </w:r>
                          </w:p>
                          <w:p w14:paraId="50F24868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t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.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name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,</w:t>
                            </w:r>
                          </w:p>
                          <w:p w14:paraId="79D09119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</w:t>
                            </w:r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FF00FF"/>
                                <w:sz w:val="19"/>
                                <w:szCs w:val="19"/>
                                <w:highlight w:val="white"/>
                              </w:rPr>
                              <w:t>COUNT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*)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AS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ColumnCount_All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,</w:t>
                            </w:r>
                          </w:p>
                          <w:p w14:paraId="515B6BAF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</w:t>
                            </w:r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FF00FF"/>
                                <w:sz w:val="19"/>
                                <w:szCs w:val="19"/>
                                <w:highlight w:val="white"/>
                              </w:rPr>
                              <w:t>SUM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CASE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WHEN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FF00FF"/>
                                <w:sz w:val="19"/>
                                <w:szCs w:val="19"/>
                                <w:highlight w:val="white"/>
                              </w:rPr>
                              <w:t>UPPER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c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.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name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)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NOT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IN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>'ID'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,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>'PCBATCHID'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)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THEN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1 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ELSE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0 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END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)</w:t>
                            </w:r>
                          </w:p>
                          <w:p w14:paraId="3B3EFF4D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FROM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#tables_to_hash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tl</w:t>
                            </w:r>
                            <w:proofErr w:type="spellEnd"/>
                          </w:p>
                          <w:p w14:paraId="7AD507EF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JOIN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FF00"/>
                                <w:sz w:val="19"/>
                                <w:szCs w:val="19"/>
                                <w:highlight w:val="white"/>
                              </w:rPr>
                              <w:t>sys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.</w:t>
                            </w:r>
                            <w:r>
                              <w:rPr>
                                <w:rFonts w:ascii="Cascadia Mono" w:hAnsi="Cascadia Mono" w:cs="Cascadia Mono"/>
                                <w:color w:val="00FF00"/>
                                <w:sz w:val="19"/>
                                <w:szCs w:val="19"/>
                                <w:highlight w:val="white"/>
                              </w:rPr>
                              <w:t>tables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t 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ON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t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.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name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=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tl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.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TableName</w:t>
                            </w:r>
                            <w:proofErr w:type="spellEnd"/>
                            <w:proofErr w:type="gramEnd"/>
                          </w:p>
                          <w:p w14:paraId="599E494B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JOIN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FF00"/>
                                <w:sz w:val="19"/>
                                <w:szCs w:val="19"/>
                                <w:highlight w:val="white"/>
                              </w:rPr>
                              <w:t>sys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.</w:t>
                            </w:r>
                            <w:r>
                              <w:rPr>
                                <w:rFonts w:ascii="Cascadia Mono" w:hAnsi="Cascadia Mono" w:cs="Cascadia Mono"/>
                                <w:color w:val="00FF00"/>
                                <w:sz w:val="19"/>
                                <w:szCs w:val="19"/>
                                <w:highlight w:val="white"/>
                              </w:rPr>
                              <w:t>schemas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s 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ON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s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.</w:t>
                            </w:r>
                            <w:r>
                              <w:rPr>
                                <w:rFonts w:ascii="Cascadia Mono" w:hAnsi="Cascadia Mono" w:cs="Cascadia Mono"/>
                                <w:color w:val="FF00FF"/>
                                <w:sz w:val="19"/>
                                <w:szCs w:val="19"/>
                                <w:highlight w:val="white"/>
                              </w:rPr>
                              <w:t>schema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FF00FF"/>
                                <w:sz w:val="19"/>
                                <w:szCs w:val="19"/>
                                <w:highlight w:val="white"/>
                              </w:rPr>
                              <w:t>_id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=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t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.</w:t>
                            </w:r>
                            <w:r>
                              <w:rPr>
                                <w:rFonts w:ascii="Cascadia Mono" w:hAnsi="Cascadia Mono" w:cs="Cascadia Mono"/>
                                <w:color w:val="FF00FF"/>
                                <w:sz w:val="19"/>
                                <w:szCs w:val="19"/>
                                <w:highlight w:val="white"/>
                              </w:rPr>
                              <w:t>schema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FF00FF"/>
                                <w:sz w:val="19"/>
                                <w:szCs w:val="19"/>
                                <w:highlight w:val="white"/>
                              </w:rPr>
                              <w:t>_id</w:t>
                            </w:r>
                            <w:proofErr w:type="spellEnd"/>
                          </w:p>
                          <w:p w14:paraId="286EAA9F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JOIN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FF00"/>
                                <w:sz w:val="19"/>
                                <w:szCs w:val="19"/>
                                <w:highlight w:val="white"/>
                              </w:rPr>
                              <w:t>sys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.</w:t>
                            </w:r>
                            <w:r>
                              <w:rPr>
                                <w:rFonts w:ascii="Cascadia Mono" w:hAnsi="Cascadia Mono" w:cs="Cascadia Mono"/>
                                <w:color w:val="00FF00"/>
                                <w:sz w:val="19"/>
                                <w:szCs w:val="19"/>
                                <w:highlight w:val="white"/>
                              </w:rPr>
                              <w:t>columns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c 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ON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c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.</w:t>
                            </w:r>
                            <w:r>
                              <w:rPr>
                                <w:rFonts w:ascii="Cascadia Mono" w:hAnsi="Cascadia Mono" w:cs="Cascadia Mono"/>
                                <w:color w:val="FF00FF"/>
                                <w:sz w:val="19"/>
                                <w:szCs w:val="19"/>
                                <w:highlight w:val="white"/>
                              </w:rPr>
                              <w:t>object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FF00FF"/>
                                <w:sz w:val="19"/>
                                <w:szCs w:val="19"/>
                                <w:highlight w:val="white"/>
                              </w:rPr>
                              <w:t>_id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=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t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.</w:t>
                            </w:r>
                            <w:r>
                              <w:rPr>
                                <w:rFonts w:ascii="Cascadia Mono" w:hAnsi="Cascadia Mono" w:cs="Cascadia Mono"/>
                                <w:color w:val="FF00FF"/>
                                <w:sz w:val="19"/>
                                <w:szCs w:val="19"/>
                                <w:highlight w:val="white"/>
                              </w:rPr>
                              <w:t>object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FF00FF"/>
                                <w:sz w:val="19"/>
                                <w:szCs w:val="19"/>
                                <w:highlight w:val="white"/>
                              </w:rPr>
                              <w:t>_id</w:t>
                            </w:r>
                            <w:proofErr w:type="spellEnd"/>
                          </w:p>
                          <w:p w14:paraId="38947093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WHERE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FF00FF"/>
                                <w:sz w:val="19"/>
                                <w:szCs w:val="19"/>
                                <w:highlight w:val="white"/>
                              </w:rPr>
                              <w:t>UPPER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s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.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name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)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=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FF00FF"/>
                                <w:sz w:val="19"/>
                                <w:szCs w:val="19"/>
                                <w:highlight w:val="white"/>
                              </w:rPr>
                              <w:t>UPPER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@schema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)</w:t>
                            </w:r>
                          </w:p>
                          <w:p w14:paraId="31AF96F0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GROUP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BY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s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.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name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,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t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.</w:t>
                            </w:r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name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;</w:t>
                            </w:r>
                            <w:proofErr w:type="gramEnd"/>
                          </w:p>
                          <w:p w14:paraId="383E3F5E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</w:p>
                          <w:p w14:paraId="4711CC3E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8000"/>
                                <w:sz w:val="19"/>
                                <w:szCs w:val="19"/>
                                <w:highlight w:val="white"/>
                              </w:rPr>
                              <w:t>------------------------------------------------------------</w:t>
                            </w:r>
                          </w:p>
                          <w:p w14:paraId="10D55139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8000"/>
                                <w:sz w:val="19"/>
                                <w:szCs w:val="19"/>
                                <w:highlight w:val="white"/>
                              </w:rPr>
                              <w:t>-- 5) Loop tables and compute hash (WITH DATE FILTER)</w:t>
                            </w:r>
                          </w:p>
                          <w:p w14:paraId="6299C45B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8000"/>
                                <w:sz w:val="19"/>
                                <w:szCs w:val="19"/>
                                <w:highlight w:val="white"/>
                              </w:rPr>
                              <w:t>------------------------------------------------------------</w:t>
                            </w:r>
                          </w:p>
                          <w:p w14:paraId="400ED04B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DECLARE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@table    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sysname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;</w:t>
                            </w:r>
                            <w:proofErr w:type="gramEnd"/>
                          </w:p>
                          <w:p w14:paraId="1359A30B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DECLARE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@RowConcat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nvarchar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r>
                              <w:rPr>
                                <w:rFonts w:ascii="Cascadia Mono" w:hAnsi="Cascadia Mono" w:cs="Cascadia Mono"/>
                                <w:color w:val="FF00FF"/>
                                <w:sz w:val="19"/>
                                <w:szCs w:val="19"/>
                                <w:highlight w:val="white"/>
                              </w:rPr>
                              <w:t>max</w:t>
                            </w:r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);</w:t>
                            </w:r>
                            <w:proofErr w:type="gramEnd"/>
                          </w:p>
                          <w:p w14:paraId="70D08FA5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DECLARE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@Sql      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nvarchar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r>
                              <w:rPr>
                                <w:rFonts w:ascii="Cascadia Mono" w:hAnsi="Cascadia Mono" w:cs="Cascadia Mono"/>
                                <w:color w:val="FF00FF"/>
                                <w:sz w:val="19"/>
                                <w:szCs w:val="19"/>
                                <w:highlight w:val="white"/>
                              </w:rPr>
                              <w:t>max</w:t>
                            </w:r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);</w:t>
                            </w:r>
                            <w:proofErr w:type="gramEnd"/>
                          </w:p>
                          <w:p w14:paraId="0C23A50E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</w:p>
                          <w:p w14:paraId="4E7FC428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DECLARE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table_cursor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CURSOR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FAST_FORWARD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FOR</w:t>
                            </w:r>
                          </w:p>
                          <w:p w14:paraId="1695039B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SELECT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TableName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FROM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#tables_to_hash 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ORDER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BY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TableName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;</w:t>
                            </w:r>
                            <w:proofErr w:type="gramEnd"/>
                          </w:p>
                          <w:p w14:paraId="6DB81950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</w:p>
                          <w:p w14:paraId="4AB00141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OPEN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table_</w:t>
                            </w:r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cursor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;</w:t>
                            </w:r>
                            <w:proofErr w:type="gramEnd"/>
                          </w:p>
                          <w:p w14:paraId="5D2D09BB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FETCH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NEXT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FROM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table_cursor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INTO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@</w:t>
                            </w:r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table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;</w:t>
                            </w:r>
                            <w:proofErr w:type="gramEnd"/>
                          </w:p>
                          <w:p w14:paraId="23DB3316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</w:p>
                          <w:p w14:paraId="2B4398E7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WHILE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FF00FF"/>
                                <w:sz w:val="19"/>
                                <w:szCs w:val="19"/>
                                <w:highlight w:val="white"/>
                              </w:rPr>
                              <w:t>@@FETCH_STATUS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=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0</w:t>
                            </w:r>
                          </w:p>
                          <w:p w14:paraId="5B4D9B73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BEGIN</w:t>
                            </w:r>
                          </w:p>
                          <w:p w14:paraId="4B517A32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BEGIN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TRY</w:t>
                            </w:r>
                          </w:p>
                          <w:p w14:paraId="0FC9ADD4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    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SET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@RowConcat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=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NULL;</w:t>
                            </w:r>
                            <w:proofErr w:type="gramEnd"/>
                          </w:p>
                          <w:p w14:paraId="471E5370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    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SET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@Sql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=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NULL;</w:t>
                            </w:r>
                            <w:proofErr w:type="gramEnd"/>
                          </w:p>
                          <w:p w14:paraId="7173DD15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</w:p>
                          <w:p w14:paraId="04F54FF7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    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SELECT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@RowConcat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=</w:t>
                            </w:r>
                          </w:p>
                          <w:p w14:paraId="52096868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        </w:t>
                            </w:r>
                            <w:r>
                              <w:rPr>
                                <w:rFonts w:ascii="Cascadia Mono" w:hAnsi="Cascadia Mono" w:cs="Cascadia Mono"/>
                                <w:color w:val="FF00FF"/>
                                <w:sz w:val="19"/>
                                <w:szCs w:val="19"/>
                                <w:highlight w:val="white"/>
                              </w:rPr>
                              <w:t>STRING_</w:t>
                            </w:r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FF00FF"/>
                                <w:sz w:val="19"/>
                                <w:szCs w:val="19"/>
                                <w:highlight w:val="white"/>
                              </w:rPr>
                              <w:t>AGG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proofErr w:type="gramEnd"/>
                          </w:p>
                          <w:p w14:paraId="4DF74807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            </w:t>
                            </w:r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FF00FF"/>
                                <w:sz w:val="19"/>
                                <w:szCs w:val="19"/>
                                <w:highlight w:val="white"/>
                              </w:rPr>
                              <w:t>CONVERT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nvarchar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r>
                              <w:rPr>
                                <w:rFonts w:ascii="Cascadia Mono" w:hAnsi="Cascadia Mono" w:cs="Cascadia Mono"/>
                                <w:color w:val="FF00FF"/>
                                <w:sz w:val="19"/>
                                <w:szCs w:val="19"/>
                                <w:highlight w:val="white"/>
                              </w:rPr>
                              <w:t>max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),</w:t>
                            </w:r>
                          </w:p>
                          <w:p w14:paraId="2293241D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                </w:t>
                            </w:r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>'</w:t>
                            </w:r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>UPPER(LTRIM(RTRIM(COALESCE(CAST(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>'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+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FF00FF"/>
                                <w:sz w:val="19"/>
                                <w:szCs w:val="19"/>
                                <w:highlight w:val="white"/>
                              </w:rPr>
                              <w:t>QUOTENAME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c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.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name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)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+</w:t>
                            </w:r>
                          </w:p>
                          <w:p w14:paraId="01DD31C6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                </w:t>
                            </w:r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 xml:space="preserve">' AS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>nvarchar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>4000)), ''''))))'</w:t>
                            </w:r>
                          </w:p>
                          <w:p w14:paraId="1DCB261D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           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),</w:t>
                            </w:r>
                          </w:p>
                          <w:p w14:paraId="1581EE52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            </w:t>
                            </w:r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>N' + ''|'' + '</w:t>
                            </w:r>
                          </w:p>
                          <w:p w14:paraId="34A08AB8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       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)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WITHIN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 xml:space="preserve">GROUP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ORDER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BY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c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.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column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_id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)</w:t>
                            </w:r>
                          </w:p>
                          <w:p w14:paraId="0DF680E6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    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FROM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FF00"/>
                                <w:sz w:val="19"/>
                                <w:szCs w:val="19"/>
                                <w:highlight w:val="white"/>
                              </w:rPr>
                              <w:t>sys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.</w:t>
                            </w:r>
                            <w:r>
                              <w:rPr>
                                <w:rFonts w:ascii="Cascadia Mono" w:hAnsi="Cascadia Mono" w:cs="Cascadia Mono"/>
                                <w:color w:val="00FF00"/>
                                <w:sz w:val="19"/>
                                <w:szCs w:val="19"/>
                                <w:highlight w:val="white"/>
                              </w:rPr>
                              <w:t>columns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c</w:t>
                            </w:r>
                          </w:p>
                          <w:p w14:paraId="44BBB90B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   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JOIN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FF00"/>
                                <w:sz w:val="19"/>
                                <w:szCs w:val="19"/>
                                <w:highlight w:val="white"/>
                              </w:rPr>
                              <w:t>sys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.</w:t>
                            </w:r>
                            <w:r>
                              <w:rPr>
                                <w:rFonts w:ascii="Cascadia Mono" w:hAnsi="Cascadia Mono" w:cs="Cascadia Mono"/>
                                <w:color w:val="00FF00"/>
                                <w:sz w:val="19"/>
                                <w:szCs w:val="19"/>
                                <w:highlight w:val="white"/>
                              </w:rPr>
                              <w:t>tables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t 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ON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c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.</w:t>
                            </w:r>
                            <w:r>
                              <w:rPr>
                                <w:rFonts w:ascii="Cascadia Mono" w:hAnsi="Cascadia Mono" w:cs="Cascadia Mono"/>
                                <w:color w:val="FF00FF"/>
                                <w:sz w:val="19"/>
                                <w:szCs w:val="19"/>
                                <w:highlight w:val="white"/>
                              </w:rPr>
                              <w:t>object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FF00FF"/>
                                <w:sz w:val="19"/>
                                <w:szCs w:val="19"/>
                                <w:highlight w:val="white"/>
                              </w:rPr>
                              <w:t>_id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=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t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.</w:t>
                            </w:r>
                            <w:r>
                              <w:rPr>
                                <w:rFonts w:ascii="Cascadia Mono" w:hAnsi="Cascadia Mono" w:cs="Cascadia Mono"/>
                                <w:color w:val="FF00FF"/>
                                <w:sz w:val="19"/>
                                <w:szCs w:val="19"/>
                                <w:highlight w:val="white"/>
                              </w:rPr>
                              <w:t>object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FF00FF"/>
                                <w:sz w:val="19"/>
                                <w:szCs w:val="19"/>
                                <w:highlight w:val="white"/>
                              </w:rPr>
                              <w:t>_id</w:t>
                            </w:r>
                            <w:proofErr w:type="spellEnd"/>
                          </w:p>
                          <w:p w14:paraId="70B6AB64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   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JOIN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FF00"/>
                                <w:sz w:val="19"/>
                                <w:szCs w:val="19"/>
                                <w:highlight w:val="white"/>
                              </w:rPr>
                              <w:t>sys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.</w:t>
                            </w:r>
                            <w:r>
                              <w:rPr>
                                <w:rFonts w:ascii="Cascadia Mono" w:hAnsi="Cascadia Mono" w:cs="Cascadia Mono"/>
                                <w:color w:val="00FF00"/>
                                <w:sz w:val="19"/>
                                <w:szCs w:val="19"/>
                                <w:highlight w:val="white"/>
                              </w:rPr>
                              <w:t>schemas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s 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ON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t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.</w:t>
                            </w:r>
                            <w:r>
                              <w:rPr>
                                <w:rFonts w:ascii="Cascadia Mono" w:hAnsi="Cascadia Mono" w:cs="Cascadia Mono"/>
                                <w:color w:val="FF00FF"/>
                                <w:sz w:val="19"/>
                                <w:szCs w:val="19"/>
                                <w:highlight w:val="white"/>
                              </w:rPr>
                              <w:t>schema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FF00FF"/>
                                <w:sz w:val="19"/>
                                <w:szCs w:val="19"/>
                                <w:highlight w:val="white"/>
                              </w:rPr>
                              <w:t>_id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=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s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.</w:t>
                            </w:r>
                            <w:r>
                              <w:rPr>
                                <w:rFonts w:ascii="Cascadia Mono" w:hAnsi="Cascadia Mono" w:cs="Cascadia Mono"/>
                                <w:color w:val="FF00FF"/>
                                <w:sz w:val="19"/>
                                <w:szCs w:val="19"/>
                                <w:highlight w:val="white"/>
                              </w:rPr>
                              <w:t>schema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FF00FF"/>
                                <w:sz w:val="19"/>
                                <w:szCs w:val="19"/>
                                <w:highlight w:val="white"/>
                              </w:rPr>
                              <w:t>_id</w:t>
                            </w:r>
                            <w:proofErr w:type="spellEnd"/>
                          </w:p>
                          <w:p w14:paraId="2ADA17B6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    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WHERE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FF00FF"/>
                                <w:sz w:val="19"/>
                                <w:szCs w:val="19"/>
                                <w:highlight w:val="white"/>
                              </w:rPr>
                              <w:t>UPPER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s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.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name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)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=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FF00FF"/>
                                <w:sz w:val="19"/>
                                <w:szCs w:val="19"/>
                                <w:highlight w:val="white"/>
                              </w:rPr>
                              <w:t>UPPER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@schema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)</w:t>
                            </w:r>
                          </w:p>
                          <w:p w14:paraId="0BCC68AD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     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AND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FF00FF"/>
                                <w:sz w:val="19"/>
                                <w:szCs w:val="19"/>
                                <w:highlight w:val="white"/>
                              </w:rPr>
                              <w:t>UPPER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t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.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name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)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=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FF00FF"/>
                                <w:sz w:val="19"/>
                                <w:szCs w:val="19"/>
                                <w:highlight w:val="white"/>
                              </w:rPr>
                              <w:t>UPPER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@table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)</w:t>
                            </w:r>
                          </w:p>
                          <w:p w14:paraId="3BD87A3B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     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AND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FF00FF"/>
                                <w:sz w:val="19"/>
                                <w:szCs w:val="19"/>
                                <w:highlight w:val="white"/>
                              </w:rPr>
                              <w:t>UPPER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c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.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name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)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NOT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IN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>'ID'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,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>'PCBATCHID'</w:t>
                            </w:r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);</w:t>
                            </w:r>
                            <w:proofErr w:type="gramEnd"/>
                          </w:p>
                          <w:p w14:paraId="7AD60AE9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</w:p>
                          <w:p w14:paraId="006D98EA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    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IF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@RowConcat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IS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NULL</w:t>
                            </w:r>
                          </w:p>
                          <w:p w14:paraId="078FFDB0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    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BEGIN</w:t>
                            </w:r>
                          </w:p>
                          <w:p w14:paraId="3A03F0A7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        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INSERT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INTO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#table_hash_output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SchemaName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,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TableName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,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ErrorMessage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)</w:t>
                            </w:r>
                          </w:p>
                          <w:p w14:paraId="4433FFFC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        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 xml:space="preserve">VALUES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@schema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,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@table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,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>'No columns found or all columns excluded.'</w:t>
                            </w:r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);</w:t>
                            </w:r>
                            <w:proofErr w:type="gramEnd"/>
                          </w:p>
                          <w:p w14:paraId="19F04974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        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FETCH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NEXT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FROM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table_cursor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INTO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@</w:t>
                            </w:r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table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;</w:t>
                            </w:r>
                            <w:proofErr w:type="gramEnd"/>
                          </w:p>
                          <w:p w14:paraId="323EB7FD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        </w:t>
                            </w:r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CONTINUE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;</w:t>
                            </w:r>
                            <w:proofErr w:type="gramEnd"/>
                          </w:p>
                          <w:p w14:paraId="2B253E60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    </w:t>
                            </w:r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END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;</w:t>
                            </w:r>
                            <w:proofErr w:type="gramEnd"/>
                          </w:p>
                          <w:p w14:paraId="4ED6BE11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</w:p>
                          <w:p w14:paraId="1F46802C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    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SET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@Sql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=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>N'</w:t>
                            </w:r>
                          </w:p>
                          <w:p w14:paraId="6EAFE455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 xml:space="preserve">        </w:t>
                            </w:r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>;WITH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>row_hashes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 xml:space="preserve"> AS (</w:t>
                            </w:r>
                          </w:p>
                          <w:p w14:paraId="6CD7949A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 xml:space="preserve">            SELECT </w:t>
                            </w:r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>HASHBYTES(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>''SHA2_256'', '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+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@RowConcat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+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 xml:space="preserve">N') AS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>row_hash</w:t>
                            </w:r>
                            <w:proofErr w:type="spellEnd"/>
                          </w:p>
                          <w:p w14:paraId="256CBE60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 xml:space="preserve">            FROM '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+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FF00FF"/>
                                <w:sz w:val="19"/>
                                <w:szCs w:val="19"/>
                                <w:highlight w:val="white"/>
                              </w:rPr>
                              <w:t>QUOTENAME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@schema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)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+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>N'.'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+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FF00FF"/>
                                <w:sz w:val="19"/>
                                <w:szCs w:val="19"/>
                                <w:highlight w:val="white"/>
                              </w:rPr>
                              <w:t>QUOTENAME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@table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)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+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>N'</w:t>
                            </w:r>
                          </w:p>
                          <w:p w14:paraId="57D0280A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 xml:space="preserve">            WHERE </w:t>
                            </w:r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>CAST(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>SystemModstamp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 xml:space="preserve"> AS date) &lt;= @CutoffDateParam</w:t>
                            </w:r>
                          </w:p>
                          <w:p w14:paraId="679CE631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 xml:space="preserve">        ),</w:t>
                            </w:r>
                          </w:p>
                          <w:p w14:paraId="0937C87C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 xml:space="preserve">        ordered AS (</w:t>
                            </w:r>
                          </w:p>
                          <w:p w14:paraId="3C12F8FD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 xml:space="preserve">            SELECT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>row_hash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>, ROW_</w:t>
                            </w:r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>NUMBER(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 xml:space="preserve">) OVER (ORDER BY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>row_hash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 xml:space="preserve">) AS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>rn</w:t>
                            </w:r>
                            <w:proofErr w:type="spellEnd"/>
                          </w:p>
                          <w:p w14:paraId="3EE6E7BD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 xml:space="preserve">            FROM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>row_hashes</w:t>
                            </w:r>
                            <w:proofErr w:type="spellEnd"/>
                          </w:p>
                          <w:p w14:paraId="3B5511BB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 xml:space="preserve">        ),</w:t>
                            </w:r>
                          </w:p>
                          <w:p w14:paraId="49960521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 xml:space="preserve">        chunked AS (</w:t>
                            </w:r>
                          </w:p>
                          <w:p w14:paraId="1B4FA6CC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 xml:space="preserve">            SELECT (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>rn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 xml:space="preserve"> - 1) / '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+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FF00FF"/>
                                <w:sz w:val="19"/>
                                <w:szCs w:val="19"/>
                                <w:highlight w:val="white"/>
                              </w:rPr>
                              <w:t>CAST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@ChunkSize 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AS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nvarchar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20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))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+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 xml:space="preserve">N' AS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>chunk_id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>rn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>row_hash</w:t>
                            </w:r>
                            <w:proofErr w:type="spellEnd"/>
                          </w:p>
                          <w:p w14:paraId="59BE917C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 xml:space="preserve">            FROM ordered</w:t>
                            </w:r>
                          </w:p>
                          <w:p w14:paraId="7EE036C8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 xml:space="preserve">        ),</w:t>
                            </w:r>
                          </w:p>
                          <w:p w14:paraId="7AA296B5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 xml:space="preserve">       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>chunk_hashes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 xml:space="preserve"> AS (</w:t>
                            </w:r>
                          </w:p>
                          <w:p w14:paraId="4A7C87ED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 xml:space="preserve">            SELECT</w:t>
                            </w:r>
                          </w:p>
                          <w:p w14:paraId="267777C6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 xml:space="preserve">               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>chunk_id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>,</w:t>
                            </w:r>
                          </w:p>
                          <w:p w14:paraId="503AB741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 xml:space="preserve">                </w:t>
                            </w:r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>HASHBYTES(</w:t>
                            </w:r>
                            <w:proofErr w:type="gramEnd"/>
                          </w:p>
                          <w:p w14:paraId="779507A9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 xml:space="preserve">                    ''SHA2_256'',</w:t>
                            </w:r>
                          </w:p>
                          <w:p w14:paraId="2B53D070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 xml:space="preserve">                    STRING_AGG(</w:t>
                            </w:r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>CONVERT(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 xml:space="preserve">varchar(max), </w:t>
                            </w:r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>CONVERT(varchar(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 xml:space="preserve">64),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>row_hash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>, 2)), '''')</w:t>
                            </w:r>
                          </w:p>
                          <w:p w14:paraId="49701DD9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 xml:space="preserve">                        WITHIN GROUP (ORDER BY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>rn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>)</w:t>
                            </w:r>
                          </w:p>
                          <w:p w14:paraId="6D35DA68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 xml:space="preserve">                ) AS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>chunk_hash</w:t>
                            </w:r>
                            <w:proofErr w:type="spellEnd"/>
                          </w:p>
                          <w:p w14:paraId="4608BA0C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 xml:space="preserve">            FROM chunked</w:t>
                            </w:r>
                          </w:p>
                          <w:p w14:paraId="57D63859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 xml:space="preserve">            GROUP BY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>chunk_id</w:t>
                            </w:r>
                            <w:proofErr w:type="spellEnd"/>
                          </w:p>
                          <w:p w14:paraId="503C8DF1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 xml:space="preserve">        )</w:t>
                            </w:r>
                          </w:p>
                          <w:p w14:paraId="3E1E27B3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 xml:space="preserve">        INSERT INTO #table_hash_output</w:t>
                            </w:r>
                          </w:p>
                          <w:p w14:paraId="25E5CD01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 xml:space="preserve">            (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>SchemaName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>TableName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>table_value_hash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>row_count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>distinct_row_hash_count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>)</w:t>
                            </w:r>
                          </w:p>
                          <w:p w14:paraId="7BF66412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 xml:space="preserve">        SELECT</w:t>
                            </w:r>
                          </w:p>
                          <w:p w14:paraId="3669F609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 xml:space="preserve">            @SchemaNameParam,</w:t>
                            </w:r>
                          </w:p>
                          <w:p w14:paraId="1A10758A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 xml:space="preserve">            @TableNameParam,</w:t>
                            </w:r>
                          </w:p>
                          <w:p w14:paraId="0479E071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 xml:space="preserve">            </w:t>
                            </w:r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>HASHBYTES(</w:t>
                            </w:r>
                            <w:proofErr w:type="gramEnd"/>
                          </w:p>
                          <w:p w14:paraId="52A3F018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 xml:space="preserve">                ''SHA2_256'',</w:t>
                            </w:r>
                          </w:p>
                          <w:p w14:paraId="763EA687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 xml:space="preserve">                STRING_AGG(</w:t>
                            </w:r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>CONVERT(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 xml:space="preserve">varchar(max), </w:t>
                            </w:r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>CONVERT(varchar(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 xml:space="preserve">64),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>chunk_hash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>, 2)), '''')</w:t>
                            </w:r>
                          </w:p>
                          <w:p w14:paraId="5C8772C4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 xml:space="preserve">                    WITHIN GROUP (ORDER BY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>chunk_id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>)</w:t>
                            </w:r>
                          </w:p>
                          <w:p w14:paraId="534AAE6E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 xml:space="preserve">            ),</w:t>
                            </w:r>
                          </w:p>
                          <w:p w14:paraId="73129B02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 xml:space="preserve">            (SELECT </w:t>
                            </w:r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>COUNT(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 xml:space="preserve">*) FROM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>row_hashes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>),</w:t>
                            </w:r>
                          </w:p>
                          <w:p w14:paraId="2BD18EE5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 xml:space="preserve">            (SELECT </w:t>
                            </w:r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>COUNT(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 xml:space="preserve">DISTINCT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>row_hash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 xml:space="preserve">) FROM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>row_hashes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>)</w:t>
                            </w:r>
                          </w:p>
                          <w:p w14:paraId="2163A1B6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 xml:space="preserve">        FROM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>chunk_</w:t>
                            </w:r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>hashes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>;</w:t>
                            </w:r>
                            <w:proofErr w:type="gramEnd"/>
                          </w:p>
                          <w:p w14:paraId="063F97A4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 xml:space="preserve">        '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;</w:t>
                            </w:r>
                          </w:p>
                          <w:p w14:paraId="50A91DDB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</w:p>
                          <w:p w14:paraId="02EB4C01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    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EXEC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FF00"/>
                                <w:sz w:val="19"/>
                                <w:szCs w:val="19"/>
                                <w:highlight w:val="white"/>
                              </w:rPr>
                              <w:t>sys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.</w:t>
                            </w:r>
                            <w:r>
                              <w:rPr>
                                <w:rFonts w:ascii="Cascadia Mono" w:hAnsi="Cascadia Mono" w:cs="Cascadia Mono"/>
                                <w:color w:val="800000"/>
                                <w:sz w:val="19"/>
                                <w:szCs w:val="19"/>
                                <w:highlight w:val="white"/>
                              </w:rPr>
                              <w:t>sp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800000"/>
                                <w:sz w:val="19"/>
                                <w:szCs w:val="19"/>
                                <w:highlight w:val="white"/>
                              </w:rPr>
                              <w:t>_executesql</w:t>
                            </w:r>
                            <w:proofErr w:type="spellEnd"/>
                          </w:p>
                          <w:p w14:paraId="17CF75FE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 xml:space="preserve">            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@Sql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,</w:t>
                            </w:r>
                          </w:p>
                          <w:p w14:paraId="0CEE4A86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        </w:t>
                            </w:r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>N'@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>SchemaNameParam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>sysname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 xml:space="preserve">, @TableNameParam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>sysname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>, @CutoffDateParam date'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,</w:t>
                            </w:r>
                          </w:p>
                          <w:p w14:paraId="2CADB878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        @SchemaNameParam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=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@schema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,</w:t>
                            </w:r>
                          </w:p>
                          <w:p w14:paraId="1F8A9981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        @</w:t>
                            </w:r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TableNameParam 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=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@table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,</w:t>
                            </w:r>
                          </w:p>
                          <w:p w14:paraId="232FAF66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        @CutoffDateParam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=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@</w:t>
                            </w:r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CutoffDate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;</w:t>
                            </w:r>
                            <w:proofErr w:type="gramEnd"/>
                          </w:p>
                          <w:p w14:paraId="7768A51B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</w:p>
                          <w:p w14:paraId="049300D6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    </w:t>
                            </w:r>
                            <w:r>
                              <w:rPr>
                                <w:rFonts w:ascii="Cascadia Mono" w:hAnsi="Cascadia Mono" w:cs="Cascadia Mono"/>
                                <w:color w:val="FF00FF"/>
                                <w:sz w:val="19"/>
                                <w:szCs w:val="19"/>
                                <w:highlight w:val="white"/>
                              </w:rPr>
                              <w:t>UPDATE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o</w:t>
                            </w:r>
                          </w:p>
                          <w:p w14:paraId="1693C752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    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SET</w:t>
                            </w:r>
                          </w:p>
                          <w:p w14:paraId="3E524365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o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.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ColumnCount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_All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=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cc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.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ColumnCount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_All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,</w:t>
                            </w:r>
                          </w:p>
                          <w:p w14:paraId="74F052C7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o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.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ColumnCount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_Hashed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=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cc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.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ColumnCount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_Hashed</w:t>
                            </w:r>
                            <w:proofErr w:type="spellEnd"/>
                          </w:p>
                          <w:p w14:paraId="42A49B5F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    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FROM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#table_hash_output o</w:t>
                            </w:r>
                          </w:p>
                          <w:p w14:paraId="3FE967C0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   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JOIN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#table_column_counts cc</w:t>
                            </w:r>
                          </w:p>
                          <w:p w14:paraId="783DFB3A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      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ON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cc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.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SchemaName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=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o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.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SchemaName</w:t>
                            </w:r>
                            <w:proofErr w:type="spellEnd"/>
                            <w:proofErr w:type="gramEnd"/>
                          </w:p>
                          <w:p w14:paraId="7CDBCF09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    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AND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cc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.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TableName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=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o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.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TableName</w:t>
                            </w:r>
                            <w:proofErr w:type="spellEnd"/>
                            <w:proofErr w:type="gramEnd"/>
                          </w:p>
                          <w:p w14:paraId="17A28CED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    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WHERE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o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.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SchemaName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=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@schema</w:t>
                            </w:r>
                          </w:p>
                          <w:p w14:paraId="52050EED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     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AND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o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.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TableName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=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@table</w:t>
                            </w:r>
                          </w:p>
                          <w:p w14:paraId="271A8818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     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AND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o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.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ErrorMessage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IS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NULL;</w:t>
                            </w:r>
                            <w:proofErr w:type="gramEnd"/>
                          </w:p>
                          <w:p w14:paraId="3FE3CD12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</w:p>
                          <w:p w14:paraId="213F08E7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END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TRY</w:t>
                            </w:r>
                          </w:p>
                          <w:p w14:paraId="0A4545D6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BEGIN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CATCH</w:t>
                            </w:r>
                          </w:p>
                          <w:p w14:paraId="1E94D3E6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    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INSERT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INTO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#table_hash_output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SchemaName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,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TableName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,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ErrorMessage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)</w:t>
                            </w:r>
                          </w:p>
                          <w:p w14:paraId="4E91D806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    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 xml:space="preserve">VALUES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@schema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,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@table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,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FF00FF"/>
                                <w:sz w:val="19"/>
                                <w:szCs w:val="19"/>
                                <w:highlight w:val="white"/>
                              </w:rPr>
                              <w:t>ERROR_</w:t>
                            </w:r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FF00FF"/>
                                <w:sz w:val="19"/>
                                <w:szCs w:val="19"/>
                                <w:highlight w:val="white"/>
                              </w:rPr>
                              <w:t>MESSAGE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)</w:t>
                            </w:r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);</w:t>
                            </w:r>
                            <w:proofErr w:type="gramEnd"/>
                          </w:p>
                          <w:p w14:paraId="4C19443B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END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CATCH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;</w:t>
                            </w:r>
                            <w:proofErr w:type="gramEnd"/>
                          </w:p>
                          <w:p w14:paraId="005B746A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</w:p>
                          <w:p w14:paraId="4F8DA5FA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FETCH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NEXT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FROM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table_cursor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INTO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@</w:t>
                            </w:r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table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;</w:t>
                            </w:r>
                            <w:proofErr w:type="gramEnd"/>
                          </w:p>
                          <w:p w14:paraId="08254CC1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END</w:t>
                            </w:r>
                          </w:p>
                          <w:p w14:paraId="19FE3D51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</w:p>
                          <w:p w14:paraId="4982FE8D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CLOSE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table_</w:t>
                            </w:r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cursor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;</w:t>
                            </w:r>
                            <w:proofErr w:type="gramEnd"/>
                          </w:p>
                          <w:p w14:paraId="416C54EB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DEALLOCATE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table_</w:t>
                            </w:r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cursor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;</w:t>
                            </w:r>
                            <w:proofErr w:type="gramEnd"/>
                          </w:p>
                          <w:p w14:paraId="74029236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</w:p>
                          <w:p w14:paraId="21B00F77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8000"/>
                                <w:sz w:val="19"/>
                                <w:szCs w:val="19"/>
                                <w:highlight w:val="white"/>
                              </w:rPr>
                              <w:t>------------------------------------------------------------</w:t>
                            </w:r>
                          </w:p>
                          <w:p w14:paraId="7A4E06CB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8000"/>
                                <w:sz w:val="19"/>
                                <w:szCs w:val="19"/>
                                <w:highlight w:val="white"/>
                              </w:rPr>
                              <w:t>-- 6) Final results</w:t>
                            </w:r>
                          </w:p>
                          <w:p w14:paraId="1E678D4A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8000"/>
                                <w:sz w:val="19"/>
                                <w:szCs w:val="19"/>
                                <w:highlight w:val="white"/>
                              </w:rPr>
                              <w:t>------------------------------------------------------------</w:t>
                            </w:r>
                          </w:p>
                          <w:p w14:paraId="05A406F6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SELECT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*</w:t>
                            </w:r>
                          </w:p>
                          <w:p w14:paraId="00ABABE4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FROM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#table_hash_output</w:t>
                            </w:r>
                          </w:p>
                          <w:p w14:paraId="54EDF6DC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ORDER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BY</w:t>
                            </w:r>
                          </w:p>
                          <w:p w14:paraId="48243621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CASE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WHEN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ErrorMessage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IS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NULL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THEN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0 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ELSE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1 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END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,</w:t>
                            </w:r>
                          </w:p>
                          <w:p w14:paraId="303D7DFC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TableName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;</w:t>
                            </w:r>
                            <w:proofErr w:type="gramEnd"/>
                          </w:p>
                          <w:p w14:paraId="6B93DA43" w14:textId="77777777" w:rsidR="003109F6" w:rsidRDefault="003109F6" w:rsidP="003109F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B72A0D8" id="Rectangle: Rounded Corners 4" o:spid="_x0000_s1026" style="position:absolute;margin-left:-6.55pt;margin-top:8.25pt;width:484.9pt;height:218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" fillcolor="white [3201]" strokecolor="#e7e6e6 [3209]" strokeweight="1pt">
                <v:stroke joinstyle="miter"/>
                <v:textbox>
                  <w:txbxContent>
                    <w:p w14:paraId="28E8F15C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8000"/>
                          <w:sz w:val="19"/>
                          <w:szCs w:val="19"/>
                          <w:highlight w:val="white"/>
                        </w:rPr>
                        <w:t xml:space="preserve">-- USE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8000"/>
                          <w:sz w:val="19"/>
                          <w:szCs w:val="19"/>
                          <w:highlight w:val="white"/>
                        </w:rPr>
                        <w:t>aan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8000"/>
                          <w:sz w:val="19"/>
                          <w:szCs w:val="19"/>
                          <w:highlight w:val="white"/>
                        </w:rPr>
                        <w:t>-dev-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8000"/>
                          <w:sz w:val="19"/>
                          <w:szCs w:val="19"/>
                          <w:highlight w:val="white"/>
                        </w:rPr>
                        <w:t>dw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8000"/>
                          <w:sz w:val="19"/>
                          <w:szCs w:val="19"/>
                          <w:highlight w:val="white"/>
                        </w:rPr>
                        <w:t>-app-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8000"/>
                          <w:sz w:val="19"/>
                          <w:szCs w:val="19"/>
                          <w:highlight w:val="white"/>
                        </w:rPr>
                        <w:t>sqldb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8000"/>
                          <w:sz w:val="19"/>
                          <w:szCs w:val="19"/>
                          <w:highlight w:val="white"/>
                        </w:rPr>
                        <w:t>-</w:t>
                      </w:r>
                      <w:proofErr w:type="spellStart"/>
                      <w:proofErr w:type="gramStart"/>
                      <w:r>
                        <w:rPr>
                          <w:rFonts w:ascii="Cascadia Mono" w:hAnsi="Cascadia Mono" w:cs="Cascadia Mono"/>
                          <w:color w:val="008000"/>
                          <w:sz w:val="19"/>
                          <w:szCs w:val="19"/>
                          <w:highlight w:val="white"/>
                        </w:rPr>
                        <w:t>ncus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8000"/>
                          <w:sz w:val="19"/>
                          <w:szCs w:val="19"/>
                          <w:highlight w:val="white"/>
                        </w:rPr>
                        <w:t>;  --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008000"/>
                          <w:sz w:val="19"/>
                          <w:szCs w:val="19"/>
                          <w:highlight w:val="white"/>
                        </w:rPr>
                        <w:t xml:space="preserve"> or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8000"/>
                          <w:sz w:val="19"/>
                          <w:szCs w:val="19"/>
                          <w:highlight w:val="white"/>
                        </w:rPr>
                        <w:t>Salesforce_</w:t>
                      </w:r>
                      <w:proofErr w:type="gramStart"/>
                      <w:r>
                        <w:rPr>
                          <w:rFonts w:ascii="Cascadia Mono" w:hAnsi="Cascadia Mono" w:cs="Cascadia Mono"/>
                          <w:color w:val="008000"/>
                          <w:sz w:val="19"/>
                          <w:szCs w:val="19"/>
                          <w:highlight w:val="white"/>
                        </w:rPr>
                        <w:t>Prod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8000"/>
                          <w:sz w:val="19"/>
                          <w:szCs w:val="19"/>
                          <w:highlight w:val="white"/>
                        </w:rPr>
                        <w:t>;</w:t>
                      </w:r>
                      <w:proofErr w:type="gramEnd"/>
                    </w:p>
                    <w:p w14:paraId="0B80143E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</w:p>
                    <w:p w14:paraId="4B953C61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8000"/>
                          <w:sz w:val="19"/>
                          <w:szCs w:val="19"/>
                          <w:highlight w:val="white"/>
                        </w:rPr>
                        <w:t>------------------------------------------------------------</w:t>
                      </w:r>
                    </w:p>
                    <w:p w14:paraId="373A355F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8000"/>
                          <w:sz w:val="19"/>
                          <w:szCs w:val="19"/>
                          <w:highlight w:val="white"/>
                        </w:rPr>
                        <w:t>-- 1) Parameters</w:t>
                      </w:r>
                    </w:p>
                    <w:p w14:paraId="4F1E5913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8000"/>
                          <w:sz w:val="19"/>
                          <w:szCs w:val="19"/>
                          <w:highlight w:val="white"/>
                        </w:rPr>
                        <w:t>------------------------------------------------------------</w:t>
                      </w:r>
                    </w:p>
                    <w:p w14:paraId="5A4C0664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DECLARE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@schema     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sysname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=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>'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>bronze_salesforce</w:t>
                      </w:r>
                      <w:proofErr w:type="spellEnd"/>
                      <w:proofErr w:type="gramStart"/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>'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;</w:t>
                      </w:r>
                      <w:proofErr w:type="gramEnd"/>
                    </w:p>
                    <w:p w14:paraId="319E1806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DECLARE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@ChunkSize   </w:t>
                      </w: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int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=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10000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;</w:t>
                      </w:r>
                      <w:proofErr w:type="gramEnd"/>
                    </w:p>
                    <w:p w14:paraId="190C7506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DECLARE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@</w:t>
                      </w:r>
                      <w:proofErr w:type="gram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CutoffDate  </w:t>
                      </w: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date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=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>'2026-01-20</w:t>
                      </w:r>
                      <w:proofErr w:type="gramStart"/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>'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;</w:t>
                      </w:r>
                      <w:proofErr w:type="gramEnd"/>
                    </w:p>
                    <w:p w14:paraId="0DF22EAA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</w:p>
                    <w:p w14:paraId="1EF4EE2D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8000"/>
                          <w:sz w:val="19"/>
                          <w:szCs w:val="19"/>
                          <w:highlight w:val="white"/>
                        </w:rPr>
                        <w:t>------------------------------------------------------------</w:t>
                      </w:r>
                    </w:p>
                    <w:p w14:paraId="3561F397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8000"/>
                          <w:sz w:val="19"/>
                          <w:szCs w:val="19"/>
                          <w:highlight w:val="white"/>
                        </w:rPr>
                        <w:t>-- 2) Table list</w:t>
                      </w:r>
                    </w:p>
                    <w:p w14:paraId="09CAA706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8000"/>
                          <w:sz w:val="19"/>
                          <w:szCs w:val="19"/>
                          <w:highlight w:val="white"/>
                        </w:rPr>
                        <w:t>------------------------------------------------------------</w:t>
                      </w:r>
                    </w:p>
                    <w:p w14:paraId="3E764960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DROP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TABLE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IF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EXISTS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#tables_to_</w:t>
                      </w:r>
                      <w:proofErr w:type="gram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hash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;</w:t>
                      </w:r>
                      <w:proofErr w:type="gramEnd"/>
                    </w:p>
                    <w:p w14:paraId="5AE9CA8E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CREATE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TABLE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#tables_to_hash</w:t>
                      </w: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(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TableName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sysname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NOT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NULL</w:t>
                      </w:r>
                      <w:proofErr w:type="gramStart"/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);</w:t>
                      </w:r>
                      <w:proofErr w:type="gramEnd"/>
                    </w:p>
                    <w:p w14:paraId="560C8BE4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</w:p>
                    <w:p w14:paraId="3A5F8FA8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INSERT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INTO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#tables_to_hash</w:t>
                      </w: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(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TableName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)</w:t>
                      </w:r>
                    </w:p>
                    <w:p w14:paraId="7F16F419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VALUES</w:t>
                      </w:r>
                    </w:p>
                    <w:p w14:paraId="2E9F5BA5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(</w:t>
                      </w:r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>'Account'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),</w:t>
                      </w:r>
                    </w:p>
                    <w:p w14:paraId="328B8675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(</w:t>
                      </w:r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>'Contact'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),</w:t>
                      </w:r>
                    </w:p>
                    <w:p w14:paraId="2DB21537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(</w:t>
                      </w:r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>'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>CountrieswithIncomeLevel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>__c'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),</w:t>
                      </w:r>
                    </w:p>
                    <w:p w14:paraId="23E4A93D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(</w:t>
                      </w:r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>'npe5__Affiliation__c'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),</w:t>
                      </w:r>
                    </w:p>
                    <w:p w14:paraId="163D3CDD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(</w:t>
                      </w:r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>'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>OrderApi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>__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>Renewal__c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>'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),</w:t>
                      </w:r>
                    </w:p>
                    <w:p w14:paraId="4654AA80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(</w:t>
                      </w:r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>'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>OrderApi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>__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>Business_Group__c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>'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),</w:t>
                      </w:r>
                    </w:p>
                    <w:p w14:paraId="391DBD87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(</w:t>
                      </w:r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>'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>OrderApi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>__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>EPayment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>__c'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),</w:t>
                      </w:r>
                    </w:p>
                    <w:p w14:paraId="44FCB364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(</w:t>
                      </w:r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>'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>OrderApi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>__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>EPayment_Line__c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>'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),</w:t>
                      </w:r>
                    </w:p>
                    <w:p w14:paraId="2D7AEAE1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(</w:t>
                      </w:r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>'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>OrderApi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>__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>GL_Account__c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>'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),</w:t>
                      </w:r>
                    </w:p>
                    <w:p w14:paraId="5F9194A0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(</w:t>
                      </w:r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>'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>OrderApi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>__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>Item__c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>'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),</w:t>
                      </w:r>
                    </w:p>
                    <w:p w14:paraId="6EFFA4A0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(</w:t>
                      </w:r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>'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>OrderApi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>__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>Item_Class__c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>'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),</w:t>
                      </w:r>
                    </w:p>
                    <w:p w14:paraId="605B7A8B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(</w:t>
                      </w:r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>'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>OrderApi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>__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>Known_Address__c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>'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),</w:t>
                      </w:r>
                    </w:p>
                    <w:p w14:paraId="30792068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(</w:t>
                      </w:r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>'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>OrderApi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>__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>Payment_Gateway__c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>'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),</w:t>
                      </w:r>
                    </w:p>
                    <w:p w14:paraId="31DCFD90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(</w:t>
                      </w:r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>'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>OrderApi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>__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>Payment_Method__c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>'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),</w:t>
                      </w:r>
                    </w:p>
                    <w:p w14:paraId="05F8579B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(</w:t>
                      </w:r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>'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>OrderApi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>__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>Payment_Terms__c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>'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),</w:t>
                      </w:r>
                    </w:p>
                    <w:p w14:paraId="23458411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(</w:t>
                      </w:r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>'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>OrderApi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>__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>Receipt__c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>'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),</w:t>
                      </w:r>
                    </w:p>
                    <w:p w14:paraId="3CE840D7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(</w:t>
                      </w:r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>'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>OrderApi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>__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>Receipt_Line__c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>'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),</w:t>
                      </w:r>
                    </w:p>
                    <w:p w14:paraId="350C4894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(</w:t>
                      </w:r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>'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>OrderApi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>__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>Subscription__c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>'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),</w:t>
                      </w:r>
                    </w:p>
                    <w:p w14:paraId="334932C1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(</w:t>
                      </w:r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>'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>OrderApi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>__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>Sales_Order__c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>'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),</w:t>
                      </w:r>
                    </w:p>
                    <w:p w14:paraId="1A2CD98D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(</w:t>
                      </w:r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>'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>OrderApi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>__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>Sales_Order_Line__c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>'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),</w:t>
                      </w:r>
                    </w:p>
                    <w:p w14:paraId="45A2BBFB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(</w:t>
                      </w:r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>'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>OrderApi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>__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>Source_Code__c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>'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),</w:t>
                      </w:r>
                    </w:p>
                    <w:p w14:paraId="0F126A26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(</w:t>
                      </w:r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>'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>OrderApi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>__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>Subscription_Line__c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>'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),</w:t>
                      </w:r>
                    </w:p>
                    <w:p w14:paraId="507EDEBD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(</w:t>
                      </w:r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>'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>RecordType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>'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),</w:t>
                      </w:r>
                    </w:p>
                    <w:p w14:paraId="2E33D593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(</w:t>
                      </w:r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>'User2'</w:t>
                      </w:r>
                      <w:proofErr w:type="gramStart"/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);</w:t>
                      </w:r>
                      <w:proofErr w:type="gramEnd"/>
                    </w:p>
                    <w:p w14:paraId="159524DF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</w:p>
                    <w:p w14:paraId="15B448E5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8000"/>
                          <w:sz w:val="19"/>
                          <w:szCs w:val="19"/>
                          <w:highlight w:val="white"/>
                        </w:rPr>
                        <w:t>------------------------------------------------------------</w:t>
                      </w:r>
                    </w:p>
                    <w:p w14:paraId="405D306A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8000"/>
                          <w:sz w:val="19"/>
                          <w:szCs w:val="19"/>
                          <w:highlight w:val="white"/>
                        </w:rPr>
                        <w:t>-- 3) Output table</w:t>
                      </w:r>
                    </w:p>
                    <w:p w14:paraId="52172753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8000"/>
                          <w:sz w:val="19"/>
                          <w:szCs w:val="19"/>
                          <w:highlight w:val="white"/>
                        </w:rPr>
                        <w:t>------------------------------------------------------------</w:t>
                      </w:r>
                    </w:p>
                    <w:p w14:paraId="5D4C8CAB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DROP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TABLE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IF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EXISTS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#table_hash_</w:t>
                      </w:r>
                      <w:proofErr w:type="gram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output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;</w:t>
                      </w:r>
                      <w:proofErr w:type="gramEnd"/>
                    </w:p>
                    <w:p w14:paraId="5CBD5D14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</w:p>
                    <w:p w14:paraId="67A8A3C0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CREATE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TABLE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#table_hash_output</w:t>
                      </w: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(</w:t>
                      </w:r>
                    </w:p>
                    <w:p w14:paraId="4B9EF4A3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SchemaName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         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sysname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,</w:t>
                      </w:r>
                    </w:p>
                    <w:p w14:paraId="2C1BDCAB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TableName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          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sysname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,</w:t>
                      </w:r>
                    </w:p>
                    <w:p w14:paraId="43ED6297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ColumnCount_All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     </w:t>
                      </w: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int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,</w:t>
                      </w:r>
                    </w:p>
                    <w:p w14:paraId="04EC05DD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ColumnCount_Hashed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  </w:t>
                      </w: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int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,</w:t>
                      </w:r>
                    </w:p>
                    <w:p w14:paraId="6DA99BF1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table_value_hash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    </w:t>
                      </w:r>
                      <w:proofErr w:type="spellStart"/>
                      <w:proofErr w:type="gramStart"/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varbinary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(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32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),</w:t>
                      </w:r>
                    </w:p>
                    <w:p w14:paraId="1ED05048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row_count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          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bigint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,</w:t>
                      </w:r>
                    </w:p>
                    <w:p w14:paraId="38A4AB01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distinct_row_hash_count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bigint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,</w:t>
                      </w:r>
                    </w:p>
                    <w:p w14:paraId="20411ED4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ErrorMessage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        </w:t>
                      </w:r>
                      <w:proofErr w:type="spellStart"/>
                      <w:proofErr w:type="gramStart"/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nvarchar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(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4000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),</w:t>
                      </w:r>
                    </w:p>
                    <w:p w14:paraId="7D488035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RunDtmUtc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           </w:t>
                      </w: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datetime2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(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3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)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NOT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NULL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DEFAULT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ascadia Mono" w:hAnsi="Cascadia Mono" w:cs="Cascadia Mono"/>
                          <w:color w:val="FF00FF"/>
                          <w:sz w:val="19"/>
                          <w:szCs w:val="19"/>
                          <w:highlight w:val="white"/>
                        </w:rPr>
                        <w:t>SYSUTCDATETIME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(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)</w:t>
                      </w:r>
                    </w:p>
                    <w:p w14:paraId="616B5F3F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);</w:t>
                      </w:r>
                    </w:p>
                    <w:p w14:paraId="6F31E699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</w:p>
                    <w:p w14:paraId="68687F4E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8000"/>
                          <w:sz w:val="19"/>
                          <w:szCs w:val="19"/>
                          <w:highlight w:val="white"/>
                        </w:rPr>
                        <w:t>------------------------------------------------------------</w:t>
                      </w:r>
                    </w:p>
                    <w:p w14:paraId="0BE8B9C4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8000"/>
                          <w:sz w:val="19"/>
                          <w:szCs w:val="19"/>
                          <w:highlight w:val="white"/>
                        </w:rPr>
                        <w:t>-- 4) Column counts</w:t>
                      </w:r>
                    </w:p>
                    <w:p w14:paraId="7A2B534A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8000"/>
                          <w:sz w:val="19"/>
                          <w:szCs w:val="19"/>
                          <w:highlight w:val="white"/>
                        </w:rPr>
                        <w:t>------------------------------------------------------------</w:t>
                      </w:r>
                    </w:p>
                    <w:p w14:paraId="6B273BD6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DROP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TABLE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IF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EXISTS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#table_column_</w:t>
                      </w:r>
                      <w:proofErr w:type="gram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counts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;</w:t>
                      </w:r>
                      <w:proofErr w:type="gramEnd"/>
                    </w:p>
                    <w:p w14:paraId="5B2F679E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</w:p>
                    <w:p w14:paraId="44A7015F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CREATE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TABLE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#table_column_counts</w:t>
                      </w: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(</w:t>
                      </w:r>
                    </w:p>
                    <w:p w14:paraId="55EC85B5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SchemaName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    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sysname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,</w:t>
                      </w:r>
                    </w:p>
                    <w:p w14:paraId="6DD255AE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TableName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     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sysname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,</w:t>
                      </w:r>
                    </w:p>
                    <w:p w14:paraId="392DE7C0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ColumnCount_All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</w:t>
                      </w: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int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,</w:t>
                      </w:r>
                    </w:p>
                    <w:p w14:paraId="31208E30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ColumnCount_Hashed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int</w:t>
                      </w:r>
                    </w:p>
                    <w:p w14:paraId="48FB8E52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);</w:t>
                      </w:r>
                    </w:p>
                    <w:p w14:paraId="758FB32E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</w:p>
                    <w:p w14:paraId="24D9F249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INSERT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INTO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#table_column_counts</w:t>
                      </w:r>
                    </w:p>
                    <w:p w14:paraId="583096B0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SELECT</w:t>
                      </w:r>
                    </w:p>
                    <w:p w14:paraId="5B11B24E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s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.</w:t>
                      </w: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name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,</w:t>
                      </w:r>
                    </w:p>
                    <w:p w14:paraId="50F24868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t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.</w:t>
                      </w: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name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,</w:t>
                      </w:r>
                    </w:p>
                    <w:p w14:paraId="79D09119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</w:t>
                      </w:r>
                      <w:proofErr w:type="gramStart"/>
                      <w:r>
                        <w:rPr>
                          <w:rFonts w:ascii="Cascadia Mono" w:hAnsi="Cascadia Mono" w:cs="Cascadia Mono"/>
                          <w:color w:val="FF00FF"/>
                          <w:sz w:val="19"/>
                          <w:szCs w:val="19"/>
                          <w:highlight w:val="white"/>
                        </w:rPr>
                        <w:t>COUNT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(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*)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AS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ColumnCount_All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,</w:t>
                      </w:r>
                    </w:p>
                    <w:p w14:paraId="515B6BAF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</w:t>
                      </w:r>
                      <w:proofErr w:type="gramStart"/>
                      <w:r>
                        <w:rPr>
                          <w:rFonts w:ascii="Cascadia Mono" w:hAnsi="Cascadia Mono" w:cs="Cascadia Mono"/>
                          <w:color w:val="FF00FF"/>
                          <w:sz w:val="19"/>
                          <w:szCs w:val="19"/>
                          <w:highlight w:val="white"/>
                        </w:rPr>
                        <w:t>SUM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(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CASE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WHEN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FF00FF"/>
                          <w:sz w:val="19"/>
                          <w:szCs w:val="19"/>
                          <w:highlight w:val="white"/>
                        </w:rPr>
                        <w:t>UPPER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(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c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.</w:t>
                      </w: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name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)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NOT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IN</w:t>
                      </w: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(</w:t>
                      </w:r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>'ID'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,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>'PCBATCHID'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)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THEN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1 </w:t>
                      </w: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ELSE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0 </w:t>
                      </w: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END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)</w:t>
                      </w:r>
                    </w:p>
                    <w:p w14:paraId="3B3EFF4D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FROM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#tables_to_hash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tl</w:t>
                      </w:r>
                      <w:proofErr w:type="spellEnd"/>
                    </w:p>
                    <w:p w14:paraId="7AD507EF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JOIN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ascadia Mono" w:hAnsi="Cascadia Mono" w:cs="Cascadia Mono"/>
                          <w:color w:val="00FF00"/>
                          <w:sz w:val="19"/>
                          <w:szCs w:val="19"/>
                          <w:highlight w:val="white"/>
                        </w:rPr>
                        <w:t>sys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.</w:t>
                      </w:r>
                      <w:r>
                        <w:rPr>
                          <w:rFonts w:ascii="Cascadia Mono" w:hAnsi="Cascadia Mono" w:cs="Cascadia Mono"/>
                          <w:color w:val="00FF00"/>
                          <w:sz w:val="19"/>
                          <w:szCs w:val="19"/>
                          <w:highlight w:val="white"/>
                        </w:rPr>
                        <w:t>tables</w:t>
                      </w:r>
                      <w:proofErr w:type="spellEnd"/>
                      <w:proofErr w:type="gram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t </w:t>
                      </w: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ON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t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.</w:t>
                      </w: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name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=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tl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.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TableName</w:t>
                      </w:r>
                      <w:proofErr w:type="spellEnd"/>
                      <w:proofErr w:type="gramEnd"/>
                    </w:p>
                    <w:p w14:paraId="599E494B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JOIN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ascadia Mono" w:hAnsi="Cascadia Mono" w:cs="Cascadia Mono"/>
                          <w:color w:val="00FF00"/>
                          <w:sz w:val="19"/>
                          <w:szCs w:val="19"/>
                          <w:highlight w:val="white"/>
                        </w:rPr>
                        <w:t>sys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.</w:t>
                      </w:r>
                      <w:r>
                        <w:rPr>
                          <w:rFonts w:ascii="Cascadia Mono" w:hAnsi="Cascadia Mono" w:cs="Cascadia Mono"/>
                          <w:color w:val="00FF00"/>
                          <w:sz w:val="19"/>
                          <w:szCs w:val="19"/>
                          <w:highlight w:val="white"/>
                        </w:rPr>
                        <w:t>schemas</w:t>
                      </w:r>
                      <w:proofErr w:type="spellEnd"/>
                      <w:proofErr w:type="gram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s </w:t>
                      </w: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ON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s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.</w:t>
                      </w:r>
                      <w:r>
                        <w:rPr>
                          <w:rFonts w:ascii="Cascadia Mono" w:hAnsi="Cascadia Mono" w:cs="Cascadia Mono"/>
                          <w:color w:val="FF00FF"/>
                          <w:sz w:val="19"/>
                          <w:szCs w:val="19"/>
                          <w:highlight w:val="white"/>
                        </w:rPr>
                        <w:t>schema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FF00FF"/>
                          <w:sz w:val="19"/>
                          <w:szCs w:val="19"/>
                          <w:highlight w:val="white"/>
                        </w:rPr>
                        <w:t>_id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=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t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.</w:t>
                      </w:r>
                      <w:r>
                        <w:rPr>
                          <w:rFonts w:ascii="Cascadia Mono" w:hAnsi="Cascadia Mono" w:cs="Cascadia Mono"/>
                          <w:color w:val="FF00FF"/>
                          <w:sz w:val="19"/>
                          <w:szCs w:val="19"/>
                          <w:highlight w:val="white"/>
                        </w:rPr>
                        <w:t>schema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FF00FF"/>
                          <w:sz w:val="19"/>
                          <w:szCs w:val="19"/>
                          <w:highlight w:val="white"/>
                        </w:rPr>
                        <w:t>_id</w:t>
                      </w:r>
                      <w:proofErr w:type="spellEnd"/>
                    </w:p>
                    <w:p w14:paraId="286EAA9F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JOIN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ascadia Mono" w:hAnsi="Cascadia Mono" w:cs="Cascadia Mono"/>
                          <w:color w:val="00FF00"/>
                          <w:sz w:val="19"/>
                          <w:szCs w:val="19"/>
                          <w:highlight w:val="white"/>
                        </w:rPr>
                        <w:t>sys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.</w:t>
                      </w:r>
                      <w:r>
                        <w:rPr>
                          <w:rFonts w:ascii="Cascadia Mono" w:hAnsi="Cascadia Mono" w:cs="Cascadia Mono"/>
                          <w:color w:val="00FF00"/>
                          <w:sz w:val="19"/>
                          <w:szCs w:val="19"/>
                          <w:highlight w:val="white"/>
                        </w:rPr>
                        <w:t>columns</w:t>
                      </w:r>
                      <w:proofErr w:type="spellEnd"/>
                      <w:proofErr w:type="gram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c </w:t>
                      </w: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ON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c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.</w:t>
                      </w:r>
                      <w:r>
                        <w:rPr>
                          <w:rFonts w:ascii="Cascadia Mono" w:hAnsi="Cascadia Mono" w:cs="Cascadia Mono"/>
                          <w:color w:val="FF00FF"/>
                          <w:sz w:val="19"/>
                          <w:szCs w:val="19"/>
                          <w:highlight w:val="white"/>
                        </w:rPr>
                        <w:t>object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FF00FF"/>
                          <w:sz w:val="19"/>
                          <w:szCs w:val="19"/>
                          <w:highlight w:val="white"/>
                        </w:rPr>
                        <w:t>_id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=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t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.</w:t>
                      </w:r>
                      <w:r>
                        <w:rPr>
                          <w:rFonts w:ascii="Cascadia Mono" w:hAnsi="Cascadia Mono" w:cs="Cascadia Mono"/>
                          <w:color w:val="FF00FF"/>
                          <w:sz w:val="19"/>
                          <w:szCs w:val="19"/>
                          <w:highlight w:val="white"/>
                        </w:rPr>
                        <w:t>object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FF00FF"/>
                          <w:sz w:val="19"/>
                          <w:szCs w:val="19"/>
                          <w:highlight w:val="white"/>
                        </w:rPr>
                        <w:t>_id</w:t>
                      </w:r>
                      <w:proofErr w:type="spellEnd"/>
                    </w:p>
                    <w:p w14:paraId="38947093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WHERE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FF00FF"/>
                          <w:sz w:val="19"/>
                          <w:szCs w:val="19"/>
                          <w:highlight w:val="white"/>
                        </w:rPr>
                        <w:t>UPPER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(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s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.</w:t>
                      </w: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name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)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=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FF00FF"/>
                          <w:sz w:val="19"/>
                          <w:szCs w:val="19"/>
                          <w:highlight w:val="white"/>
                        </w:rPr>
                        <w:t>UPPER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(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@schema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)</w:t>
                      </w:r>
                    </w:p>
                    <w:p w14:paraId="31AF96F0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GROUP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BY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s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.</w:t>
                      </w: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name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,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t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.</w:t>
                      </w:r>
                      <w:proofErr w:type="gramStart"/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name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;</w:t>
                      </w:r>
                      <w:proofErr w:type="gramEnd"/>
                    </w:p>
                    <w:p w14:paraId="383E3F5E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</w:p>
                    <w:p w14:paraId="4711CC3E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8000"/>
                          <w:sz w:val="19"/>
                          <w:szCs w:val="19"/>
                          <w:highlight w:val="white"/>
                        </w:rPr>
                        <w:t>------------------------------------------------------------</w:t>
                      </w:r>
                    </w:p>
                    <w:p w14:paraId="10D55139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8000"/>
                          <w:sz w:val="19"/>
                          <w:szCs w:val="19"/>
                          <w:highlight w:val="white"/>
                        </w:rPr>
                        <w:t>-- 5) Loop tables and compute hash (WITH DATE FILTER)</w:t>
                      </w:r>
                    </w:p>
                    <w:p w14:paraId="6299C45B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8000"/>
                          <w:sz w:val="19"/>
                          <w:szCs w:val="19"/>
                          <w:highlight w:val="white"/>
                        </w:rPr>
                        <w:t>------------------------------------------------------------</w:t>
                      </w:r>
                    </w:p>
                    <w:p w14:paraId="400ED04B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DECLARE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@table     </w:t>
                      </w:r>
                      <w:proofErr w:type="spellStart"/>
                      <w:proofErr w:type="gramStart"/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sysname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;</w:t>
                      </w:r>
                      <w:proofErr w:type="gramEnd"/>
                    </w:p>
                    <w:p w14:paraId="1359A30B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DECLARE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@RowConcat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nvarchar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(</w:t>
                      </w:r>
                      <w:r>
                        <w:rPr>
                          <w:rFonts w:ascii="Cascadia Mono" w:hAnsi="Cascadia Mono" w:cs="Cascadia Mono"/>
                          <w:color w:val="FF00FF"/>
                          <w:sz w:val="19"/>
                          <w:szCs w:val="19"/>
                          <w:highlight w:val="white"/>
                        </w:rPr>
                        <w:t>max</w:t>
                      </w:r>
                      <w:proofErr w:type="gramStart"/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);</w:t>
                      </w:r>
                      <w:proofErr w:type="gramEnd"/>
                    </w:p>
                    <w:p w14:paraId="70D08FA5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DECLARE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@Sql      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nvarchar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(</w:t>
                      </w:r>
                      <w:r>
                        <w:rPr>
                          <w:rFonts w:ascii="Cascadia Mono" w:hAnsi="Cascadia Mono" w:cs="Cascadia Mono"/>
                          <w:color w:val="FF00FF"/>
                          <w:sz w:val="19"/>
                          <w:szCs w:val="19"/>
                          <w:highlight w:val="white"/>
                        </w:rPr>
                        <w:t>max</w:t>
                      </w:r>
                      <w:proofErr w:type="gramStart"/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);</w:t>
                      </w:r>
                      <w:proofErr w:type="gramEnd"/>
                    </w:p>
                    <w:p w14:paraId="0C23A50E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</w:p>
                    <w:p w14:paraId="4E7FC428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DECLARE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table_cursor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CURSOR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FAST_FORWARD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FOR</w:t>
                      </w:r>
                    </w:p>
                    <w:p w14:paraId="1695039B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SELECT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TableName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FROM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#tables_to_hash </w:t>
                      </w: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ORDER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BY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TableName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;</w:t>
                      </w:r>
                      <w:proofErr w:type="gramEnd"/>
                    </w:p>
                    <w:p w14:paraId="6DB81950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</w:p>
                    <w:p w14:paraId="4AB00141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OPEN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table_</w:t>
                      </w:r>
                      <w:proofErr w:type="gram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cursor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;</w:t>
                      </w:r>
                      <w:proofErr w:type="gramEnd"/>
                    </w:p>
                    <w:p w14:paraId="5D2D09BB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FETCH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NEXT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FROM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table_cursor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INTO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@</w:t>
                      </w:r>
                      <w:proofErr w:type="gram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table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;</w:t>
                      </w:r>
                      <w:proofErr w:type="gramEnd"/>
                    </w:p>
                    <w:p w14:paraId="23DB3316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</w:p>
                    <w:p w14:paraId="2B4398E7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WHILE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FF00FF"/>
                          <w:sz w:val="19"/>
                          <w:szCs w:val="19"/>
                          <w:highlight w:val="white"/>
                        </w:rPr>
                        <w:t>@@FETCH_STATUS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=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0</w:t>
                      </w:r>
                    </w:p>
                    <w:p w14:paraId="5B4D9B73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BEGIN</w:t>
                      </w:r>
                    </w:p>
                    <w:p w14:paraId="4B517A32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</w:t>
                      </w: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BEGIN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TRY</w:t>
                      </w:r>
                    </w:p>
                    <w:p w14:paraId="0FC9ADD4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    </w:t>
                      </w: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SET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@RowConcat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=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NULL;</w:t>
                      </w:r>
                      <w:proofErr w:type="gramEnd"/>
                    </w:p>
                    <w:p w14:paraId="471E5370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    </w:t>
                      </w: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SET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@Sql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=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NULL;</w:t>
                      </w:r>
                      <w:proofErr w:type="gramEnd"/>
                    </w:p>
                    <w:p w14:paraId="7173DD15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</w:p>
                    <w:p w14:paraId="04F54FF7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    </w:t>
                      </w: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SELECT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@RowConcat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=</w:t>
                      </w:r>
                    </w:p>
                    <w:p w14:paraId="52096868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        </w:t>
                      </w:r>
                      <w:r>
                        <w:rPr>
                          <w:rFonts w:ascii="Cascadia Mono" w:hAnsi="Cascadia Mono" w:cs="Cascadia Mono"/>
                          <w:color w:val="FF00FF"/>
                          <w:sz w:val="19"/>
                          <w:szCs w:val="19"/>
                          <w:highlight w:val="white"/>
                        </w:rPr>
                        <w:t>STRING_</w:t>
                      </w:r>
                      <w:proofErr w:type="gramStart"/>
                      <w:r>
                        <w:rPr>
                          <w:rFonts w:ascii="Cascadia Mono" w:hAnsi="Cascadia Mono" w:cs="Cascadia Mono"/>
                          <w:color w:val="FF00FF"/>
                          <w:sz w:val="19"/>
                          <w:szCs w:val="19"/>
                          <w:highlight w:val="white"/>
                        </w:rPr>
                        <w:t>AGG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(</w:t>
                      </w:r>
                      <w:proofErr w:type="gramEnd"/>
                    </w:p>
                    <w:p w14:paraId="4DF74807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            </w:t>
                      </w:r>
                      <w:proofErr w:type="gramStart"/>
                      <w:r>
                        <w:rPr>
                          <w:rFonts w:ascii="Cascadia Mono" w:hAnsi="Cascadia Mono" w:cs="Cascadia Mono"/>
                          <w:color w:val="FF00FF"/>
                          <w:sz w:val="19"/>
                          <w:szCs w:val="19"/>
                          <w:highlight w:val="white"/>
                        </w:rPr>
                        <w:t>CONVERT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nvarchar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(</w:t>
                      </w:r>
                      <w:r>
                        <w:rPr>
                          <w:rFonts w:ascii="Cascadia Mono" w:hAnsi="Cascadia Mono" w:cs="Cascadia Mono"/>
                          <w:color w:val="FF00FF"/>
                          <w:sz w:val="19"/>
                          <w:szCs w:val="19"/>
                          <w:highlight w:val="white"/>
                        </w:rPr>
                        <w:t>max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),</w:t>
                      </w:r>
                    </w:p>
                    <w:p w14:paraId="2293241D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                </w:t>
                      </w:r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>'</w:t>
                      </w:r>
                      <w:proofErr w:type="gramStart"/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>UPPER(LTRIM(RTRIM(COALESCE(CAST(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>'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+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FF00FF"/>
                          <w:sz w:val="19"/>
                          <w:szCs w:val="19"/>
                          <w:highlight w:val="white"/>
                        </w:rPr>
                        <w:t>QUOTENAME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(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c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.</w:t>
                      </w: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name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)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+</w:t>
                      </w:r>
                    </w:p>
                    <w:p w14:paraId="01DD31C6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                </w:t>
                      </w:r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 xml:space="preserve">' AS </w:t>
                      </w:r>
                      <w:proofErr w:type="spellStart"/>
                      <w:proofErr w:type="gramStart"/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>nvarchar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>(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>4000)), ''''))))'</w:t>
                      </w:r>
                    </w:p>
                    <w:p w14:paraId="1DCB261D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           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),</w:t>
                      </w:r>
                    </w:p>
                    <w:p w14:paraId="1581EE52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            </w:t>
                      </w:r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>N' + ''|'' + '</w:t>
                      </w:r>
                    </w:p>
                    <w:p w14:paraId="34A08AB8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       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)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WITHIN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 xml:space="preserve">GROUP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(</w:t>
                      </w: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ORDER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BY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c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.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column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_id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)</w:t>
                      </w:r>
                    </w:p>
                    <w:p w14:paraId="0DF680E6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    </w:t>
                      </w: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FROM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ascadia Mono" w:hAnsi="Cascadia Mono" w:cs="Cascadia Mono"/>
                          <w:color w:val="00FF00"/>
                          <w:sz w:val="19"/>
                          <w:szCs w:val="19"/>
                          <w:highlight w:val="white"/>
                        </w:rPr>
                        <w:t>sys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.</w:t>
                      </w:r>
                      <w:r>
                        <w:rPr>
                          <w:rFonts w:ascii="Cascadia Mono" w:hAnsi="Cascadia Mono" w:cs="Cascadia Mono"/>
                          <w:color w:val="00FF00"/>
                          <w:sz w:val="19"/>
                          <w:szCs w:val="19"/>
                          <w:highlight w:val="white"/>
                        </w:rPr>
                        <w:t>columns</w:t>
                      </w:r>
                      <w:proofErr w:type="spellEnd"/>
                      <w:proofErr w:type="gram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c</w:t>
                      </w:r>
                    </w:p>
                    <w:p w14:paraId="44BBB90B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   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JOIN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ascadia Mono" w:hAnsi="Cascadia Mono" w:cs="Cascadia Mono"/>
                          <w:color w:val="00FF00"/>
                          <w:sz w:val="19"/>
                          <w:szCs w:val="19"/>
                          <w:highlight w:val="white"/>
                        </w:rPr>
                        <w:t>sys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.</w:t>
                      </w:r>
                      <w:r>
                        <w:rPr>
                          <w:rFonts w:ascii="Cascadia Mono" w:hAnsi="Cascadia Mono" w:cs="Cascadia Mono"/>
                          <w:color w:val="00FF00"/>
                          <w:sz w:val="19"/>
                          <w:szCs w:val="19"/>
                          <w:highlight w:val="white"/>
                        </w:rPr>
                        <w:t>tables</w:t>
                      </w:r>
                      <w:proofErr w:type="spellEnd"/>
                      <w:proofErr w:type="gram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t </w:t>
                      </w: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ON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c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.</w:t>
                      </w:r>
                      <w:r>
                        <w:rPr>
                          <w:rFonts w:ascii="Cascadia Mono" w:hAnsi="Cascadia Mono" w:cs="Cascadia Mono"/>
                          <w:color w:val="FF00FF"/>
                          <w:sz w:val="19"/>
                          <w:szCs w:val="19"/>
                          <w:highlight w:val="white"/>
                        </w:rPr>
                        <w:t>object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FF00FF"/>
                          <w:sz w:val="19"/>
                          <w:szCs w:val="19"/>
                          <w:highlight w:val="white"/>
                        </w:rPr>
                        <w:t>_id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=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t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.</w:t>
                      </w:r>
                      <w:r>
                        <w:rPr>
                          <w:rFonts w:ascii="Cascadia Mono" w:hAnsi="Cascadia Mono" w:cs="Cascadia Mono"/>
                          <w:color w:val="FF00FF"/>
                          <w:sz w:val="19"/>
                          <w:szCs w:val="19"/>
                          <w:highlight w:val="white"/>
                        </w:rPr>
                        <w:t>object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FF00FF"/>
                          <w:sz w:val="19"/>
                          <w:szCs w:val="19"/>
                          <w:highlight w:val="white"/>
                        </w:rPr>
                        <w:t>_id</w:t>
                      </w:r>
                      <w:proofErr w:type="spellEnd"/>
                    </w:p>
                    <w:p w14:paraId="70B6AB64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   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JOIN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ascadia Mono" w:hAnsi="Cascadia Mono" w:cs="Cascadia Mono"/>
                          <w:color w:val="00FF00"/>
                          <w:sz w:val="19"/>
                          <w:szCs w:val="19"/>
                          <w:highlight w:val="white"/>
                        </w:rPr>
                        <w:t>sys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.</w:t>
                      </w:r>
                      <w:r>
                        <w:rPr>
                          <w:rFonts w:ascii="Cascadia Mono" w:hAnsi="Cascadia Mono" w:cs="Cascadia Mono"/>
                          <w:color w:val="00FF00"/>
                          <w:sz w:val="19"/>
                          <w:szCs w:val="19"/>
                          <w:highlight w:val="white"/>
                        </w:rPr>
                        <w:t>schemas</w:t>
                      </w:r>
                      <w:proofErr w:type="spellEnd"/>
                      <w:proofErr w:type="gram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s </w:t>
                      </w: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ON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t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.</w:t>
                      </w:r>
                      <w:r>
                        <w:rPr>
                          <w:rFonts w:ascii="Cascadia Mono" w:hAnsi="Cascadia Mono" w:cs="Cascadia Mono"/>
                          <w:color w:val="FF00FF"/>
                          <w:sz w:val="19"/>
                          <w:szCs w:val="19"/>
                          <w:highlight w:val="white"/>
                        </w:rPr>
                        <w:t>schema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FF00FF"/>
                          <w:sz w:val="19"/>
                          <w:szCs w:val="19"/>
                          <w:highlight w:val="white"/>
                        </w:rPr>
                        <w:t>_id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=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s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.</w:t>
                      </w:r>
                      <w:r>
                        <w:rPr>
                          <w:rFonts w:ascii="Cascadia Mono" w:hAnsi="Cascadia Mono" w:cs="Cascadia Mono"/>
                          <w:color w:val="FF00FF"/>
                          <w:sz w:val="19"/>
                          <w:szCs w:val="19"/>
                          <w:highlight w:val="white"/>
                        </w:rPr>
                        <w:t>schema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FF00FF"/>
                          <w:sz w:val="19"/>
                          <w:szCs w:val="19"/>
                          <w:highlight w:val="white"/>
                        </w:rPr>
                        <w:t>_id</w:t>
                      </w:r>
                      <w:proofErr w:type="spellEnd"/>
                    </w:p>
                    <w:p w14:paraId="2ADA17B6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    </w:t>
                      </w: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WHERE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FF00FF"/>
                          <w:sz w:val="19"/>
                          <w:szCs w:val="19"/>
                          <w:highlight w:val="white"/>
                        </w:rPr>
                        <w:t>UPPER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(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s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.</w:t>
                      </w: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name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)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=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FF00FF"/>
                          <w:sz w:val="19"/>
                          <w:szCs w:val="19"/>
                          <w:highlight w:val="white"/>
                        </w:rPr>
                        <w:t>UPPER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(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@schema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)</w:t>
                      </w:r>
                    </w:p>
                    <w:p w14:paraId="0BCC68AD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     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AND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FF00FF"/>
                          <w:sz w:val="19"/>
                          <w:szCs w:val="19"/>
                          <w:highlight w:val="white"/>
                        </w:rPr>
                        <w:t>UPPER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(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t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.</w:t>
                      </w: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name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)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=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FF00FF"/>
                          <w:sz w:val="19"/>
                          <w:szCs w:val="19"/>
                          <w:highlight w:val="white"/>
                        </w:rPr>
                        <w:t>UPPER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(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@table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)</w:t>
                      </w:r>
                    </w:p>
                    <w:p w14:paraId="3BD87A3B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     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AND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FF00FF"/>
                          <w:sz w:val="19"/>
                          <w:szCs w:val="19"/>
                          <w:highlight w:val="white"/>
                        </w:rPr>
                        <w:t>UPPER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(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c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.</w:t>
                      </w: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name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)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NOT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IN</w:t>
                      </w: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(</w:t>
                      </w:r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>'ID'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,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>'PCBATCHID'</w:t>
                      </w:r>
                      <w:proofErr w:type="gramStart"/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);</w:t>
                      </w:r>
                      <w:proofErr w:type="gramEnd"/>
                    </w:p>
                    <w:p w14:paraId="7AD60AE9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</w:p>
                    <w:p w14:paraId="006D98EA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    </w:t>
                      </w: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IF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@RowConcat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IS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NULL</w:t>
                      </w:r>
                    </w:p>
                    <w:p w14:paraId="078FFDB0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    </w:t>
                      </w: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BEGIN</w:t>
                      </w:r>
                    </w:p>
                    <w:p w14:paraId="3A03F0A7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        </w:t>
                      </w: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INSERT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INTO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#table_hash_output</w:t>
                      </w: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(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SchemaName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,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TableName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,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ErrorMessage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)</w:t>
                      </w:r>
                    </w:p>
                    <w:p w14:paraId="4433FFFC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        </w:t>
                      </w: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 xml:space="preserve">VALUES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(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@schema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,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@table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,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>'No columns found or all columns excluded.'</w:t>
                      </w:r>
                      <w:proofErr w:type="gramStart"/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);</w:t>
                      </w:r>
                      <w:proofErr w:type="gramEnd"/>
                    </w:p>
                    <w:p w14:paraId="19F04974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        </w:t>
                      </w: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FETCH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NEXT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FROM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table_cursor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INTO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@</w:t>
                      </w:r>
                      <w:proofErr w:type="gram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table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;</w:t>
                      </w:r>
                      <w:proofErr w:type="gramEnd"/>
                    </w:p>
                    <w:p w14:paraId="323EB7FD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        </w:t>
                      </w:r>
                      <w:proofErr w:type="gramStart"/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CONTINUE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;</w:t>
                      </w:r>
                      <w:proofErr w:type="gramEnd"/>
                    </w:p>
                    <w:p w14:paraId="2B253E60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    </w:t>
                      </w:r>
                      <w:proofErr w:type="gramStart"/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END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;</w:t>
                      </w:r>
                      <w:proofErr w:type="gramEnd"/>
                    </w:p>
                    <w:p w14:paraId="4ED6BE11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</w:p>
                    <w:p w14:paraId="1F46802C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    </w:t>
                      </w: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SET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@Sql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=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>N'</w:t>
                      </w:r>
                    </w:p>
                    <w:p w14:paraId="6EAFE455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 xml:space="preserve">        </w:t>
                      </w:r>
                      <w:proofErr w:type="gramStart"/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>;WITH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>row_hashes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 xml:space="preserve"> AS (</w:t>
                      </w:r>
                    </w:p>
                    <w:p w14:paraId="6CD7949A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 xml:space="preserve">            SELECT </w:t>
                      </w:r>
                      <w:proofErr w:type="gramStart"/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>HASHBYTES(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>''SHA2_256'', '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+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@RowConcat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+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 xml:space="preserve">N') AS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>row_hash</w:t>
                      </w:r>
                      <w:proofErr w:type="spellEnd"/>
                    </w:p>
                    <w:p w14:paraId="256CBE60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 xml:space="preserve">            FROM '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+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FF00FF"/>
                          <w:sz w:val="19"/>
                          <w:szCs w:val="19"/>
                          <w:highlight w:val="white"/>
                        </w:rPr>
                        <w:t>QUOTENAME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(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@schema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)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+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>N'.'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+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FF00FF"/>
                          <w:sz w:val="19"/>
                          <w:szCs w:val="19"/>
                          <w:highlight w:val="white"/>
                        </w:rPr>
                        <w:t>QUOTENAME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(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@table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)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+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>N'</w:t>
                      </w:r>
                    </w:p>
                    <w:p w14:paraId="57D0280A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 xml:space="preserve">            WHERE </w:t>
                      </w:r>
                      <w:proofErr w:type="gramStart"/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>CAST(</w:t>
                      </w:r>
                      <w:proofErr w:type="spellStart"/>
                      <w:proofErr w:type="gramEnd"/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>SystemModstamp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 xml:space="preserve"> AS date) &lt;= @CutoffDateParam</w:t>
                      </w:r>
                    </w:p>
                    <w:p w14:paraId="679CE631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 xml:space="preserve">        ),</w:t>
                      </w:r>
                    </w:p>
                    <w:p w14:paraId="0937C87C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 xml:space="preserve">        ordered AS (</w:t>
                      </w:r>
                    </w:p>
                    <w:p w14:paraId="3C12F8FD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 xml:space="preserve">            SELECT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>row_hash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>, ROW_</w:t>
                      </w:r>
                      <w:proofErr w:type="gramStart"/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>NUMBER(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 xml:space="preserve">) OVER (ORDER BY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>row_hash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 xml:space="preserve">) AS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>rn</w:t>
                      </w:r>
                      <w:proofErr w:type="spellEnd"/>
                    </w:p>
                    <w:p w14:paraId="3EE6E7BD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 xml:space="preserve">            FROM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>row_hashes</w:t>
                      </w:r>
                      <w:proofErr w:type="spellEnd"/>
                    </w:p>
                    <w:p w14:paraId="3B5511BB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 xml:space="preserve">        ),</w:t>
                      </w:r>
                    </w:p>
                    <w:p w14:paraId="49960521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 xml:space="preserve">        chunked AS (</w:t>
                      </w:r>
                    </w:p>
                    <w:p w14:paraId="1B4FA6CC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 xml:space="preserve">            SELECT (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>rn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 xml:space="preserve"> - 1) / '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+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ascadia Mono" w:hAnsi="Cascadia Mono" w:cs="Cascadia Mono"/>
                          <w:color w:val="FF00FF"/>
                          <w:sz w:val="19"/>
                          <w:szCs w:val="19"/>
                          <w:highlight w:val="white"/>
                        </w:rPr>
                        <w:t>CAST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(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@ChunkSize </w:t>
                      </w: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AS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nvarchar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(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20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))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+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 xml:space="preserve">N' AS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>chunk_id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>rn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>row_hash</w:t>
                      </w:r>
                      <w:proofErr w:type="spellEnd"/>
                    </w:p>
                    <w:p w14:paraId="59BE917C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 xml:space="preserve">            FROM ordered</w:t>
                      </w:r>
                    </w:p>
                    <w:p w14:paraId="7EE036C8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 xml:space="preserve">        ),</w:t>
                      </w:r>
                    </w:p>
                    <w:p w14:paraId="7AA296B5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 xml:space="preserve">       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>chunk_hashes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 xml:space="preserve"> AS (</w:t>
                      </w:r>
                    </w:p>
                    <w:p w14:paraId="4A7C87ED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 xml:space="preserve">            SELECT</w:t>
                      </w:r>
                    </w:p>
                    <w:p w14:paraId="267777C6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 xml:space="preserve">               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>chunk_id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>,</w:t>
                      </w:r>
                    </w:p>
                    <w:p w14:paraId="503AB741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 xml:space="preserve">                </w:t>
                      </w:r>
                      <w:proofErr w:type="gramStart"/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>HASHBYTES(</w:t>
                      </w:r>
                      <w:proofErr w:type="gramEnd"/>
                    </w:p>
                    <w:p w14:paraId="779507A9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 xml:space="preserve">                    ''SHA2_256'',</w:t>
                      </w:r>
                    </w:p>
                    <w:p w14:paraId="2B53D070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 xml:space="preserve">                    STRING_AGG(</w:t>
                      </w:r>
                      <w:proofErr w:type="gramStart"/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>CONVERT(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 xml:space="preserve">varchar(max), </w:t>
                      </w:r>
                      <w:proofErr w:type="gramStart"/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>CONVERT(varchar(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 xml:space="preserve">64),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>row_hash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>, 2)), '''')</w:t>
                      </w:r>
                    </w:p>
                    <w:p w14:paraId="49701DD9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 xml:space="preserve">                        WITHIN GROUP (ORDER BY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>rn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>)</w:t>
                      </w:r>
                    </w:p>
                    <w:p w14:paraId="6D35DA68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 xml:space="preserve">                ) AS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>chunk_hash</w:t>
                      </w:r>
                      <w:proofErr w:type="spellEnd"/>
                    </w:p>
                    <w:p w14:paraId="4608BA0C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 xml:space="preserve">            FROM chunked</w:t>
                      </w:r>
                    </w:p>
                    <w:p w14:paraId="57D63859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 xml:space="preserve">            GROUP BY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>chunk_id</w:t>
                      </w:r>
                      <w:proofErr w:type="spellEnd"/>
                    </w:p>
                    <w:p w14:paraId="503C8DF1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 xml:space="preserve">        )</w:t>
                      </w:r>
                    </w:p>
                    <w:p w14:paraId="3E1E27B3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 xml:space="preserve">        INSERT INTO #table_hash_output</w:t>
                      </w:r>
                    </w:p>
                    <w:p w14:paraId="25E5CD01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 xml:space="preserve">            (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>SchemaName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>TableName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>table_value_hash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>row_count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>distinct_row_hash_count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>)</w:t>
                      </w:r>
                    </w:p>
                    <w:p w14:paraId="7BF66412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 xml:space="preserve">        SELECT</w:t>
                      </w:r>
                    </w:p>
                    <w:p w14:paraId="3669F609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 xml:space="preserve">            @SchemaNameParam,</w:t>
                      </w:r>
                    </w:p>
                    <w:p w14:paraId="1A10758A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 xml:space="preserve">            @TableNameParam,</w:t>
                      </w:r>
                    </w:p>
                    <w:p w14:paraId="0479E071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 xml:space="preserve">            </w:t>
                      </w:r>
                      <w:proofErr w:type="gramStart"/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>HASHBYTES(</w:t>
                      </w:r>
                      <w:proofErr w:type="gramEnd"/>
                    </w:p>
                    <w:p w14:paraId="52A3F018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 xml:space="preserve">                ''SHA2_256'',</w:t>
                      </w:r>
                    </w:p>
                    <w:p w14:paraId="763EA687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 xml:space="preserve">                STRING_AGG(</w:t>
                      </w:r>
                      <w:proofErr w:type="gramStart"/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>CONVERT(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 xml:space="preserve">varchar(max), </w:t>
                      </w:r>
                      <w:proofErr w:type="gramStart"/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>CONVERT(varchar(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 xml:space="preserve">64),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>chunk_hash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>, 2)), '''')</w:t>
                      </w:r>
                    </w:p>
                    <w:p w14:paraId="5C8772C4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 xml:space="preserve">                    WITHIN GROUP (ORDER BY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>chunk_id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>)</w:t>
                      </w:r>
                    </w:p>
                    <w:p w14:paraId="534AAE6E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 xml:space="preserve">            ),</w:t>
                      </w:r>
                    </w:p>
                    <w:p w14:paraId="73129B02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 xml:space="preserve">            (SELECT </w:t>
                      </w:r>
                      <w:proofErr w:type="gramStart"/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>COUNT(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 xml:space="preserve">*) FROM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>row_hashes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>),</w:t>
                      </w:r>
                    </w:p>
                    <w:p w14:paraId="2BD18EE5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 xml:space="preserve">            (SELECT </w:t>
                      </w:r>
                      <w:proofErr w:type="gramStart"/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>COUNT(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 xml:space="preserve">DISTINCT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>row_hash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 xml:space="preserve">) FROM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>row_hashes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>)</w:t>
                      </w:r>
                    </w:p>
                    <w:p w14:paraId="2163A1B6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 xml:space="preserve">        FROM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>chunk_</w:t>
                      </w:r>
                      <w:proofErr w:type="gramStart"/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>hashes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>;</w:t>
                      </w:r>
                      <w:proofErr w:type="gramEnd"/>
                    </w:p>
                    <w:p w14:paraId="063F97A4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 xml:space="preserve">        '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;</w:t>
                      </w:r>
                    </w:p>
                    <w:p w14:paraId="50A91DDB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</w:p>
                    <w:p w14:paraId="02EB4C01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    </w:t>
                      </w: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EXEC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ascadia Mono" w:hAnsi="Cascadia Mono" w:cs="Cascadia Mono"/>
                          <w:color w:val="00FF00"/>
                          <w:sz w:val="19"/>
                          <w:szCs w:val="19"/>
                          <w:highlight w:val="white"/>
                        </w:rPr>
                        <w:t>sys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.</w:t>
                      </w:r>
                      <w:r>
                        <w:rPr>
                          <w:rFonts w:ascii="Cascadia Mono" w:hAnsi="Cascadia Mono" w:cs="Cascadia Mono"/>
                          <w:color w:val="800000"/>
                          <w:sz w:val="19"/>
                          <w:szCs w:val="19"/>
                          <w:highlight w:val="white"/>
                        </w:rPr>
                        <w:t>sp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800000"/>
                          <w:sz w:val="19"/>
                          <w:szCs w:val="19"/>
                          <w:highlight w:val="white"/>
                        </w:rPr>
                        <w:t>_executesql</w:t>
                      </w:r>
                      <w:proofErr w:type="spellEnd"/>
                    </w:p>
                    <w:p w14:paraId="17CF75FE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 xml:space="preserve">            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@Sql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,</w:t>
                      </w:r>
                    </w:p>
                    <w:p w14:paraId="0CEE4A86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        </w:t>
                      </w:r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>N'@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>SchemaNameParam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>sysname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 xml:space="preserve">, @TableNameParam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>sysname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>, @CutoffDateParam date'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,</w:t>
                      </w:r>
                    </w:p>
                    <w:p w14:paraId="2CADB878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        @SchemaNameParam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=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@schema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,</w:t>
                      </w:r>
                    </w:p>
                    <w:p w14:paraId="1F8A9981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        @</w:t>
                      </w:r>
                      <w:proofErr w:type="gram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TableNameParam 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=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@table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,</w:t>
                      </w:r>
                    </w:p>
                    <w:p w14:paraId="232FAF66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        @CutoffDateParam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=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@</w:t>
                      </w:r>
                      <w:proofErr w:type="gram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CutoffDate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;</w:t>
                      </w:r>
                      <w:proofErr w:type="gramEnd"/>
                    </w:p>
                    <w:p w14:paraId="7768A51B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</w:p>
                    <w:p w14:paraId="049300D6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    </w:t>
                      </w:r>
                      <w:r>
                        <w:rPr>
                          <w:rFonts w:ascii="Cascadia Mono" w:hAnsi="Cascadia Mono" w:cs="Cascadia Mono"/>
                          <w:color w:val="FF00FF"/>
                          <w:sz w:val="19"/>
                          <w:szCs w:val="19"/>
                          <w:highlight w:val="white"/>
                        </w:rPr>
                        <w:t>UPDATE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o</w:t>
                      </w:r>
                    </w:p>
                    <w:p w14:paraId="1693C752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    </w:t>
                      </w: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SET</w:t>
                      </w:r>
                    </w:p>
                    <w:p w14:paraId="3E524365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        </w:t>
                      </w:r>
                      <w:proofErr w:type="spellStart"/>
                      <w:proofErr w:type="gram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o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.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ColumnCount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_All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=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cc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.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ColumnCount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_All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,</w:t>
                      </w:r>
                    </w:p>
                    <w:p w14:paraId="74F052C7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        </w:t>
                      </w:r>
                      <w:proofErr w:type="spellStart"/>
                      <w:proofErr w:type="gram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o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.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ColumnCount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_Hashed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=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cc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.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ColumnCount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_Hashed</w:t>
                      </w:r>
                      <w:proofErr w:type="spellEnd"/>
                    </w:p>
                    <w:p w14:paraId="42A49B5F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    </w:t>
                      </w: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FROM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#table_hash_output o</w:t>
                      </w:r>
                    </w:p>
                    <w:p w14:paraId="3FE967C0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   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JOIN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#table_column_counts cc</w:t>
                      </w:r>
                    </w:p>
                    <w:p w14:paraId="783DFB3A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      </w:t>
                      </w: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ON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cc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.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SchemaName</w:t>
                      </w:r>
                      <w:proofErr w:type="spellEnd"/>
                      <w:proofErr w:type="gram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=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o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.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SchemaName</w:t>
                      </w:r>
                      <w:proofErr w:type="spellEnd"/>
                      <w:proofErr w:type="gramEnd"/>
                    </w:p>
                    <w:p w14:paraId="7CDBCF09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    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AND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cc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.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TableName</w:t>
                      </w:r>
                      <w:proofErr w:type="spellEnd"/>
                      <w:proofErr w:type="gram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=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o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.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TableName</w:t>
                      </w:r>
                      <w:proofErr w:type="spellEnd"/>
                      <w:proofErr w:type="gramEnd"/>
                    </w:p>
                    <w:p w14:paraId="17A28CED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    </w:t>
                      </w: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WHERE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o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.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SchemaName</w:t>
                      </w:r>
                      <w:proofErr w:type="spellEnd"/>
                      <w:proofErr w:type="gram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=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@schema</w:t>
                      </w:r>
                    </w:p>
                    <w:p w14:paraId="52050EED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     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AND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o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.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TableName</w:t>
                      </w:r>
                      <w:proofErr w:type="spellEnd"/>
                      <w:proofErr w:type="gram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=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@table</w:t>
                      </w:r>
                    </w:p>
                    <w:p w14:paraId="271A8818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     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AND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o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.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ErrorMessage</w:t>
                      </w:r>
                      <w:proofErr w:type="spellEnd"/>
                      <w:proofErr w:type="gram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IS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NULL;</w:t>
                      </w:r>
                      <w:proofErr w:type="gramEnd"/>
                    </w:p>
                    <w:p w14:paraId="3FE3CD12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</w:p>
                    <w:p w14:paraId="213F08E7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</w:t>
                      </w: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END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TRY</w:t>
                      </w:r>
                    </w:p>
                    <w:p w14:paraId="0A4545D6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</w:t>
                      </w: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BEGIN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CATCH</w:t>
                      </w:r>
                    </w:p>
                    <w:p w14:paraId="1E94D3E6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    </w:t>
                      </w: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INSERT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INTO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#table_hash_output</w:t>
                      </w: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(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SchemaName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,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TableName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,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ErrorMessage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)</w:t>
                      </w:r>
                    </w:p>
                    <w:p w14:paraId="4E91D806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    </w:t>
                      </w: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 xml:space="preserve">VALUES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(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@schema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,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@table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,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FF00FF"/>
                          <w:sz w:val="19"/>
                          <w:szCs w:val="19"/>
                          <w:highlight w:val="white"/>
                        </w:rPr>
                        <w:t>ERROR_</w:t>
                      </w:r>
                      <w:proofErr w:type="gramStart"/>
                      <w:r>
                        <w:rPr>
                          <w:rFonts w:ascii="Cascadia Mono" w:hAnsi="Cascadia Mono" w:cs="Cascadia Mono"/>
                          <w:color w:val="FF00FF"/>
                          <w:sz w:val="19"/>
                          <w:szCs w:val="19"/>
                          <w:highlight w:val="white"/>
                        </w:rPr>
                        <w:t>MESSAGE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(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)</w:t>
                      </w:r>
                      <w:proofErr w:type="gramStart"/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);</w:t>
                      </w:r>
                      <w:proofErr w:type="gramEnd"/>
                    </w:p>
                    <w:p w14:paraId="4C19443B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</w:t>
                      </w: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END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CATCH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;</w:t>
                      </w:r>
                      <w:proofErr w:type="gramEnd"/>
                    </w:p>
                    <w:p w14:paraId="005B746A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</w:p>
                    <w:p w14:paraId="4F8DA5FA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</w:t>
                      </w: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FETCH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NEXT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FROM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table_cursor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INTO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@</w:t>
                      </w:r>
                      <w:proofErr w:type="gram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table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;</w:t>
                      </w:r>
                      <w:proofErr w:type="gramEnd"/>
                    </w:p>
                    <w:p w14:paraId="08254CC1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END</w:t>
                      </w:r>
                    </w:p>
                    <w:p w14:paraId="19FE3D51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</w:p>
                    <w:p w14:paraId="4982FE8D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CLOSE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table_</w:t>
                      </w:r>
                      <w:proofErr w:type="gram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cursor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;</w:t>
                      </w:r>
                      <w:proofErr w:type="gramEnd"/>
                    </w:p>
                    <w:p w14:paraId="416C54EB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DEALLOCATE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table_</w:t>
                      </w:r>
                      <w:proofErr w:type="gram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cursor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;</w:t>
                      </w:r>
                      <w:proofErr w:type="gramEnd"/>
                    </w:p>
                    <w:p w14:paraId="74029236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</w:p>
                    <w:p w14:paraId="21B00F77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8000"/>
                          <w:sz w:val="19"/>
                          <w:szCs w:val="19"/>
                          <w:highlight w:val="white"/>
                        </w:rPr>
                        <w:t>------------------------------------------------------------</w:t>
                      </w:r>
                    </w:p>
                    <w:p w14:paraId="7A4E06CB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8000"/>
                          <w:sz w:val="19"/>
                          <w:szCs w:val="19"/>
                          <w:highlight w:val="white"/>
                        </w:rPr>
                        <w:t>-- 6) Final results</w:t>
                      </w:r>
                    </w:p>
                    <w:p w14:paraId="1E678D4A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8000"/>
                          <w:sz w:val="19"/>
                          <w:szCs w:val="19"/>
                          <w:highlight w:val="white"/>
                        </w:rPr>
                        <w:t>------------------------------------------------------------</w:t>
                      </w:r>
                    </w:p>
                    <w:p w14:paraId="05A406F6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SELECT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*</w:t>
                      </w:r>
                    </w:p>
                    <w:p w14:paraId="00ABABE4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FROM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#table_hash_output</w:t>
                      </w:r>
                    </w:p>
                    <w:p w14:paraId="54EDF6DC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ORDER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BY</w:t>
                      </w:r>
                    </w:p>
                    <w:p w14:paraId="48243621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</w:t>
                      </w: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CASE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WHEN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ErrorMessage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IS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NULL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THEN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0 </w:t>
                      </w: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ELSE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1 </w:t>
                      </w: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END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,</w:t>
                      </w:r>
                    </w:p>
                    <w:p w14:paraId="303D7DFC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</w:t>
                      </w:r>
                      <w:proofErr w:type="spellStart"/>
                      <w:proofErr w:type="gram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TableName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;</w:t>
                      </w:r>
                      <w:proofErr w:type="gramEnd"/>
                    </w:p>
                    <w:p w14:paraId="6B93DA43" w14:textId="77777777" w:rsidR="003109F6" w:rsidRDefault="003109F6" w:rsidP="003109F6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</w:p>
    <w:p w14:paraId="482AA153" w14:textId="77777777" w:rsidR="003109F6" w:rsidRPr="00A14BB5" w:rsidRDefault="003109F6" w:rsidP="003109F6"/>
    <w:p w14:paraId="267BC3D9" w14:textId="77777777" w:rsidR="003109F6" w:rsidRDefault="003109F6" w:rsidP="003109F6"/>
    <w:p w14:paraId="75151560" w14:textId="77777777" w:rsidR="003109F6" w:rsidRDefault="003109F6" w:rsidP="003109F6"/>
    <w:p w14:paraId="44E1F0E5" w14:textId="77777777" w:rsidR="003109F6" w:rsidRDefault="003109F6" w:rsidP="003109F6"/>
    <w:p w14:paraId="2AE3661F" w14:textId="77777777" w:rsidR="003109F6" w:rsidRDefault="003109F6" w:rsidP="003109F6"/>
    <w:p w14:paraId="70D1806F" w14:textId="77777777" w:rsidR="003109F6" w:rsidRDefault="003109F6" w:rsidP="003109F6"/>
    <w:p w14:paraId="303925F9" w14:textId="77777777" w:rsidR="003109F6" w:rsidRDefault="003109F6" w:rsidP="003109F6"/>
    <w:p w14:paraId="46199C11" w14:textId="77777777" w:rsidR="003109F6" w:rsidRDefault="003109F6" w:rsidP="003109F6"/>
    <w:p w14:paraId="116F79D7" w14:textId="77777777" w:rsidR="003109F6" w:rsidRDefault="003109F6" w:rsidP="003109F6"/>
    <w:p w14:paraId="2DDFAECC" w14:textId="77777777" w:rsidR="00696A23" w:rsidRDefault="00696A23" w:rsidP="0060385A"/>
    <w:p w14:paraId="138741A0" w14:textId="77777777" w:rsidR="00696A23" w:rsidRPr="00696A23" w:rsidRDefault="00696A23" w:rsidP="00696A23">
      <w:pPr>
        <w:ind w:left="360"/>
      </w:pPr>
      <w:r w:rsidRPr="00696A23">
        <w:t xml:space="preserve">This </w:t>
      </w:r>
      <w:r w:rsidRPr="00696A23">
        <w:rPr>
          <w:b/>
          <w:bCs/>
        </w:rPr>
        <w:t xml:space="preserve">Python script </w:t>
      </w:r>
      <w:r w:rsidRPr="00696A23">
        <w:t xml:space="preserve">performs </w:t>
      </w:r>
      <w:proofErr w:type="gramStart"/>
      <w:r w:rsidRPr="00696A23">
        <w:t xml:space="preserve">a </w:t>
      </w:r>
      <w:r w:rsidRPr="00696A23">
        <w:rPr>
          <w:b/>
          <w:bCs/>
        </w:rPr>
        <w:t>table</w:t>
      </w:r>
      <w:proofErr w:type="gramEnd"/>
      <w:r w:rsidRPr="00696A23">
        <w:rPr>
          <w:b/>
          <w:bCs/>
        </w:rPr>
        <w:t>-level data validation</w:t>
      </w:r>
      <w:r w:rsidRPr="00696A23">
        <w:t xml:space="preserve"> by comparing the </w:t>
      </w:r>
      <w:r w:rsidRPr="00696A23">
        <w:rPr>
          <w:b/>
          <w:bCs/>
        </w:rPr>
        <w:t>Table Value Hash outputs</w:t>
      </w:r>
      <w:r w:rsidRPr="00696A23">
        <w:t xml:space="preserve"> generated for the source and target environments. It reads the QA-DataValueQualityCheck.csv file from both folders, compares hash values for each </w:t>
      </w:r>
      <w:proofErr w:type="spellStart"/>
      <w:r w:rsidRPr="00696A23">
        <w:t>TableName</w:t>
      </w:r>
      <w:proofErr w:type="spellEnd"/>
      <w:r w:rsidRPr="00696A23">
        <w:t>, and produces:</w:t>
      </w:r>
    </w:p>
    <w:p w14:paraId="46ED4DAC" w14:textId="77777777" w:rsidR="00696A23" w:rsidRPr="00696A23" w:rsidRDefault="00696A23" w:rsidP="00696A23">
      <w:pPr>
        <w:numPr>
          <w:ilvl w:val="0"/>
          <w:numId w:val="14"/>
        </w:numPr>
      </w:pPr>
      <w:r w:rsidRPr="00696A23">
        <w:t xml:space="preserve">A </w:t>
      </w:r>
      <w:r w:rsidRPr="00696A23">
        <w:rPr>
          <w:b/>
          <w:bCs/>
        </w:rPr>
        <w:t>detailed validation report</w:t>
      </w:r>
      <w:r w:rsidRPr="00696A23">
        <w:t xml:space="preserve"> listing mismatches and missing/extra tables</w:t>
      </w:r>
    </w:p>
    <w:p w14:paraId="18C9A251" w14:textId="77777777" w:rsidR="00696A23" w:rsidRPr="00696A23" w:rsidRDefault="00696A23" w:rsidP="00696A23">
      <w:pPr>
        <w:numPr>
          <w:ilvl w:val="0"/>
          <w:numId w:val="14"/>
        </w:numPr>
      </w:pPr>
      <w:r w:rsidRPr="00696A23">
        <w:t xml:space="preserve">A </w:t>
      </w:r>
      <w:r w:rsidRPr="00696A23">
        <w:rPr>
          <w:b/>
          <w:bCs/>
        </w:rPr>
        <w:t>summary report</w:t>
      </w:r>
      <w:r w:rsidRPr="00696A23">
        <w:t xml:space="preserve"> with counts and an overall PASS/FAIL result</w:t>
      </w:r>
    </w:p>
    <w:p w14:paraId="662DF61A" w14:textId="573ED8EC" w:rsidR="00696A23" w:rsidRDefault="00696A23" w:rsidP="00696A23">
      <w:pPr>
        <w:ind w:left="360"/>
      </w:pPr>
      <w:r w:rsidRPr="00696A23">
        <w:t xml:space="preserve">This enables a fast, repeatable way to confirm whether migrated tables in Azure SQL match the legacy/source tables at the </w:t>
      </w:r>
      <w:r w:rsidRPr="00696A23">
        <w:rPr>
          <w:b/>
          <w:bCs/>
        </w:rPr>
        <w:t>content level</w:t>
      </w:r>
      <w:r w:rsidRPr="00696A23">
        <w:t>, using hash-based fingerprints.</w:t>
      </w:r>
    </w:p>
    <w:p w14:paraId="3A4C63BE" w14:textId="2114AA8E" w:rsidR="00696A23" w:rsidRPr="00696A23" w:rsidRDefault="00696A23" w:rsidP="00696A23">
      <w:pPr>
        <w:pStyle w:val="Heading3"/>
        <w:spacing w:line="264" w:lineRule="auto"/>
        <w:rPr>
          <w:rFonts w:ascii="Calibri" w:eastAsiaTheme="minorHAnsi" w:hAnsi="Calibri" w:cs="Calibri"/>
          <w:bCs/>
          <w:sz w:val="28"/>
          <w:szCs w:val="28"/>
        </w:rPr>
      </w:pPr>
      <w:r>
        <w:rPr>
          <w:rFonts w:ascii="Calibri" w:eastAsiaTheme="minorHAnsi" w:hAnsi="Calibri" w:cs="Calibri"/>
          <w:bCs/>
          <w:sz w:val="28"/>
          <w:szCs w:val="28"/>
        </w:rPr>
        <w:t>Python Script</w:t>
      </w:r>
    </w:p>
    <w:p w14:paraId="1F9B3988" w14:textId="6473BA40" w:rsidR="00696A23" w:rsidRDefault="00696A23" w:rsidP="00696A23">
      <w:pPr>
        <w:ind w:left="360"/>
      </w:pPr>
    </w:p>
    <w:p w14:paraId="20FAD127" w14:textId="0D9BAF0A" w:rsidR="00696A23" w:rsidRDefault="00696A23" w:rsidP="00696A23">
      <w:pPr>
        <w:ind w:left="360"/>
      </w:pPr>
      <w:r>
        <w:rPr>
          <w:rFonts w:cs="Calibri"/>
          <w:b/>
          <w:noProof/>
          <w:color w:val="000000" w:themeColor="text1"/>
          <w:szCs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4844430" wp14:editId="3B2A0CB8">
                <wp:simplePos x="0" y="0"/>
                <wp:positionH relativeFrom="margin">
                  <wp:align>left</wp:align>
                </wp:positionH>
                <wp:positionV relativeFrom="paragraph">
                  <wp:posOffset>5715</wp:posOffset>
                </wp:positionV>
                <wp:extent cx="6040582" cy="2292927"/>
                <wp:effectExtent l="0" t="0" r="17780" b="12700"/>
                <wp:wrapNone/>
                <wp:docPr id="1016853437" name="Rectangle: Rounded Corner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0582" cy="2292927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E4DBD2" w14:textId="77777777" w:rsidR="00BA014E" w:rsidRPr="00BA014E" w:rsidRDefault="00BA014E" w:rsidP="00BA014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</w:pPr>
                            <w:r w:rsidRPr="00BA014E">
                              <w:rPr>
                                <w:rFonts w:ascii="Consolas" w:eastAsia="Times New Roman" w:hAnsi="Consolas" w:cs="Times New Roman"/>
                                <w:color w:val="C586C0"/>
                                <w:sz w:val="21"/>
                                <w:szCs w:val="21"/>
                              </w:rPr>
                              <w:t>from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 </w:t>
                            </w:r>
                            <w:proofErr w:type="spellStart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pathlib</w:t>
                            </w:r>
                            <w:proofErr w:type="spellEnd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586C0"/>
                                <w:sz w:val="21"/>
                                <w:szCs w:val="21"/>
                              </w:rPr>
                              <w:t>import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 Path</w:t>
                            </w:r>
                          </w:p>
                          <w:p w14:paraId="71D1AA0E" w14:textId="77777777" w:rsidR="00BA014E" w:rsidRPr="00BA014E" w:rsidRDefault="00BA014E" w:rsidP="00BA014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</w:pPr>
                            <w:r w:rsidRPr="00BA014E">
                              <w:rPr>
                                <w:rFonts w:ascii="Consolas" w:eastAsia="Times New Roman" w:hAnsi="Consolas" w:cs="Times New Roman"/>
                                <w:color w:val="C586C0"/>
                                <w:sz w:val="21"/>
                                <w:szCs w:val="21"/>
                              </w:rPr>
                              <w:t>import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 csv</w:t>
                            </w:r>
                          </w:p>
                          <w:p w14:paraId="1375BFB8" w14:textId="77777777" w:rsidR="00BA014E" w:rsidRPr="00BA014E" w:rsidRDefault="00BA014E" w:rsidP="00BA014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</w:pPr>
                          </w:p>
                          <w:p w14:paraId="2748A739" w14:textId="77777777" w:rsidR="00BA014E" w:rsidRPr="00BA014E" w:rsidRDefault="00BA014E" w:rsidP="00BA014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</w:pP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SOURCE_DIR 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</w:rPr>
                              <w:t>=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 Path(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</w:rPr>
                              <w:t>"source"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)</w:t>
                            </w:r>
                          </w:p>
                          <w:p w14:paraId="29440415" w14:textId="77777777" w:rsidR="00BA014E" w:rsidRPr="00BA014E" w:rsidRDefault="00BA014E" w:rsidP="00BA014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</w:pP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TARGET_DIR 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</w:rPr>
                              <w:t>=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 Path(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</w:rPr>
                              <w:t>"target"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)</w:t>
                            </w:r>
                          </w:p>
                          <w:p w14:paraId="315D7352" w14:textId="77777777" w:rsidR="00BA014E" w:rsidRPr="00BA014E" w:rsidRDefault="00BA014E" w:rsidP="00BA014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</w:pP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VALIDATION_DIR 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</w:rPr>
                              <w:t>=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 Path(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</w:rPr>
                              <w:t>"validation"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)</w:t>
                            </w:r>
                          </w:p>
                          <w:p w14:paraId="691DD486" w14:textId="77777777" w:rsidR="00BA014E" w:rsidRPr="00BA014E" w:rsidRDefault="00BA014E" w:rsidP="00BA014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</w:pPr>
                          </w:p>
                          <w:p w14:paraId="386EFA50" w14:textId="77777777" w:rsidR="00BA014E" w:rsidRPr="00BA014E" w:rsidRDefault="00BA014E" w:rsidP="00BA014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</w:pPr>
                            <w:proofErr w:type="spellStart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VALIDATION_DIR.mkdir</w:t>
                            </w:r>
                            <w:proofErr w:type="spellEnd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(</w:t>
                            </w:r>
                            <w:proofErr w:type="spellStart"/>
                            <w:r w:rsidRPr="00BA014E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</w:rPr>
                              <w:t>exist_ok</w:t>
                            </w:r>
                            <w:proofErr w:type="spellEnd"/>
                            <w:r w:rsidRPr="00BA014E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</w:rPr>
                              <w:t>=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</w:rPr>
                              <w:t>True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)</w:t>
                            </w:r>
                          </w:p>
                          <w:p w14:paraId="14859C8B" w14:textId="77777777" w:rsidR="00BA014E" w:rsidRPr="00BA014E" w:rsidRDefault="00BA014E" w:rsidP="00BA014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</w:pPr>
                          </w:p>
                          <w:p w14:paraId="64D32CED" w14:textId="77777777" w:rsidR="00BA014E" w:rsidRPr="00BA014E" w:rsidRDefault="00BA014E" w:rsidP="00BA014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</w:pP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FILENAME 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</w:rPr>
                              <w:t>=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</w:rPr>
                              <w:t>"QA-DataValueQualityCheck.csv</w:t>
                            </w:r>
                            <w:proofErr w:type="gramStart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</w:rPr>
                              <w:t>"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  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6A9955"/>
                                <w:sz w:val="21"/>
                                <w:szCs w:val="21"/>
                              </w:rPr>
                              <w:t>#</w:t>
                            </w:r>
                            <w:proofErr w:type="gramEnd"/>
                            <w:r w:rsidRPr="00BA014E">
                              <w:rPr>
                                <w:rFonts w:ascii="Consolas" w:eastAsia="Times New Roman" w:hAnsi="Consolas" w:cs="Times New Roman"/>
                                <w:color w:val="6A9955"/>
                                <w:sz w:val="21"/>
                                <w:szCs w:val="21"/>
                              </w:rPr>
                              <w:t xml:space="preserve"> compares this file in source vs target</w:t>
                            </w:r>
                          </w:p>
                          <w:p w14:paraId="146F754A" w14:textId="77777777" w:rsidR="00BA014E" w:rsidRPr="00BA014E" w:rsidRDefault="00BA014E" w:rsidP="00BA014E">
                            <w:pPr>
                              <w:shd w:val="clear" w:color="auto" w:fill="1F1F1F"/>
                              <w:spacing w:after="24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</w:pPr>
                          </w:p>
                          <w:p w14:paraId="12F34EA9" w14:textId="77777777" w:rsidR="00BA014E" w:rsidRPr="00BA014E" w:rsidRDefault="00BA014E" w:rsidP="00BA014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</w:pPr>
                            <w:r w:rsidRPr="00BA014E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</w:rPr>
                              <w:t>def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 </w:t>
                            </w:r>
                            <w:proofErr w:type="spellStart"/>
                            <w:r w:rsidRPr="00BA014E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</w:rPr>
                              <w:t>load_table_</w:t>
                            </w:r>
                            <w:proofErr w:type="gramStart"/>
                            <w:r w:rsidRPr="00BA014E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</w:rPr>
                              <w:t>hashes</w:t>
                            </w:r>
                            <w:proofErr w:type="spellEnd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BA014E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</w:rPr>
                              <w:t>csv_path</w:t>
                            </w:r>
                            <w:proofErr w:type="spellEnd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: Path):</w:t>
                            </w:r>
                          </w:p>
                          <w:p w14:paraId="1B1D5468" w14:textId="77777777" w:rsidR="00BA014E" w:rsidRPr="00BA014E" w:rsidRDefault="00BA014E" w:rsidP="00BA014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</w:pP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</w:rPr>
                              <w:t>"""</w:t>
                            </w:r>
                          </w:p>
                          <w:p w14:paraId="4F3BD74C" w14:textId="77777777" w:rsidR="00BA014E" w:rsidRPr="00BA014E" w:rsidRDefault="00BA014E" w:rsidP="00BA014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</w:pPr>
                            <w:r w:rsidRPr="00BA014E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</w:rPr>
                              <w:t xml:space="preserve">    Returns </w:t>
                            </w:r>
                            <w:proofErr w:type="spellStart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</w:rPr>
                              <w:t>dict</w:t>
                            </w:r>
                            <w:proofErr w:type="spellEnd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</w:rPr>
                              <w:t xml:space="preserve"> keyed by </w:t>
                            </w:r>
                            <w:proofErr w:type="spellStart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</w:rPr>
                              <w:t>TableName</w:t>
                            </w:r>
                            <w:proofErr w:type="spellEnd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</w:rPr>
                              <w:t xml:space="preserve"> with value:</w:t>
                            </w:r>
                          </w:p>
                          <w:p w14:paraId="45BF5D52" w14:textId="77777777" w:rsidR="00BA014E" w:rsidRPr="00BA014E" w:rsidRDefault="00BA014E" w:rsidP="00BA014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</w:pPr>
                            <w:r w:rsidRPr="00BA014E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</w:rPr>
                              <w:t>      {</w:t>
                            </w:r>
                          </w:p>
                          <w:p w14:paraId="596BDD0B" w14:textId="77777777" w:rsidR="00BA014E" w:rsidRPr="00BA014E" w:rsidRDefault="00BA014E" w:rsidP="00BA014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</w:pPr>
                            <w:r w:rsidRPr="00BA014E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</w:rPr>
                              <w:t>        "</w:t>
                            </w:r>
                            <w:proofErr w:type="spellStart"/>
                            <w:proofErr w:type="gramStart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</w:rPr>
                              <w:t>table</w:t>
                            </w:r>
                            <w:proofErr w:type="gramEnd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</w:rPr>
                              <w:t>_value_hash</w:t>
                            </w:r>
                            <w:proofErr w:type="spellEnd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</w:rPr>
                              <w:t>": &lt;raw string&gt;</w:t>
                            </w:r>
                          </w:p>
                          <w:p w14:paraId="1A0BC910" w14:textId="77777777" w:rsidR="00BA014E" w:rsidRPr="00BA014E" w:rsidRDefault="00BA014E" w:rsidP="00BA014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</w:pPr>
                            <w:r w:rsidRPr="00BA014E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</w:rPr>
                              <w:t>      }</w:t>
                            </w:r>
                          </w:p>
                          <w:p w14:paraId="512D2B06" w14:textId="77777777" w:rsidR="00BA014E" w:rsidRPr="00BA014E" w:rsidRDefault="00BA014E" w:rsidP="00BA014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</w:pPr>
                            <w:r w:rsidRPr="00BA014E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</w:rPr>
                              <w:t>    """</w:t>
                            </w:r>
                          </w:p>
                          <w:p w14:paraId="4CD87892" w14:textId="77777777" w:rsidR="00BA014E" w:rsidRPr="00BA014E" w:rsidRDefault="00BA014E" w:rsidP="00BA014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</w:pP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    results 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</w:rPr>
                              <w:t>=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 {}</w:t>
                            </w:r>
                          </w:p>
                          <w:p w14:paraId="27964864" w14:textId="77777777" w:rsidR="00BA014E" w:rsidRPr="00BA014E" w:rsidRDefault="00BA014E" w:rsidP="00BA014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</w:pP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586C0"/>
                                <w:sz w:val="21"/>
                                <w:szCs w:val="21"/>
                              </w:rPr>
                              <w:t>with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 </w:t>
                            </w:r>
                            <w:proofErr w:type="spellStart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csv_</w:t>
                            </w:r>
                            <w:proofErr w:type="gramStart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path.open</w:t>
                            </w:r>
                            <w:proofErr w:type="spellEnd"/>
                            <w:proofErr w:type="gramEnd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(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</w:rPr>
                              <w:t>newline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</w:rPr>
                              <w:t>=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</w:rPr>
                              <w:t>""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, 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</w:rPr>
                              <w:t>encoding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</w:rPr>
                              <w:t>=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</w:rPr>
                              <w:t>"utf-8-sig"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) 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586C0"/>
                                <w:sz w:val="21"/>
                                <w:szCs w:val="21"/>
                              </w:rPr>
                              <w:t>as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 f:</w:t>
                            </w:r>
                          </w:p>
                          <w:p w14:paraId="4B63E584" w14:textId="77777777" w:rsidR="00BA014E" w:rsidRPr="00BA014E" w:rsidRDefault="00BA014E" w:rsidP="00BA014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</w:pP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        reader 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</w:rPr>
                              <w:t>=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csv.DictReader</w:t>
                            </w:r>
                            <w:proofErr w:type="spellEnd"/>
                            <w:proofErr w:type="gramEnd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(f)</w:t>
                            </w:r>
                          </w:p>
                          <w:p w14:paraId="5268D3D7" w14:textId="77777777" w:rsidR="00BA014E" w:rsidRPr="00BA014E" w:rsidRDefault="00BA014E" w:rsidP="00BA014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</w:pP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        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586C0"/>
                                <w:sz w:val="21"/>
                                <w:szCs w:val="21"/>
                              </w:rPr>
                              <w:t>if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</w:rPr>
                              <w:t>not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reader.fieldnames</w:t>
                            </w:r>
                            <w:proofErr w:type="spellEnd"/>
                            <w:proofErr w:type="gramEnd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:</w:t>
                            </w:r>
                          </w:p>
                          <w:p w14:paraId="1A93C59C" w14:textId="77777777" w:rsidR="00BA014E" w:rsidRPr="00BA014E" w:rsidRDefault="00BA014E" w:rsidP="00BA014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</w:pP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            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586C0"/>
                                <w:sz w:val="21"/>
                                <w:szCs w:val="21"/>
                              </w:rPr>
                              <w:t>return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 results</w:t>
                            </w:r>
                          </w:p>
                          <w:p w14:paraId="3210B7BB" w14:textId="77777777" w:rsidR="00BA014E" w:rsidRPr="00BA014E" w:rsidRDefault="00BA014E" w:rsidP="00BA014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</w:pPr>
                          </w:p>
                          <w:p w14:paraId="46655467" w14:textId="77777777" w:rsidR="00BA014E" w:rsidRPr="00BA014E" w:rsidRDefault="00BA014E" w:rsidP="00BA014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</w:pP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        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6A9955"/>
                                <w:sz w:val="21"/>
                                <w:szCs w:val="21"/>
                              </w:rPr>
                              <w:t># Normalize header names for safety (case/space tolerant)</w:t>
                            </w:r>
                          </w:p>
                          <w:p w14:paraId="3863DA98" w14:textId="77777777" w:rsidR="00BA014E" w:rsidRPr="00BA014E" w:rsidRDefault="00BA014E" w:rsidP="00BA014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</w:pP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        headers 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</w:rPr>
                              <w:t>=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 {</w:t>
                            </w:r>
                            <w:proofErr w:type="spellStart"/>
                            <w:proofErr w:type="gramStart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h.strip</w:t>
                            </w:r>
                            <w:proofErr w:type="spellEnd"/>
                            <w:proofErr w:type="gramEnd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(): h 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586C0"/>
                                <w:sz w:val="21"/>
                                <w:szCs w:val="21"/>
                              </w:rPr>
                              <w:t>for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 h 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586C0"/>
                                <w:sz w:val="21"/>
                                <w:szCs w:val="21"/>
                              </w:rPr>
                              <w:t>in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reader.fieldnames</w:t>
                            </w:r>
                            <w:proofErr w:type="spellEnd"/>
                            <w:proofErr w:type="gramEnd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}</w:t>
                            </w:r>
                          </w:p>
                          <w:p w14:paraId="69C5D7A0" w14:textId="77777777" w:rsidR="00BA014E" w:rsidRPr="00BA014E" w:rsidRDefault="00BA014E" w:rsidP="00BA014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</w:pPr>
                          </w:p>
                          <w:p w14:paraId="65EE103B" w14:textId="77777777" w:rsidR="00BA014E" w:rsidRPr="00BA014E" w:rsidRDefault="00BA014E" w:rsidP="00BA014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</w:pP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        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6A9955"/>
                                <w:sz w:val="21"/>
                                <w:szCs w:val="21"/>
                              </w:rPr>
                              <w:t># Required columns</w:t>
                            </w:r>
                          </w:p>
                          <w:p w14:paraId="78F191FA" w14:textId="77777777" w:rsidR="00BA014E" w:rsidRPr="00BA014E" w:rsidRDefault="00BA014E" w:rsidP="00BA014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</w:pP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        required 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</w:rPr>
                              <w:t>=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 [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</w:rPr>
                              <w:t>"</w:t>
                            </w:r>
                            <w:proofErr w:type="spellStart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</w:rPr>
                              <w:t>TableName</w:t>
                            </w:r>
                            <w:proofErr w:type="spellEnd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</w:rPr>
                              <w:t>"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, 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</w:rPr>
                              <w:t>"</w:t>
                            </w:r>
                            <w:proofErr w:type="spellStart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</w:rPr>
                              <w:t>table_value_hash</w:t>
                            </w:r>
                            <w:proofErr w:type="spellEnd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</w:rPr>
                              <w:t>"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]</w:t>
                            </w:r>
                          </w:p>
                          <w:p w14:paraId="667A2F43" w14:textId="77777777" w:rsidR="00BA014E" w:rsidRPr="00BA014E" w:rsidRDefault="00BA014E" w:rsidP="00BA014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</w:pP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        </w:t>
                            </w:r>
                            <w:proofErr w:type="spellStart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missing_cols</w:t>
                            </w:r>
                            <w:proofErr w:type="spellEnd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</w:rPr>
                              <w:t>=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 [c 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586C0"/>
                                <w:sz w:val="21"/>
                                <w:szCs w:val="21"/>
                              </w:rPr>
                              <w:t>for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 c 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586C0"/>
                                <w:sz w:val="21"/>
                                <w:szCs w:val="21"/>
                              </w:rPr>
                              <w:t>in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 required 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586C0"/>
                                <w:sz w:val="21"/>
                                <w:szCs w:val="21"/>
                              </w:rPr>
                              <w:t>if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 c 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</w:rPr>
                              <w:t>not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</w:rPr>
                              <w:t>in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 headers]</w:t>
                            </w:r>
                          </w:p>
                          <w:p w14:paraId="7873F886" w14:textId="77777777" w:rsidR="00BA014E" w:rsidRPr="00BA014E" w:rsidRDefault="00BA014E" w:rsidP="00BA014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</w:pP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        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586C0"/>
                                <w:sz w:val="21"/>
                                <w:szCs w:val="21"/>
                              </w:rPr>
                              <w:t>if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 </w:t>
                            </w:r>
                            <w:proofErr w:type="spellStart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missing_cols</w:t>
                            </w:r>
                            <w:proofErr w:type="spellEnd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:</w:t>
                            </w:r>
                          </w:p>
                          <w:p w14:paraId="14122F0F" w14:textId="77777777" w:rsidR="00BA014E" w:rsidRPr="00BA014E" w:rsidRDefault="00BA014E" w:rsidP="00BA014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</w:pP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            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586C0"/>
                                <w:sz w:val="21"/>
                                <w:szCs w:val="21"/>
                              </w:rPr>
                              <w:t>raise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BA014E">
                              <w:rPr>
                                <w:rFonts w:ascii="Consolas" w:eastAsia="Times New Roman" w:hAnsi="Consolas" w:cs="Times New Roman"/>
                                <w:color w:val="4EC9B0"/>
                                <w:sz w:val="21"/>
                                <w:szCs w:val="21"/>
                              </w:rPr>
                              <w:t>ValueError</w:t>
                            </w:r>
                            <w:proofErr w:type="spellEnd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(</w:t>
                            </w:r>
                            <w:proofErr w:type="gramEnd"/>
                          </w:p>
                          <w:p w14:paraId="18A40807" w14:textId="77777777" w:rsidR="00BA014E" w:rsidRPr="00BA014E" w:rsidRDefault="00BA014E" w:rsidP="00BA014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</w:pP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                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</w:rPr>
                              <w:t>f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</w:rPr>
                              <w:t>"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</w:rPr>
                              <w:t>{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csv_path.name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</w:rPr>
                              <w:t>}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</w:rPr>
                              <w:t xml:space="preserve"> is missing columns: 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</w:rPr>
                              <w:t>{</w:t>
                            </w:r>
                            <w:proofErr w:type="spellStart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missing_cols</w:t>
                            </w:r>
                            <w:proofErr w:type="spellEnd"/>
                            <w:r w:rsidRPr="00BA014E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</w:rPr>
                              <w:t>}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</w:rPr>
                              <w:t xml:space="preserve">. Found: 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</w:rPr>
                              <w:t>{</w:t>
                            </w:r>
                            <w:proofErr w:type="spellStart"/>
                            <w:proofErr w:type="gramStart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reader.fieldnames</w:t>
                            </w:r>
                            <w:proofErr w:type="spellEnd"/>
                            <w:proofErr w:type="gramEnd"/>
                            <w:r w:rsidRPr="00BA014E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</w:rPr>
                              <w:t>}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</w:rPr>
                              <w:t>"</w:t>
                            </w:r>
                          </w:p>
                          <w:p w14:paraId="67D4A325" w14:textId="77777777" w:rsidR="00BA014E" w:rsidRPr="00BA014E" w:rsidRDefault="00BA014E" w:rsidP="00BA014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</w:pP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            )</w:t>
                            </w:r>
                          </w:p>
                          <w:p w14:paraId="6383C1E5" w14:textId="77777777" w:rsidR="00BA014E" w:rsidRPr="00BA014E" w:rsidRDefault="00BA014E" w:rsidP="00BA014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</w:pPr>
                          </w:p>
                          <w:p w14:paraId="50B246E8" w14:textId="77777777" w:rsidR="00BA014E" w:rsidRPr="00BA014E" w:rsidRDefault="00BA014E" w:rsidP="00BA014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</w:pP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        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586C0"/>
                                <w:sz w:val="21"/>
                                <w:szCs w:val="21"/>
                              </w:rPr>
                              <w:t>for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 row 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586C0"/>
                                <w:sz w:val="21"/>
                                <w:szCs w:val="21"/>
                              </w:rPr>
                              <w:t>in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 reader:</w:t>
                            </w:r>
                          </w:p>
                          <w:p w14:paraId="62570E84" w14:textId="77777777" w:rsidR="00BA014E" w:rsidRPr="00BA014E" w:rsidRDefault="00BA014E" w:rsidP="00BA014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</w:pP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            table 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</w:rPr>
                              <w:t>=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 (</w:t>
                            </w:r>
                            <w:proofErr w:type="spellStart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row.get</w:t>
                            </w:r>
                            <w:proofErr w:type="spellEnd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(headers[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</w:rPr>
                              <w:t>"</w:t>
                            </w:r>
                            <w:proofErr w:type="spellStart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</w:rPr>
                              <w:t>TableName</w:t>
                            </w:r>
                            <w:proofErr w:type="spellEnd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</w:rPr>
                              <w:t>"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]) 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</w:rPr>
                              <w:t>or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</w:rPr>
                              <w:t>""</w:t>
                            </w:r>
                            <w:proofErr w:type="gramStart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).strip</w:t>
                            </w:r>
                            <w:proofErr w:type="gramEnd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()</w:t>
                            </w:r>
                          </w:p>
                          <w:p w14:paraId="40D4CECC" w14:textId="77777777" w:rsidR="00BA014E" w:rsidRPr="00BA014E" w:rsidRDefault="00BA014E" w:rsidP="00BA014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</w:pP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            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586C0"/>
                                <w:sz w:val="21"/>
                                <w:szCs w:val="21"/>
                              </w:rPr>
                              <w:t>if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</w:rPr>
                              <w:t>not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 table:</w:t>
                            </w:r>
                          </w:p>
                          <w:p w14:paraId="3F0E30B7" w14:textId="77777777" w:rsidR="00BA014E" w:rsidRPr="00BA014E" w:rsidRDefault="00BA014E" w:rsidP="00BA014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</w:pP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                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586C0"/>
                                <w:sz w:val="21"/>
                                <w:szCs w:val="21"/>
                              </w:rPr>
                              <w:t>continue</w:t>
                            </w:r>
                          </w:p>
                          <w:p w14:paraId="1E6FB6B2" w14:textId="77777777" w:rsidR="00BA014E" w:rsidRPr="00BA014E" w:rsidRDefault="00BA014E" w:rsidP="00BA014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</w:pPr>
                          </w:p>
                          <w:p w14:paraId="3EC098D1" w14:textId="77777777" w:rsidR="00BA014E" w:rsidRPr="00BA014E" w:rsidRDefault="00BA014E" w:rsidP="00BA014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</w:pP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            results[table] 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</w:rPr>
                              <w:t>=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 {</w:t>
                            </w:r>
                          </w:p>
                          <w:p w14:paraId="7DB34EB5" w14:textId="77777777" w:rsidR="00BA014E" w:rsidRPr="00BA014E" w:rsidRDefault="00BA014E" w:rsidP="00BA014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</w:pP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                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</w:rPr>
                              <w:t>"</w:t>
                            </w:r>
                            <w:proofErr w:type="spellStart"/>
                            <w:proofErr w:type="gramStart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</w:rPr>
                              <w:t>table</w:t>
                            </w:r>
                            <w:proofErr w:type="gramEnd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</w:rPr>
                              <w:t>_value_hash</w:t>
                            </w:r>
                            <w:proofErr w:type="spellEnd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</w:rPr>
                              <w:t>"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: (</w:t>
                            </w:r>
                            <w:proofErr w:type="spellStart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row.get</w:t>
                            </w:r>
                            <w:proofErr w:type="spellEnd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(headers[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</w:rPr>
                              <w:t>"</w:t>
                            </w:r>
                            <w:proofErr w:type="spellStart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</w:rPr>
                              <w:t>table_value_hash</w:t>
                            </w:r>
                            <w:proofErr w:type="spellEnd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</w:rPr>
                              <w:t>"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]) 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</w:rPr>
                              <w:t>or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</w:rPr>
                              <w:t>""</w:t>
                            </w:r>
                            <w:proofErr w:type="gramStart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).strip</w:t>
                            </w:r>
                            <w:proofErr w:type="gramEnd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()</w:t>
                            </w:r>
                          </w:p>
                          <w:p w14:paraId="62DF6C37" w14:textId="77777777" w:rsidR="00BA014E" w:rsidRPr="00BA014E" w:rsidRDefault="00BA014E" w:rsidP="00BA014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</w:pP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            }</w:t>
                            </w:r>
                          </w:p>
                          <w:p w14:paraId="30475A90" w14:textId="77777777" w:rsidR="00BA014E" w:rsidRPr="00BA014E" w:rsidRDefault="00BA014E" w:rsidP="00BA014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</w:pP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586C0"/>
                                <w:sz w:val="21"/>
                                <w:szCs w:val="21"/>
                              </w:rPr>
                              <w:t>return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 results</w:t>
                            </w:r>
                          </w:p>
                          <w:p w14:paraId="3C6A2552" w14:textId="77777777" w:rsidR="00BA014E" w:rsidRPr="00BA014E" w:rsidRDefault="00BA014E" w:rsidP="00BA014E">
                            <w:pPr>
                              <w:shd w:val="clear" w:color="auto" w:fill="1F1F1F"/>
                              <w:spacing w:after="24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</w:pPr>
                          </w:p>
                          <w:p w14:paraId="4F26A0EA" w14:textId="77777777" w:rsidR="00BA014E" w:rsidRPr="00BA014E" w:rsidRDefault="00BA014E" w:rsidP="00BA014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</w:pPr>
                            <w:proofErr w:type="spellStart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source_csv</w:t>
                            </w:r>
                            <w:proofErr w:type="spellEnd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</w:rPr>
                              <w:t>=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 SOURCE_DIR 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</w:rPr>
                              <w:t>/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 FILENAME</w:t>
                            </w:r>
                          </w:p>
                          <w:p w14:paraId="17F820F4" w14:textId="77777777" w:rsidR="00BA014E" w:rsidRPr="00BA014E" w:rsidRDefault="00BA014E" w:rsidP="00BA014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</w:pPr>
                            <w:proofErr w:type="spellStart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target_csv</w:t>
                            </w:r>
                            <w:proofErr w:type="spellEnd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</w:rPr>
                              <w:t>=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 TARGET_DIR 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</w:rPr>
                              <w:t>/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 FILENAME</w:t>
                            </w:r>
                          </w:p>
                          <w:p w14:paraId="2514F25B" w14:textId="77777777" w:rsidR="00BA014E" w:rsidRPr="00BA014E" w:rsidRDefault="00BA014E" w:rsidP="00BA014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</w:pPr>
                          </w:p>
                          <w:p w14:paraId="2FA24C00" w14:textId="77777777" w:rsidR="00BA014E" w:rsidRPr="00BA014E" w:rsidRDefault="00BA014E" w:rsidP="00BA014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</w:pPr>
                            <w:r w:rsidRPr="00BA014E">
                              <w:rPr>
                                <w:rFonts w:ascii="Consolas" w:eastAsia="Times New Roman" w:hAnsi="Consolas" w:cs="Times New Roman"/>
                                <w:color w:val="C586C0"/>
                                <w:sz w:val="21"/>
                                <w:szCs w:val="21"/>
                              </w:rPr>
                              <w:t>if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</w:rPr>
                              <w:t>not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 </w:t>
                            </w:r>
                            <w:proofErr w:type="spellStart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source_</w:t>
                            </w:r>
                            <w:proofErr w:type="gramStart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csv.exists</w:t>
                            </w:r>
                            <w:proofErr w:type="spellEnd"/>
                            <w:proofErr w:type="gramEnd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():</w:t>
                            </w:r>
                          </w:p>
                          <w:p w14:paraId="004A65A9" w14:textId="77777777" w:rsidR="00BA014E" w:rsidRPr="00BA014E" w:rsidRDefault="00BA014E" w:rsidP="00BA014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</w:pP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586C0"/>
                                <w:sz w:val="21"/>
                                <w:szCs w:val="21"/>
                              </w:rPr>
                              <w:t>raise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BA014E">
                              <w:rPr>
                                <w:rFonts w:ascii="Consolas" w:eastAsia="Times New Roman" w:hAnsi="Consolas" w:cs="Times New Roman"/>
                                <w:color w:val="4EC9B0"/>
                                <w:sz w:val="21"/>
                                <w:szCs w:val="21"/>
                              </w:rPr>
                              <w:t>FileNotFoundError</w:t>
                            </w:r>
                            <w:proofErr w:type="spellEnd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BA014E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</w:rPr>
                              <w:t>f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</w:rPr>
                              <w:t>"Missing</w:t>
                            </w:r>
                            <w:proofErr w:type="spellEnd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</w:rPr>
                              <w:t xml:space="preserve"> source file: 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</w:rPr>
                              <w:t>{</w:t>
                            </w:r>
                            <w:proofErr w:type="spellStart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source_csv</w:t>
                            </w:r>
                            <w:proofErr w:type="spellEnd"/>
                            <w:r w:rsidRPr="00BA014E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</w:rPr>
                              <w:t>}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</w:rPr>
                              <w:t>"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)</w:t>
                            </w:r>
                          </w:p>
                          <w:p w14:paraId="412AA6B6" w14:textId="77777777" w:rsidR="00BA014E" w:rsidRPr="00BA014E" w:rsidRDefault="00BA014E" w:rsidP="00BA014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</w:pPr>
                            <w:r w:rsidRPr="00BA014E">
                              <w:rPr>
                                <w:rFonts w:ascii="Consolas" w:eastAsia="Times New Roman" w:hAnsi="Consolas" w:cs="Times New Roman"/>
                                <w:color w:val="C586C0"/>
                                <w:sz w:val="21"/>
                                <w:szCs w:val="21"/>
                              </w:rPr>
                              <w:t>if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</w:rPr>
                              <w:t>not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 </w:t>
                            </w:r>
                            <w:proofErr w:type="spellStart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target_</w:t>
                            </w:r>
                            <w:proofErr w:type="gramStart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csv.exists</w:t>
                            </w:r>
                            <w:proofErr w:type="spellEnd"/>
                            <w:proofErr w:type="gramEnd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():</w:t>
                            </w:r>
                          </w:p>
                          <w:p w14:paraId="1C4A754E" w14:textId="77777777" w:rsidR="00BA014E" w:rsidRPr="00BA014E" w:rsidRDefault="00BA014E" w:rsidP="00BA014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</w:pP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586C0"/>
                                <w:sz w:val="21"/>
                                <w:szCs w:val="21"/>
                              </w:rPr>
                              <w:t>raise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BA014E">
                              <w:rPr>
                                <w:rFonts w:ascii="Consolas" w:eastAsia="Times New Roman" w:hAnsi="Consolas" w:cs="Times New Roman"/>
                                <w:color w:val="4EC9B0"/>
                                <w:sz w:val="21"/>
                                <w:szCs w:val="21"/>
                              </w:rPr>
                              <w:t>FileNotFoundError</w:t>
                            </w:r>
                            <w:proofErr w:type="spellEnd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BA014E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</w:rPr>
                              <w:t>f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</w:rPr>
                              <w:t>"Missing</w:t>
                            </w:r>
                            <w:proofErr w:type="spellEnd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</w:rPr>
                              <w:t xml:space="preserve"> target file: 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</w:rPr>
                              <w:t>{</w:t>
                            </w:r>
                            <w:proofErr w:type="spellStart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target_csv</w:t>
                            </w:r>
                            <w:proofErr w:type="spellEnd"/>
                            <w:r w:rsidRPr="00BA014E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</w:rPr>
                              <w:t>}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</w:rPr>
                              <w:t>"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)</w:t>
                            </w:r>
                          </w:p>
                          <w:p w14:paraId="6F82E363" w14:textId="77777777" w:rsidR="00BA014E" w:rsidRPr="00BA014E" w:rsidRDefault="00BA014E" w:rsidP="00BA014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</w:pPr>
                          </w:p>
                          <w:p w14:paraId="0B5A33B2" w14:textId="77777777" w:rsidR="00BA014E" w:rsidRPr="00BA014E" w:rsidRDefault="00BA014E" w:rsidP="00BA014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</w:pPr>
                            <w:proofErr w:type="spellStart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source_map</w:t>
                            </w:r>
                            <w:proofErr w:type="spellEnd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</w:rPr>
                              <w:t>=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 </w:t>
                            </w:r>
                            <w:proofErr w:type="spellStart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load_table_hashes</w:t>
                            </w:r>
                            <w:proofErr w:type="spellEnd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(</w:t>
                            </w:r>
                            <w:proofErr w:type="spellStart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source_csv</w:t>
                            </w:r>
                            <w:proofErr w:type="spellEnd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)</w:t>
                            </w:r>
                          </w:p>
                          <w:p w14:paraId="1E7DE857" w14:textId="77777777" w:rsidR="00BA014E" w:rsidRPr="00BA014E" w:rsidRDefault="00BA014E" w:rsidP="00BA014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</w:pPr>
                            <w:proofErr w:type="spellStart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target_map</w:t>
                            </w:r>
                            <w:proofErr w:type="spellEnd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</w:rPr>
                              <w:t>=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 </w:t>
                            </w:r>
                            <w:proofErr w:type="spellStart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load_table_hashes</w:t>
                            </w:r>
                            <w:proofErr w:type="spellEnd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(</w:t>
                            </w:r>
                            <w:proofErr w:type="spellStart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target_csv</w:t>
                            </w:r>
                            <w:proofErr w:type="spellEnd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)</w:t>
                            </w:r>
                          </w:p>
                          <w:p w14:paraId="5F471FAE" w14:textId="77777777" w:rsidR="00BA014E" w:rsidRPr="00BA014E" w:rsidRDefault="00BA014E" w:rsidP="00BA014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</w:pPr>
                          </w:p>
                          <w:p w14:paraId="46973A64" w14:textId="77777777" w:rsidR="00BA014E" w:rsidRPr="00BA014E" w:rsidRDefault="00BA014E" w:rsidP="00BA014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</w:pPr>
                            <w:proofErr w:type="spellStart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all_tables</w:t>
                            </w:r>
                            <w:proofErr w:type="spellEnd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</w:rPr>
                              <w:t>=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</w:rPr>
                              <w:t>sorted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(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4EC9B0"/>
                                <w:sz w:val="21"/>
                                <w:szCs w:val="21"/>
                              </w:rPr>
                              <w:t>set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(</w:t>
                            </w:r>
                            <w:proofErr w:type="spellStart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source_map</w:t>
                            </w:r>
                            <w:proofErr w:type="spellEnd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) 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</w:rPr>
                              <w:t>|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4EC9B0"/>
                                <w:sz w:val="21"/>
                                <w:szCs w:val="21"/>
                              </w:rPr>
                              <w:t>set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(</w:t>
                            </w:r>
                            <w:proofErr w:type="spellStart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target_map</w:t>
                            </w:r>
                            <w:proofErr w:type="spellEnd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))</w:t>
                            </w:r>
                          </w:p>
                          <w:p w14:paraId="32A7E28C" w14:textId="77777777" w:rsidR="00BA014E" w:rsidRPr="00BA014E" w:rsidRDefault="00BA014E" w:rsidP="00BA014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</w:pPr>
                          </w:p>
                          <w:p w14:paraId="6DAAF4FD" w14:textId="77777777" w:rsidR="00BA014E" w:rsidRPr="00BA014E" w:rsidRDefault="00BA014E" w:rsidP="00BA014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</w:pPr>
                            <w:proofErr w:type="spellStart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report_path</w:t>
                            </w:r>
                            <w:proofErr w:type="spellEnd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</w:rPr>
                              <w:t>=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 VALIDATION_DIR 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</w:rPr>
                              <w:t>/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</w:rPr>
                              <w:t>"QA-DataValueQualityCheck_validation.csv"</w:t>
                            </w:r>
                          </w:p>
                          <w:p w14:paraId="52858FD6" w14:textId="77777777" w:rsidR="00BA014E" w:rsidRPr="00BA014E" w:rsidRDefault="00BA014E" w:rsidP="00BA014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</w:pPr>
                            <w:proofErr w:type="spellStart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summary_path</w:t>
                            </w:r>
                            <w:proofErr w:type="spellEnd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</w:rPr>
                              <w:t>=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 VALIDATION_DIR 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</w:rPr>
                              <w:t>/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</w:rPr>
                              <w:t>"QA-DataValueQualityCheck_summary.csv"</w:t>
                            </w:r>
                          </w:p>
                          <w:p w14:paraId="68EBDD61" w14:textId="77777777" w:rsidR="00BA014E" w:rsidRPr="00BA014E" w:rsidRDefault="00BA014E" w:rsidP="00BA014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</w:pPr>
                          </w:p>
                          <w:p w14:paraId="3B98CDDF" w14:textId="77777777" w:rsidR="00BA014E" w:rsidRPr="00BA014E" w:rsidRDefault="00BA014E" w:rsidP="00BA014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</w:pP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mismatches 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</w:rPr>
                              <w:t>=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</w:rPr>
                              <w:t>0</w:t>
                            </w:r>
                          </w:p>
                          <w:p w14:paraId="701EB29C" w14:textId="77777777" w:rsidR="00BA014E" w:rsidRPr="00BA014E" w:rsidRDefault="00BA014E" w:rsidP="00BA014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</w:pPr>
                            <w:proofErr w:type="spellStart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missing_in_target</w:t>
                            </w:r>
                            <w:proofErr w:type="spellEnd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</w:rPr>
                              <w:t>=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</w:rPr>
                              <w:t>0</w:t>
                            </w:r>
                          </w:p>
                          <w:p w14:paraId="64B6F944" w14:textId="77777777" w:rsidR="00BA014E" w:rsidRPr="00BA014E" w:rsidRDefault="00BA014E" w:rsidP="00BA014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</w:pPr>
                            <w:proofErr w:type="spellStart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extra_in_target</w:t>
                            </w:r>
                            <w:proofErr w:type="spellEnd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</w:rPr>
                              <w:t>=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</w:rPr>
                              <w:t>0</w:t>
                            </w:r>
                          </w:p>
                          <w:p w14:paraId="5A858370" w14:textId="77777777" w:rsidR="00BA014E" w:rsidRPr="00BA014E" w:rsidRDefault="00BA014E" w:rsidP="00BA014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</w:pP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matches 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</w:rPr>
                              <w:t>=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</w:rPr>
                              <w:t>0</w:t>
                            </w:r>
                          </w:p>
                          <w:p w14:paraId="4F104271" w14:textId="77777777" w:rsidR="00BA014E" w:rsidRPr="00BA014E" w:rsidRDefault="00BA014E" w:rsidP="00BA014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</w:pPr>
                          </w:p>
                          <w:p w14:paraId="3DD1D253" w14:textId="77777777" w:rsidR="00BA014E" w:rsidRPr="00BA014E" w:rsidRDefault="00BA014E" w:rsidP="00BA014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</w:pPr>
                            <w:r w:rsidRPr="00BA014E">
                              <w:rPr>
                                <w:rFonts w:ascii="Consolas" w:eastAsia="Times New Roman" w:hAnsi="Consolas" w:cs="Times New Roman"/>
                                <w:color w:val="C586C0"/>
                                <w:sz w:val="21"/>
                                <w:szCs w:val="21"/>
                              </w:rPr>
                              <w:t>with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 </w:t>
                            </w:r>
                            <w:proofErr w:type="spellStart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report_</w:t>
                            </w:r>
                            <w:proofErr w:type="gramStart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path.open</w:t>
                            </w:r>
                            <w:proofErr w:type="spellEnd"/>
                            <w:proofErr w:type="gramEnd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(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</w:rPr>
                              <w:t>"w"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, 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</w:rPr>
                              <w:t>newline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</w:rPr>
                              <w:t>=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</w:rPr>
                              <w:t>""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, 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</w:rPr>
                              <w:t>encoding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</w:rPr>
                              <w:t>=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</w:rPr>
                              <w:t>"utf-8"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) 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586C0"/>
                                <w:sz w:val="21"/>
                                <w:szCs w:val="21"/>
                              </w:rPr>
                              <w:t>as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 f:</w:t>
                            </w:r>
                          </w:p>
                          <w:p w14:paraId="357E9BDC" w14:textId="77777777" w:rsidR="00BA014E" w:rsidRPr="00BA014E" w:rsidRDefault="00BA014E" w:rsidP="00BA014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</w:pP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    writer 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</w:rPr>
                              <w:t>=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csv.writer</w:t>
                            </w:r>
                            <w:proofErr w:type="spellEnd"/>
                            <w:proofErr w:type="gramEnd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(f)</w:t>
                            </w:r>
                          </w:p>
                          <w:p w14:paraId="552E1B5D" w14:textId="77777777" w:rsidR="00BA014E" w:rsidRPr="00BA014E" w:rsidRDefault="00BA014E" w:rsidP="00BA014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</w:pP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proofErr w:type="spellStart"/>
                            <w:proofErr w:type="gramStart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writer.writerow</w:t>
                            </w:r>
                            <w:proofErr w:type="spellEnd"/>
                            <w:proofErr w:type="gramEnd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([</w:t>
                            </w:r>
                          </w:p>
                          <w:p w14:paraId="64DCB3D2" w14:textId="77777777" w:rsidR="00BA014E" w:rsidRPr="00BA014E" w:rsidRDefault="00BA014E" w:rsidP="00BA014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</w:pP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        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</w:rPr>
                              <w:t>"category"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,</w:t>
                            </w:r>
                          </w:p>
                          <w:p w14:paraId="01EB74DB" w14:textId="77777777" w:rsidR="00BA014E" w:rsidRPr="00BA014E" w:rsidRDefault="00BA014E" w:rsidP="00BA014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</w:pP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        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</w:rPr>
                              <w:t>"</w:t>
                            </w:r>
                            <w:proofErr w:type="spellStart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</w:rPr>
                              <w:t>TableName</w:t>
                            </w:r>
                            <w:proofErr w:type="spellEnd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</w:rPr>
                              <w:t>"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,</w:t>
                            </w:r>
                          </w:p>
                          <w:p w14:paraId="40EEA8CF" w14:textId="77777777" w:rsidR="00BA014E" w:rsidRPr="00BA014E" w:rsidRDefault="00BA014E" w:rsidP="00BA014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</w:pP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        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</w:rPr>
                              <w:t>"</w:t>
                            </w:r>
                            <w:proofErr w:type="spellStart"/>
                            <w:proofErr w:type="gramStart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</w:rPr>
                              <w:t>source</w:t>
                            </w:r>
                            <w:proofErr w:type="gramEnd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</w:rPr>
                              <w:t>_table_value_hash</w:t>
                            </w:r>
                            <w:proofErr w:type="spellEnd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</w:rPr>
                              <w:t>"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,</w:t>
                            </w:r>
                          </w:p>
                          <w:p w14:paraId="1ECEF056" w14:textId="77777777" w:rsidR="00BA014E" w:rsidRPr="00BA014E" w:rsidRDefault="00BA014E" w:rsidP="00BA014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</w:pP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        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</w:rPr>
                              <w:t>"</w:t>
                            </w:r>
                            <w:proofErr w:type="spellStart"/>
                            <w:proofErr w:type="gramStart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</w:rPr>
                              <w:t>target</w:t>
                            </w:r>
                            <w:proofErr w:type="gramEnd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</w:rPr>
                              <w:t>_table_value_hash</w:t>
                            </w:r>
                            <w:proofErr w:type="spellEnd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</w:rPr>
                              <w:t>"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,</w:t>
                            </w:r>
                          </w:p>
                          <w:p w14:paraId="03E6C346" w14:textId="77777777" w:rsidR="00BA014E" w:rsidRPr="00BA014E" w:rsidRDefault="00BA014E" w:rsidP="00BA014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</w:pP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    ])</w:t>
                            </w:r>
                          </w:p>
                          <w:p w14:paraId="46DE1877" w14:textId="77777777" w:rsidR="00BA014E" w:rsidRPr="00BA014E" w:rsidRDefault="00BA014E" w:rsidP="00BA014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</w:pPr>
                          </w:p>
                          <w:p w14:paraId="515D645F" w14:textId="77777777" w:rsidR="00BA014E" w:rsidRPr="00BA014E" w:rsidRDefault="00BA014E" w:rsidP="00BA014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</w:pP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586C0"/>
                                <w:sz w:val="21"/>
                                <w:szCs w:val="21"/>
                              </w:rPr>
                              <w:t>for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 table 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586C0"/>
                                <w:sz w:val="21"/>
                                <w:szCs w:val="21"/>
                              </w:rPr>
                              <w:t>in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 </w:t>
                            </w:r>
                            <w:proofErr w:type="spellStart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all_tables</w:t>
                            </w:r>
                            <w:proofErr w:type="spellEnd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:</w:t>
                            </w:r>
                          </w:p>
                          <w:p w14:paraId="06E073DF" w14:textId="77777777" w:rsidR="00BA014E" w:rsidRPr="00BA014E" w:rsidRDefault="00BA014E" w:rsidP="00BA014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</w:pP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        </w:t>
                            </w:r>
                            <w:proofErr w:type="spellStart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src</w:t>
                            </w:r>
                            <w:proofErr w:type="spellEnd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</w:rPr>
                              <w:t>=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 </w:t>
                            </w:r>
                            <w:proofErr w:type="spellStart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source_map.get</w:t>
                            </w:r>
                            <w:proofErr w:type="spellEnd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(table)</w:t>
                            </w:r>
                          </w:p>
                          <w:p w14:paraId="6BC9DFF1" w14:textId="77777777" w:rsidR="00BA014E" w:rsidRPr="00BA014E" w:rsidRDefault="00BA014E" w:rsidP="00BA014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</w:pP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        </w:t>
                            </w:r>
                            <w:proofErr w:type="spellStart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tgt</w:t>
                            </w:r>
                            <w:proofErr w:type="spellEnd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</w:rPr>
                              <w:t>=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 </w:t>
                            </w:r>
                            <w:proofErr w:type="spellStart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target_map.get</w:t>
                            </w:r>
                            <w:proofErr w:type="spellEnd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(table)</w:t>
                            </w:r>
                          </w:p>
                          <w:p w14:paraId="3AA107A7" w14:textId="77777777" w:rsidR="00BA014E" w:rsidRPr="00BA014E" w:rsidRDefault="00BA014E" w:rsidP="00BA014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</w:pPr>
                          </w:p>
                          <w:p w14:paraId="4EAF691C" w14:textId="77777777" w:rsidR="00BA014E" w:rsidRPr="00BA014E" w:rsidRDefault="00BA014E" w:rsidP="00BA014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</w:pP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        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586C0"/>
                                <w:sz w:val="21"/>
                                <w:szCs w:val="21"/>
                              </w:rPr>
                              <w:t>if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 </w:t>
                            </w:r>
                            <w:proofErr w:type="spellStart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src</w:t>
                            </w:r>
                            <w:proofErr w:type="spellEnd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</w:rPr>
                              <w:t>is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</w:rPr>
                              <w:t>None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:</w:t>
                            </w:r>
                          </w:p>
                          <w:p w14:paraId="3A60300A" w14:textId="77777777" w:rsidR="00BA014E" w:rsidRPr="00BA014E" w:rsidRDefault="00BA014E" w:rsidP="00BA014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</w:pP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            </w:t>
                            </w:r>
                            <w:proofErr w:type="spellStart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extra_in_target</w:t>
                            </w:r>
                            <w:proofErr w:type="spellEnd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</w:rPr>
                              <w:t>+=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</w:rPr>
                              <w:t>1</w:t>
                            </w:r>
                          </w:p>
                          <w:p w14:paraId="171FB372" w14:textId="77777777" w:rsidR="00BA014E" w:rsidRPr="00BA014E" w:rsidRDefault="00BA014E" w:rsidP="00BA014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</w:pP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            </w:t>
                            </w:r>
                            <w:proofErr w:type="spellStart"/>
                            <w:proofErr w:type="gramStart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writer.writerow</w:t>
                            </w:r>
                            <w:proofErr w:type="spellEnd"/>
                            <w:proofErr w:type="gramEnd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([</w:t>
                            </w:r>
                          </w:p>
                          <w:p w14:paraId="3633DEA7" w14:textId="77777777" w:rsidR="00BA014E" w:rsidRPr="00BA014E" w:rsidRDefault="00BA014E" w:rsidP="00BA014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</w:pP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                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</w:rPr>
                              <w:t>"</w:t>
                            </w:r>
                            <w:proofErr w:type="spellStart"/>
                            <w:proofErr w:type="gramStart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</w:rPr>
                              <w:t>extra</w:t>
                            </w:r>
                            <w:proofErr w:type="gramEnd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</w:rPr>
                              <w:t>_in_target</w:t>
                            </w:r>
                            <w:proofErr w:type="spellEnd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</w:rPr>
                              <w:t>"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,</w:t>
                            </w:r>
                          </w:p>
                          <w:p w14:paraId="7EF17605" w14:textId="77777777" w:rsidR="00BA014E" w:rsidRPr="00BA014E" w:rsidRDefault="00BA014E" w:rsidP="00BA014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</w:pP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                table,</w:t>
                            </w:r>
                          </w:p>
                          <w:p w14:paraId="1049975A" w14:textId="77777777" w:rsidR="00BA014E" w:rsidRPr="00BA014E" w:rsidRDefault="00BA014E" w:rsidP="00BA014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</w:pP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                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</w:rPr>
                              <w:t>""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,</w:t>
                            </w:r>
                          </w:p>
                          <w:p w14:paraId="72402325" w14:textId="77777777" w:rsidR="00BA014E" w:rsidRPr="00BA014E" w:rsidRDefault="00BA014E" w:rsidP="00BA014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</w:pP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                </w:t>
                            </w:r>
                            <w:proofErr w:type="spellStart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tgt</w:t>
                            </w:r>
                            <w:proofErr w:type="spellEnd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[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</w:rPr>
                              <w:t>"</w:t>
                            </w:r>
                            <w:proofErr w:type="spellStart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</w:rPr>
                              <w:t>table_value_hash</w:t>
                            </w:r>
                            <w:proofErr w:type="spellEnd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</w:rPr>
                              <w:t>"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],</w:t>
                            </w:r>
                          </w:p>
                          <w:p w14:paraId="21913F46" w14:textId="77777777" w:rsidR="00BA014E" w:rsidRPr="00BA014E" w:rsidRDefault="00BA014E" w:rsidP="00BA014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</w:pP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            ])</w:t>
                            </w:r>
                          </w:p>
                          <w:p w14:paraId="5C352B95" w14:textId="77777777" w:rsidR="00BA014E" w:rsidRPr="00BA014E" w:rsidRDefault="00BA014E" w:rsidP="00BA014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</w:pP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            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586C0"/>
                                <w:sz w:val="21"/>
                                <w:szCs w:val="21"/>
                              </w:rPr>
                              <w:t>continue</w:t>
                            </w:r>
                          </w:p>
                          <w:p w14:paraId="7ED5D415" w14:textId="77777777" w:rsidR="00BA014E" w:rsidRPr="00BA014E" w:rsidRDefault="00BA014E" w:rsidP="00BA014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</w:pPr>
                          </w:p>
                          <w:p w14:paraId="6C362B7A" w14:textId="77777777" w:rsidR="00BA014E" w:rsidRPr="00BA014E" w:rsidRDefault="00BA014E" w:rsidP="00BA014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</w:pP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        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586C0"/>
                                <w:sz w:val="21"/>
                                <w:szCs w:val="21"/>
                              </w:rPr>
                              <w:t>if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 </w:t>
                            </w:r>
                            <w:proofErr w:type="spellStart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tgt</w:t>
                            </w:r>
                            <w:proofErr w:type="spellEnd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</w:rPr>
                              <w:t>is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</w:rPr>
                              <w:t>None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:</w:t>
                            </w:r>
                          </w:p>
                          <w:p w14:paraId="752EDF47" w14:textId="77777777" w:rsidR="00BA014E" w:rsidRPr="00BA014E" w:rsidRDefault="00BA014E" w:rsidP="00BA014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</w:pP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            </w:t>
                            </w:r>
                            <w:proofErr w:type="spellStart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missing_in_target</w:t>
                            </w:r>
                            <w:proofErr w:type="spellEnd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</w:rPr>
                              <w:t>+=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</w:rPr>
                              <w:t>1</w:t>
                            </w:r>
                          </w:p>
                          <w:p w14:paraId="22389FA8" w14:textId="77777777" w:rsidR="00BA014E" w:rsidRPr="00BA014E" w:rsidRDefault="00BA014E" w:rsidP="00BA014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</w:pP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            </w:t>
                            </w:r>
                            <w:proofErr w:type="spellStart"/>
                            <w:proofErr w:type="gramStart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writer.writerow</w:t>
                            </w:r>
                            <w:proofErr w:type="spellEnd"/>
                            <w:proofErr w:type="gramEnd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([</w:t>
                            </w:r>
                          </w:p>
                          <w:p w14:paraId="7151A30E" w14:textId="77777777" w:rsidR="00BA014E" w:rsidRPr="00BA014E" w:rsidRDefault="00BA014E" w:rsidP="00BA014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</w:pP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                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</w:rPr>
                              <w:t>"</w:t>
                            </w:r>
                            <w:proofErr w:type="spellStart"/>
                            <w:proofErr w:type="gramStart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</w:rPr>
                              <w:t>missing</w:t>
                            </w:r>
                            <w:proofErr w:type="gramEnd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</w:rPr>
                              <w:t>_in_target</w:t>
                            </w:r>
                            <w:proofErr w:type="spellEnd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</w:rPr>
                              <w:t>"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,</w:t>
                            </w:r>
                          </w:p>
                          <w:p w14:paraId="63E944AC" w14:textId="77777777" w:rsidR="00BA014E" w:rsidRPr="00BA014E" w:rsidRDefault="00BA014E" w:rsidP="00BA014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</w:pP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                table,</w:t>
                            </w:r>
                          </w:p>
                          <w:p w14:paraId="06FC6C9B" w14:textId="77777777" w:rsidR="00BA014E" w:rsidRPr="00BA014E" w:rsidRDefault="00BA014E" w:rsidP="00BA014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</w:pP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                </w:t>
                            </w:r>
                            <w:proofErr w:type="spellStart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src</w:t>
                            </w:r>
                            <w:proofErr w:type="spellEnd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[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</w:rPr>
                              <w:t>"</w:t>
                            </w:r>
                            <w:proofErr w:type="spellStart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</w:rPr>
                              <w:t>table_value_hash</w:t>
                            </w:r>
                            <w:proofErr w:type="spellEnd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</w:rPr>
                              <w:t>"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],</w:t>
                            </w:r>
                          </w:p>
                          <w:p w14:paraId="1CDF1BED" w14:textId="77777777" w:rsidR="00BA014E" w:rsidRPr="00BA014E" w:rsidRDefault="00BA014E" w:rsidP="00BA014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</w:pP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                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</w:rPr>
                              <w:t>""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,</w:t>
                            </w:r>
                          </w:p>
                          <w:p w14:paraId="363F0D9E" w14:textId="77777777" w:rsidR="00BA014E" w:rsidRPr="00BA014E" w:rsidRDefault="00BA014E" w:rsidP="00BA014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</w:pP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            ])</w:t>
                            </w:r>
                          </w:p>
                          <w:p w14:paraId="2BFA3AEB" w14:textId="77777777" w:rsidR="00BA014E" w:rsidRPr="00BA014E" w:rsidRDefault="00BA014E" w:rsidP="00BA014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</w:pP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            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586C0"/>
                                <w:sz w:val="21"/>
                                <w:szCs w:val="21"/>
                              </w:rPr>
                              <w:t>continue</w:t>
                            </w:r>
                          </w:p>
                          <w:p w14:paraId="39B31F04" w14:textId="77777777" w:rsidR="00BA014E" w:rsidRPr="00BA014E" w:rsidRDefault="00BA014E" w:rsidP="00BA014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</w:pPr>
                          </w:p>
                          <w:p w14:paraId="27B9A788" w14:textId="77777777" w:rsidR="00BA014E" w:rsidRPr="00BA014E" w:rsidRDefault="00BA014E" w:rsidP="00BA014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</w:pP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        </w:t>
                            </w:r>
                            <w:proofErr w:type="spellStart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hash_match</w:t>
                            </w:r>
                            <w:proofErr w:type="spellEnd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</w:rPr>
                              <w:t>=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 (</w:t>
                            </w:r>
                            <w:proofErr w:type="spellStart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src</w:t>
                            </w:r>
                            <w:proofErr w:type="spellEnd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[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</w:rPr>
                              <w:t>"</w:t>
                            </w:r>
                            <w:proofErr w:type="spellStart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</w:rPr>
                              <w:t>table_value_hash</w:t>
                            </w:r>
                            <w:proofErr w:type="spellEnd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</w:rPr>
                              <w:t>"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] 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</w:rPr>
                              <w:t>==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 </w:t>
                            </w:r>
                            <w:proofErr w:type="spellStart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tgt</w:t>
                            </w:r>
                            <w:proofErr w:type="spellEnd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[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</w:rPr>
                              <w:t>"</w:t>
                            </w:r>
                            <w:proofErr w:type="spellStart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</w:rPr>
                              <w:t>table_value_hash</w:t>
                            </w:r>
                            <w:proofErr w:type="spellEnd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</w:rPr>
                              <w:t>"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])</w:t>
                            </w:r>
                          </w:p>
                          <w:p w14:paraId="185CE666" w14:textId="77777777" w:rsidR="00BA014E" w:rsidRPr="00BA014E" w:rsidRDefault="00BA014E" w:rsidP="00BA014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</w:pPr>
                          </w:p>
                          <w:p w14:paraId="3EFF904D" w14:textId="77777777" w:rsidR="00BA014E" w:rsidRPr="00BA014E" w:rsidRDefault="00BA014E" w:rsidP="00BA014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</w:pP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        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586C0"/>
                                <w:sz w:val="21"/>
                                <w:szCs w:val="21"/>
                              </w:rPr>
                              <w:t>if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 </w:t>
                            </w:r>
                            <w:proofErr w:type="spellStart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hash_match</w:t>
                            </w:r>
                            <w:proofErr w:type="spellEnd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:</w:t>
                            </w:r>
                          </w:p>
                          <w:p w14:paraId="6D4FAB1E" w14:textId="77777777" w:rsidR="00BA014E" w:rsidRPr="00BA014E" w:rsidRDefault="00BA014E" w:rsidP="00BA014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</w:pP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            matches 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</w:rPr>
                              <w:t>+=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</w:rPr>
                              <w:t>1</w:t>
                            </w:r>
                          </w:p>
                          <w:p w14:paraId="2464933D" w14:textId="77777777" w:rsidR="00BA014E" w:rsidRPr="00BA014E" w:rsidRDefault="00BA014E" w:rsidP="00BA014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</w:pP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        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586C0"/>
                                <w:sz w:val="21"/>
                                <w:szCs w:val="21"/>
                              </w:rPr>
                              <w:t>else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:</w:t>
                            </w:r>
                          </w:p>
                          <w:p w14:paraId="41715005" w14:textId="77777777" w:rsidR="00BA014E" w:rsidRPr="00BA014E" w:rsidRDefault="00BA014E" w:rsidP="00BA014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</w:pP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            mismatches 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</w:rPr>
                              <w:t>+=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</w:rPr>
                              <w:t>1</w:t>
                            </w:r>
                          </w:p>
                          <w:p w14:paraId="3317A6E2" w14:textId="77777777" w:rsidR="00BA014E" w:rsidRPr="00BA014E" w:rsidRDefault="00BA014E" w:rsidP="00BA014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</w:pP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            </w:t>
                            </w:r>
                            <w:proofErr w:type="spellStart"/>
                            <w:proofErr w:type="gramStart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writer.writerow</w:t>
                            </w:r>
                            <w:proofErr w:type="spellEnd"/>
                            <w:proofErr w:type="gramEnd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([</w:t>
                            </w:r>
                          </w:p>
                          <w:p w14:paraId="2D6A087D" w14:textId="77777777" w:rsidR="00BA014E" w:rsidRPr="00BA014E" w:rsidRDefault="00BA014E" w:rsidP="00BA014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</w:pP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                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</w:rPr>
                              <w:t>"</w:t>
                            </w:r>
                            <w:proofErr w:type="spellStart"/>
                            <w:proofErr w:type="gramStart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</w:rPr>
                              <w:t>hash</w:t>
                            </w:r>
                            <w:proofErr w:type="gramEnd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</w:rPr>
                              <w:t>_mismatch</w:t>
                            </w:r>
                            <w:proofErr w:type="spellEnd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</w:rPr>
                              <w:t>"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,</w:t>
                            </w:r>
                          </w:p>
                          <w:p w14:paraId="57D47BD3" w14:textId="77777777" w:rsidR="00BA014E" w:rsidRPr="00BA014E" w:rsidRDefault="00BA014E" w:rsidP="00BA014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</w:pP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                table,</w:t>
                            </w:r>
                          </w:p>
                          <w:p w14:paraId="0D9F3462" w14:textId="77777777" w:rsidR="00BA014E" w:rsidRPr="00BA014E" w:rsidRDefault="00BA014E" w:rsidP="00BA014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</w:pP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                </w:t>
                            </w:r>
                            <w:proofErr w:type="spellStart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src</w:t>
                            </w:r>
                            <w:proofErr w:type="spellEnd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[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</w:rPr>
                              <w:t>"</w:t>
                            </w:r>
                            <w:proofErr w:type="spellStart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</w:rPr>
                              <w:t>table_value_hash</w:t>
                            </w:r>
                            <w:proofErr w:type="spellEnd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</w:rPr>
                              <w:t>"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],</w:t>
                            </w:r>
                          </w:p>
                          <w:p w14:paraId="2FA94834" w14:textId="77777777" w:rsidR="00BA014E" w:rsidRPr="00BA014E" w:rsidRDefault="00BA014E" w:rsidP="00BA014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</w:pP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                </w:t>
                            </w:r>
                            <w:proofErr w:type="spellStart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tgt</w:t>
                            </w:r>
                            <w:proofErr w:type="spellEnd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[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</w:rPr>
                              <w:t>"</w:t>
                            </w:r>
                            <w:proofErr w:type="spellStart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</w:rPr>
                              <w:t>table_value_hash</w:t>
                            </w:r>
                            <w:proofErr w:type="spellEnd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</w:rPr>
                              <w:t>"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],</w:t>
                            </w:r>
                          </w:p>
                          <w:p w14:paraId="0C43BA00" w14:textId="77777777" w:rsidR="00BA014E" w:rsidRPr="00BA014E" w:rsidRDefault="00BA014E" w:rsidP="00BA014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</w:pP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            ])</w:t>
                            </w:r>
                          </w:p>
                          <w:p w14:paraId="1D4353F0" w14:textId="77777777" w:rsidR="00BA014E" w:rsidRPr="00BA014E" w:rsidRDefault="00BA014E" w:rsidP="00BA014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</w:pPr>
                          </w:p>
                          <w:p w14:paraId="3AF7F208" w14:textId="77777777" w:rsidR="00BA014E" w:rsidRPr="00BA014E" w:rsidRDefault="00BA014E" w:rsidP="00BA014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</w:pPr>
                            <w:r w:rsidRPr="00BA014E">
                              <w:rPr>
                                <w:rFonts w:ascii="Consolas" w:eastAsia="Times New Roman" w:hAnsi="Consolas" w:cs="Times New Roman"/>
                                <w:color w:val="6A9955"/>
                                <w:sz w:val="21"/>
                                <w:szCs w:val="21"/>
                              </w:rPr>
                              <w:t># Write a small summary file for quick reporting</w:t>
                            </w:r>
                          </w:p>
                          <w:p w14:paraId="550D008F" w14:textId="77777777" w:rsidR="00BA014E" w:rsidRPr="00BA014E" w:rsidRDefault="00BA014E" w:rsidP="00BA014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</w:pPr>
                            <w:r w:rsidRPr="00BA014E">
                              <w:rPr>
                                <w:rFonts w:ascii="Consolas" w:eastAsia="Times New Roman" w:hAnsi="Consolas" w:cs="Times New Roman"/>
                                <w:color w:val="C586C0"/>
                                <w:sz w:val="21"/>
                                <w:szCs w:val="21"/>
                              </w:rPr>
                              <w:t>with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 </w:t>
                            </w:r>
                            <w:proofErr w:type="spellStart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summary_</w:t>
                            </w:r>
                            <w:proofErr w:type="gramStart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path.open</w:t>
                            </w:r>
                            <w:proofErr w:type="spellEnd"/>
                            <w:proofErr w:type="gramEnd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(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</w:rPr>
                              <w:t>"w"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, 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</w:rPr>
                              <w:t>newline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</w:rPr>
                              <w:t>=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</w:rPr>
                              <w:t>""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, 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</w:rPr>
                              <w:t>encoding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</w:rPr>
                              <w:t>=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</w:rPr>
                              <w:t>"utf-8"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) 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586C0"/>
                                <w:sz w:val="21"/>
                                <w:szCs w:val="21"/>
                              </w:rPr>
                              <w:t>as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 f:</w:t>
                            </w:r>
                          </w:p>
                          <w:p w14:paraId="6EDB5E1D" w14:textId="77777777" w:rsidR="00BA014E" w:rsidRPr="00BA014E" w:rsidRDefault="00BA014E" w:rsidP="00BA014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</w:pP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    writer 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</w:rPr>
                              <w:t>=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csv.writer</w:t>
                            </w:r>
                            <w:proofErr w:type="spellEnd"/>
                            <w:proofErr w:type="gramEnd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(f)</w:t>
                            </w:r>
                          </w:p>
                          <w:p w14:paraId="70B67B83" w14:textId="77777777" w:rsidR="00BA014E" w:rsidRPr="00BA014E" w:rsidRDefault="00BA014E" w:rsidP="00BA014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</w:pP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proofErr w:type="spellStart"/>
                            <w:proofErr w:type="gramStart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writer.writerow</w:t>
                            </w:r>
                            <w:proofErr w:type="spellEnd"/>
                            <w:proofErr w:type="gramEnd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([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</w:rPr>
                              <w:t>"metric"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, 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</w:rPr>
                              <w:t>"value"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])</w:t>
                            </w:r>
                          </w:p>
                          <w:p w14:paraId="23AD4FE5" w14:textId="77777777" w:rsidR="00BA014E" w:rsidRPr="00BA014E" w:rsidRDefault="00BA014E" w:rsidP="00BA014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</w:pP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proofErr w:type="spellStart"/>
                            <w:proofErr w:type="gramStart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writer.writerow</w:t>
                            </w:r>
                            <w:proofErr w:type="spellEnd"/>
                            <w:proofErr w:type="gramEnd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([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</w:rPr>
                              <w:t>"file"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, FILENAME])</w:t>
                            </w:r>
                          </w:p>
                          <w:p w14:paraId="4ADECF0B" w14:textId="77777777" w:rsidR="00BA014E" w:rsidRPr="00BA014E" w:rsidRDefault="00BA014E" w:rsidP="00BA014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</w:pP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proofErr w:type="spellStart"/>
                            <w:proofErr w:type="gramStart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writer.writerow</w:t>
                            </w:r>
                            <w:proofErr w:type="spellEnd"/>
                            <w:proofErr w:type="gramEnd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([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</w:rPr>
                              <w:t>"</w:t>
                            </w:r>
                            <w:proofErr w:type="spellStart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</w:rPr>
                              <w:t>tables_compared</w:t>
                            </w:r>
                            <w:proofErr w:type="spellEnd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</w:rPr>
                              <w:t>"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, </w:t>
                            </w:r>
                            <w:proofErr w:type="spellStart"/>
                            <w:r w:rsidRPr="00BA014E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</w:rPr>
                              <w:t>len</w:t>
                            </w:r>
                            <w:proofErr w:type="spellEnd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(</w:t>
                            </w:r>
                            <w:proofErr w:type="spellStart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all_tables</w:t>
                            </w:r>
                            <w:proofErr w:type="spellEnd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)])</w:t>
                            </w:r>
                          </w:p>
                          <w:p w14:paraId="60B9C471" w14:textId="77777777" w:rsidR="00BA014E" w:rsidRPr="00BA014E" w:rsidRDefault="00BA014E" w:rsidP="00BA014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</w:pP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proofErr w:type="spellStart"/>
                            <w:proofErr w:type="gramStart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writer.writerow</w:t>
                            </w:r>
                            <w:proofErr w:type="spellEnd"/>
                            <w:proofErr w:type="gramEnd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([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</w:rPr>
                              <w:t>"matches"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, matches])</w:t>
                            </w:r>
                          </w:p>
                          <w:p w14:paraId="51B20F06" w14:textId="77777777" w:rsidR="00BA014E" w:rsidRPr="00BA014E" w:rsidRDefault="00BA014E" w:rsidP="00BA014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</w:pP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proofErr w:type="spellStart"/>
                            <w:proofErr w:type="gramStart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writer.writerow</w:t>
                            </w:r>
                            <w:proofErr w:type="spellEnd"/>
                            <w:proofErr w:type="gramEnd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([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</w:rPr>
                              <w:t>"</w:t>
                            </w:r>
                            <w:proofErr w:type="spellStart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</w:rPr>
                              <w:t>hash_mismatches</w:t>
                            </w:r>
                            <w:proofErr w:type="spellEnd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</w:rPr>
                              <w:t>"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, mismatches])</w:t>
                            </w:r>
                          </w:p>
                          <w:p w14:paraId="36F72934" w14:textId="77777777" w:rsidR="00BA014E" w:rsidRPr="00BA014E" w:rsidRDefault="00BA014E" w:rsidP="00BA014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</w:pP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proofErr w:type="spellStart"/>
                            <w:proofErr w:type="gramStart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writer.writerow</w:t>
                            </w:r>
                            <w:proofErr w:type="spellEnd"/>
                            <w:proofErr w:type="gramEnd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([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</w:rPr>
                              <w:t>"</w:t>
                            </w:r>
                            <w:proofErr w:type="spellStart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</w:rPr>
                              <w:t>missing_in_target</w:t>
                            </w:r>
                            <w:proofErr w:type="spellEnd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</w:rPr>
                              <w:t>"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, </w:t>
                            </w:r>
                            <w:proofErr w:type="spellStart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missing_in_target</w:t>
                            </w:r>
                            <w:proofErr w:type="spellEnd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])</w:t>
                            </w:r>
                          </w:p>
                          <w:p w14:paraId="42F4896E" w14:textId="77777777" w:rsidR="00BA014E" w:rsidRPr="00BA014E" w:rsidRDefault="00BA014E" w:rsidP="00BA014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</w:pP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proofErr w:type="spellStart"/>
                            <w:proofErr w:type="gramStart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writer.writerow</w:t>
                            </w:r>
                            <w:proofErr w:type="spellEnd"/>
                            <w:proofErr w:type="gramEnd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([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</w:rPr>
                              <w:t>"</w:t>
                            </w:r>
                            <w:proofErr w:type="spellStart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</w:rPr>
                              <w:t>extra_in_target</w:t>
                            </w:r>
                            <w:proofErr w:type="spellEnd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</w:rPr>
                              <w:t>"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, </w:t>
                            </w:r>
                            <w:proofErr w:type="spellStart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extra_in_target</w:t>
                            </w:r>
                            <w:proofErr w:type="spellEnd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])</w:t>
                            </w:r>
                          </w:p>
                          <w:p w14:paraId="3A491D20" w14:textId="77777777" w:rsidR="00BA014E" w:rsidRPr="00BA014E" w:rsidRDefault="00BA014E" w:rsidP="00BA014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</w:pPr>
                          </w:p>
                          <w:p w14:paraId="21EF1823" w14:textId="77777777" w:rsidR="00BA014E" w:rsidRPr="00BA014E" w:rsidRDefault="00BA014E" w:rsidP="00BA014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</w:pP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status 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</w:rPr>
                              <w:t>=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</w:rPr>
                              <w:t>"PASS"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586C0"/>
                                <w:sz w:val="21"/>
                                <w:szCs w:val="21"/>
                              </w:rPr>
                              <w:t>if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 mismatches 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</w:rPr>
                              <w:t>==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</w:rPr>
                              <w:t>0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</w:rPr>
                              <w:t>and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 </w:t>
                            </w:r>
                            <w:proofErr w:type="spellStart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missing_in_target</w:t>
                            </w:r>
                            <w:proofErr w:type="spellEnd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</w:rPr>
                              <w:t>==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</w:rPr>
                              <w:t>0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</w:rPr>
                              <w:t>and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 </w:t>
                            </w:r>
                            <w:proofErr w:type="spellStart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extra_in_target</w:t>
                            </w:r>
                            <w:proofErr w:type="spellEnd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</w:rPr>
                              <w:t>==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</w:rPr>
                              <w:t>0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586C0"/>
                                <w:sz w:val="21"/>
                                <w:szCs w:val="21"/>
                              </w:rPr>
                              <w:t>else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</w:rPr>
                              <w:t>"FAIL"</w:t>
                            </w:r>
                          </w:p>
                          <w:p w14:paraId="6C7DC370" w14:textId="77777777" w:rsidR="00BA014E" w:rsidRPr="00BA014E" w:rsidRDefault="00BA014E" w:rsidP="00BA014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</w:pPr>
                            <w:r w:rsidRPr="00BA014E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</w:rPr>
                              <w:t>print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(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</w:rPr>
                              <w:t>f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</w:rPr>
                              <w:t>"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</w:rPr>
                              <w:t>{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FILENAME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</w:rPr>
                              <w:t>}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</w:rPr>
                              <w:t xml:space="preserve">: 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</w:rPr>
                              <w:t>{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status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</w:rPr>
                              <w:t>}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</w:rPr>
                              <w:t>"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)</w:t>
                            </w:r>
                          </w:p>
                          <w:p w14:paraId="2FBF9FE4" w14:textId="77777777" w:rsidR="00BA014E" w:rsidRPr="00BA014E" w:rsidRDefault="00BA014E" w:rsidP="00BA014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</w:pPr>
                            <w:proofErr w:type="gramStart"/>
                            <w:r w:rsidRPr="00BA014E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</w:rPr>
                              <w:t>print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BA014E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</w:rPr>
                              <w:t>f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</w:rPr>
                              <w:t>"Report</w:t>
                            </w:r>
                            <w:proofErr w:type="spellEnd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</w:rPr>
                              <w:t xml:space="preserve">: 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</w:rPr>
                              <w:t>{</w:t>
                            </w:r>
                            <w:proofErr w:type="spellStart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report_path</w:t>
                            </w:r>
                            <w:proofErr w:type="spellEnd"/>
                            <w:r w:rsidRPr="00BA014E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</w:rPr>
                              <w:t>}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</w:rPr>
                              <w:t>"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)</w:t>
                            </w:r>
                          </w:p>
                          <w:p w14:paraId="6565BF93" w14:textId="77777777" w:rsidR="00BA014E" w:rsidRPr="00BA014E" w:rsidRDefault="00BA014E" w:rsidP="00BA014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</w:pPr>
                            <w:proofErr w:type="gramStart"/>
                            <w:r w:rsidRPr="00BA014E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</w:rPr>
                              <w:t>print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BA014E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</w:rPr>
                              <w:t>f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</w:rPr>
                              <w:t>"Summary</w:t>
                            </w:r>
                            <w:proofErr w:type="spellEnd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</w:rPr>
                              <w:t xml:space="preserve">: 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</w:rPr>
                              <w:t>{</w:t>
                            </w:r>
                            <w:proofErr w:type="spellStart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summary_path</w:t>
                            </w:r>
                            <w:proofErr w:type="spellEnd"/>
                            <w:r w:rsidRPr="00BA014E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</w:rPr>
                              <w:t>}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</w:rPr>
                              <w:t>"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)</w:t>
                            </w:r>
                          </w:p>
                          <w:p w14:paraId="0B734AC3" w14:textId="77777777" w:rsidR="00BA014E" w:rsidRPr="00BA014E" w:rsidRDefault="00BA014E" w:rsidP="00BA014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</w:pPr>
                          </w:p>
                          <w:p w14:paraId="5AC566D5" w14:textId="77777777" w:rsidR="00696A23" w:rsidRDefault="00696A23" w:rsidP="00696A2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4844430" id="Rectangle: Rounded Corners 7" o:spid="_x0000_s1027" style="position:absolute;left:0;text-align:left;margin-left:0;margin-top:.45pt;width:475.65pt;height:180.55pt;z-index:2516654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" fillcolor="white [3201]" strokecolor="#e7e6e6 [3209]" strokeweight="1pt">
                <v:stroke joinstyle="miter"/>
                <v:textbox>
                  <w:txbxContent>
                    <w:p w14:paraId="07E4DBD2" w14:textId="77777777" w:rsidR="00BA014E" w:rsidRPr="00BA014E" w:rsidRDefault="00BA014E" w:rsidP="00BA014E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</w:pPr>
                      <w:r w:rsidRPr="00BA014E">
                        <w:rPr>
                          <w:rFonts w:ascii="Consolas" w:eastAsia="Times New Roman" w:hAnsi="Consolas" w:cs="Times New Roman"/>
                          <w:color w:val="C586C0"/>
                          <w:sz w:val="21"/>
                          <w:szCs w:val="21"/>
                        </w:rPr>
                        <w:t>from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 </w:t>
                      </w:r>
                      <w:proofErr w:type="spellStart"/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pathlib</w:t>
                      </w:r>
                      <w:proofErr w:type="spellEnd"/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 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586C0"/>
                          <w:sz w:val="21"/>
                          <w:szCs w:val="21"/>
                        </w:rPr>
                        <w:t>import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 Path</w:t>
                      </w:r>
                    </w:p>
                    <w:p w14:paraId="71D1AA0E" w14:textId="77777777" w:rsidR="00BA014E" w:rsidRPr="00BA014E" w:rsidRDefault="00BA014E" w:rsidP="00BA014E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</w:pPr>
                      <w:r w:rsidRPr="00BA014E">
                        <w:rPr>
                          <w:rFonts w:ascii="Consolas" w:eastAsia="Times New Roman" w:hAnsi="Consolas" w:cs="Times New Roman"/>
                          <w:color w:val="C586C0"/>
                          <w:sz w:val="21"/>
                          <w:szCs w:val="21"/>
                        </w:rPr>
                        <w:t>import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 csv</w:t>
                      </w:r>
                    </w:p>
                    <w:p w14:paraId="1375BFB8" w14:textId="77777777" w:rsidR="00BA014E" w:rsidRPr="00BA014E" w:rsidRDefault="00BA014E" w:rsidP="00BA014E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</w:pPr>
                    </w:p>
                    <w:p w14:paraId="2748A739" w14:textId="77777777" w:rsidR="00BA014E" w:rsidRPr="00BA014E" w:rsidRDefault="00BA014E" w:rsidP="00BA014E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</w:pP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SOURCE_DIR 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</w:rPr>
                        <w:t>=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 Path(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</w:rPr>
                        <w:t>"source"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)</w:t>
                      </w:r>
                    </w:p>
                    <w:p w14:paraId="29440415" w14:textId="77777777" w:rsidR="00BA014E" w:rsidRPr="00BA014E" w:rsidRDefault="00BA014E" w:rsidP="00BA014E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</w:pP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TARGET_DIR 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</w:rPr>
                        <w:t>=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 Path(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</w:rPr>
                        <w:t>"target"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)</w:t>
                      </w:r>
                    </w:p>
                    <w:p w14:paraId="315D7352" w14:textId="77777777" w:rsidR="00BA014E" w:rsidRPr="00BA014E" w:rsidRDefault="00BA014E" w:rsidP="00BA014E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</w:pP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VALIDATION_DIR 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</w:rPr>
                        <w:t>=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 Path(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</w:rPr>
                        <w:t>"validation"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)</w:t>
                      </w:r>
                    </w:p>
                    <w:p w14:paraId="691DD486" w14:textId="77777777" w:rsidR="00BA014E" w:rsidRPr="00BA014E" w:rsidRDefault="00BA014E" w:rsidP="00BA014E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</w:pPr>
                    </w:p>
                    <w:p w14:paraId="386EFA50" w14:textId="77777777" w:rsidR="00BA014E" w:rsidRPr="00BA014E" w:rsidRDefault="00BA014E" w:rsidP="00BA014E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</w:pPr>
                      <w:proofErr w:type="spellStart"/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VALIDATION_DIR.mkdir</w:t>
                      </w:r>
                      <w:proofErr w:type="spellEnd"/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(</w:t>
                      </w:r>
                      <w:proofErr w:type="spellStart"/>
                      <w:r w:rsidRPr="00BA014E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</w:rPr>
                        <w:t>exist_ok</w:t>
                      </w:r>
                      <w:proofErr w:type="spellEnd"/>
                      <w:r w:rsidRPr="00BA014E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</w:rPr>
                        <w:t>=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</w:rPr>
                        <w:t>True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)</w:t>
                      </w:r>
                    </w:p>
                    <w:p w14:paraId="14859C8B" w14:textId="77777777" w:rsidR="00BA014E" w:rsidRPr="00BA014E" w:rsidRDefault="00BA014E" w:rsidP="00BA014E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</w:pPr>
                    </w:p>
                    <w:p w14:paraId="64D32CED" w14:textId="77777777" w:rsidR="00BA014E" w:rsidRPr="00BA014E" w:rsidRDefault="00BA014E" w:rsidP="00BA014E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</w:pP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FILENAME 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</w:rPr>
                        <w:t>=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 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</w:rPr>
                        <w:t>"QA-DataValueQualityCheck.csv</w:t>
                      </w:r>
                      <w:proofErr w:type="gramStart"/>
                      <w:r w:rsidRPr="00BA014E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</w:rPr>
                        <w:t>"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  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6A9955"/>
                          <w:sz w:val="21"/>
                          <w:szCs w:val="21"/>
                        </w:rPr>
                        <w:t>#</w:t>
                      </w:r>
                      <w:proofErr w:type="gramEnd"/>
                      <w:r w:rsidRPr="00BA014E">
                        <w:rPr>
                          <w:rFonts w:ascii="Consolas" w:eastAsia="Times New Roman" w:hAnsi="Consolas" w:cs="Times New Roman"/>
                          <w:color w:val="6A9955"/>
                          <w:sz w:val="21"/>
                          <w:szCs w:val="21"/>
                        </w:rPr>
                        <w:t xml:space="preserve"> compares this file in source vs target</w:t>
                      </w:r>
                    </w:p>
                    <w:p w14:paraId="146F754A" w14:textId="77777777" w:rsidR="00BA014E" w:rsidRPr="00BA014E" w:rsidRDefault="00BA014E" w:rsidP="00BA014E">
                      <w:pPr>
                        <w:shd w:val="clear" w:color="auto" w:fill="1F1F1F"/>
                        <w:spacing w:after="24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</w:pPr>
                    </w:p>
                    <w:p w14:paraId="12F34EA9" w14:textId="77777777" w:rsidR="00BA014E" w:rsidRPr="00BA014E" w:rsidRDefault="00BA014E" w:rsidP="00BA014E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</w:pPr>
                      <w:r w:rsidRPr="00BA014E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</w:rPr>
                        <w:t>def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 </w:t>
                      </w:r>
                      <w:proofErr w:type="spellStart"/>
                      <w:r w:rsidRPr="00BA014E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</w:rPr>
                        <w:t>load_table_</w:t>
                      </w:r>
                      <w:proofErr w:type="gramStart"/>
                      <w:r w:rsidRPr="00BA014E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</w:rPr>
                        <w:t>hashes</w:t>
                      </w:r>
                      <w:proofErr w:type="spellEnd"/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(</w:t>
                      </w:r>
                      <w:proofErr w:type="spellStart"/>
                      <w:proofErr w:type="gramEnd"/>
                      <w:r w:rsidRPr="00BA014E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</w:rPr>
                        <w:t>csv_path</w:t>
                      </w:r>
                      <w:proofErr w:type="spellEnd"/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: Path):</w:t>
                      </w:r>
                    </w:p>
                    <w:p w14:paraId="1B1D5468" w14:textId="77777777" w:rsidR="00BA014E" w:rsidRPr="00BA014E" w:rsidRDefault="00BA014E" w:rsidP="00BA014E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</w:pP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    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</w:rPr>
                        <w:t>"""</w:t>
                      </w:r>
                    </w:p>
                    <w:p w14:paraId="4F3BD74C" w14:textId="77777777" w:rsidR="00BA014E" w:rsidRPr="00BA014E" w:rsidRDefault="00BA014E" w:rsidP="00BA014E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</w:pPr>
                      <w:r w:rsidRPr="00BA014E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</w:rPr>
                        <w:t xml:space="preserve">    Returns </w:t>
                      </w:r>
                      <w:proofErr w:type="spellStart"/>
                      <w:r w:rsidRPr="00BA014E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</w:rPr>
                        <w:t>dict</w:t>
                      </w:r>
                      <w:proofErr w:type="spellEnd"/>
                      <w:r w:rsidRPr="00BA014E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</w:rPr>
                        <w:t xml:space="preserve"> keyed by </w:t>
                      </w:r>
                      <w:proofErr w:type="spellStart"/>
                      <w:r w:rsidRPr="00BA014E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</w:rPr>
                        <w:t>TableName</w:t>
                      </w:r>
                      <w:proofErr w:type="spellEnd"/>
                      <w:r w:rsidRPr="00BA014E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</w:rPr>
                        <w:t xml:space="preserve"> with value:</w:t>
                      </w:r>
                    </w:p>
                    <w:p w14:paraId="45BF5D52" w14:textId="77777777" w:rsidR="00BA014E" w:rsidRPr="00BA014E" w:rsidRDefault="00BA014E" w:rsidP="00BA014E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</w:pPr>
                      <w:r w:rsidRPr="00BA014E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</w:rPr>
                        <w:t>      {</w:t>
                      </w:r>
                    </w:p>
                    <w:p w14:paraId="596BDD0B" w14:textId="77777777" w:rsidR="00BA014E" w:rsidRPr="00BA014E" w:rsidRDefault="00BA014E" w:rsidP="00BA014E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</w:pPr>
                      <w:r w:rsidRPr="00BA014E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</w:rPr>
                        <w:t>        "</w:t>
                      </w:r>
                      <w:proofErr w:type="spellStart"/>
                      <w:proofErr w:type="gramStart"/>
                      <w:r w:rsidRPr="00BA014E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</w:rPr>
                        <w:t>table</w:t>
                      </w:r>
                      <w:proofErr w:type="gramEnd"/>
                      <w:r w:rsidRPr="00BA014E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</w:rPr>
                        <w:t>_value_hash</w:t>
                      </w:r>
                      <w:proofErr w:type="spellEnd"/>
                      <w:r w:rsidRPr="00BA014E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</w:rPr>
                        <w:t>": &lt;raw string&gt;</w:t>
                      </w:r>
                    </w:p>
                    <w:p w14:paraId="1A0BC910" w14:textId="77777777" w:rsidR="00BA014E" w:rsidRPr="00BA014E" w:rsidRDefault="00BA014E" w:rsidP="00BA014E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</w:pPr>
                      <w:r w:rsidRPr="00BA014E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</w:rPr>
                        <w:t>      }</w:t>
                      </w:r>
                    </w:p>
                    <w:p w14:paraId="512D2B06" w14:textId="77777777" w:rsidR="00BA014E" w:rsidRPr="00BA014E" w:rsidRDefault="00BA014E" w:rsidP="00BA014E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</w:pPr>
                      <w:r w:rsidRPr="00BA014E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</w:rPr>
                        <w:t>    """</w:t>
                      </w:r>
                    </w:p>
                    <w:p w14:paraId="4CD87892" w14:textId="77777777" w:rsidR="00BA014E" w:rsidRPr="00BA014E" w:rsidRDefault="00BA014E" w:rsidP="00BA014E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</w:pP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    results 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</w:rPr>
                        <w:t>=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 {}</w:t>
                      </w:r>
                    </w:p>
                    <w:p w14:paraId="27964864" w14:textId="77777777" w:rsidR="00BA014E" w:rsidRPr="00BA014E" w:rsidRDefault="00BA014E" w:rsidP="00BA014E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</w:pP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    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586C0"/>
                          <w:sz w:val="21"/>
                          <w:szCs w:val="21"/>
                        </w:rPr>
                        <w:t>with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 </w:t>
                      </w:r>
                      <w:proofErr w:type="spellStart"/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csv_</w:t>
                      </w:r>
                      <w:proofErr w:type="gramStart"/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path.open</w:t>
                      </w:r>
                      <w:proofErr w:type="spellEnd"/>
                      <w:proofErr w:type="gramEnd"/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(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</w:rPr>
                        <w:t>newline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</w:rPr>
                        <w:t>=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</w:rPr>
                        <w:t>""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, 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</w:rPr>
                        <w:t>encoding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</w:rPr>
                        <w:t>=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</w:rPr>
                        <w:t>"utf-8-sig"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) 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586C0"/>
                          <w:sz w:val="21"/>
                          <w:szCs w:val="21"/>
                        </w:rPr>
                        <w:t>as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 f:</w:t>
                      </w:r>
                    </w:p>
                    <w:p w14:paraId="4B63E584" w14:textId="77777777" w:rsidR="00BA014E" w:rsidRPr="00BA014E" w:rsidRDefault="00BA014E" w:rsidP="00BA014E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</w:pP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        reader 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</w:rPr>
                        <w:t>=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 </w:t>
                      </w:r>
                      <w:proofErr w:type="spellStart"/>
                      <w:proofErr w:type="gramStart"/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csv.DictReader</w:t>
                      </w:r>
                      <w:proofErr w:type="spellEnd"/>
                      <w:proofErr w:type="gramEnd"/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(f)</w:t>
                      </w:r>
                    </w:p>
                    <w:p w14:paraId="5268D3D7" w14:textId="77777777" w:rsidR="00BA014E" w:rsidRPr="00BA014E" w:rsidRDefault="00BA014E" w:rsidP="00BA014E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</w:pP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        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586C0"/>
                          <w:sz w:val="21"/>
                          <w:szCs w:val="21"/>
                        </w:rPr>
                        <w:t>if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 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</w:rPr>
                        <w:t>not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 </w:t>
                      </w:r>
                      <w:proofErr w:type="spellStart"/>
                      <w:proofErr w:type="gramStart"/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reader.fieldnames</w:t>
                      </w:r>
                      <w:proofErr w:type="spellEnd"/>
                      <w:proofErr w:type="gramEnd"/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:</w:t>
                      </w:r>
                    </w:p>
                    <w:p w14:paraId="1A93C59C" w14:textId="77777777" w:rsidR="00BA014E" w:rsidRPr="00BA014E" w:rsidRDefault="00BA014E" w:rsidP="00BA014E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</w:pP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            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586C0"/>
                          <w:sz w:val="21"/>
                          <w:szCs w:val="21"/>
                        </w:rPr>
                        <w:t>return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 results</w:t>
                      </w:r>
                    </w:p>
                    <w:p w14:paraId="3210B7BB" w14:textId="77777777" w:rsidR="00BA014E" w:rsidRPr="00BA014E" w:rsidRDefault="00BA014E" w:rsidP="00BA014E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</w:pPr>
                    </w:p>
                    <w:p w14:paraId="46655467" w14:textId="77777777" w:rsidR="00BA014E" w:rsidRPr="00BA014E" w:rsidRDefault="00BA014E" w:rsidP="00BA014E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</w:pP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        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6A9955"/>
                          <w:sz w:val="21"/>
                          <w:szCs w:val="21"/>
                        </w:rPr>
                        <w:t># Normalize header names for safety (case/space tolerant)</w:t>
                      </w:r>
                    </w:p>
                    <w:p w14:paraId="3863DA98" w14:textId="77777777" w:rsidR="00BA014E" w:rsidRPr="00BA014E" w:rsidRDefault="00BA014E" w:rsidP="00BA014E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</w:pP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        headers 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</w:rPr>
                        <w:t>=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 {</w:t>
                      </w:r>
                      <w:proofErr w:type="spellStart"/>
                      <w:proofErr w:type="gramStart"/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h.strip</w:t>
                      </w:r>
                      <w:proofErr w:type="spellEnd"/>
                      <w:proofErr w:type="gramEnd"/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(): h 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586C0"/>
                          <w:sz w:val="21"/>
                          <w:szCs w:val="21"/>
                        </w:rPr>
                        <w:t>for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 h 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586C0"/>
                          <w:sz w:val="21"/>
                          <w:szCs w:val="21"/>
                        </w:rPr>
                        <w:t>in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 </w:t>
                      </w:r>
                      <w:proofErr w:type="spellStart"/>
                      <w:proofErr w:type="gramStart"/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reader.fieldnames</w:t>
                      </w:r>
                      <w:proofErr w:type="spellEnd"/>
                      <w:proofErr w:type="gramEnd"/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}</w:t>
                      </w:r>
                    </w:p>
                    <w:p w14:paraId="69C5D7A0" w14:textId="77777777" w:rsidR="00BA014E" w:rsidRPr="00BA014E" w:rsidRDefault="00BA014E" w:rsidP="00BA014E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</w:pPr>
                    </w:p>
                    <w:p w14:paraId="65EE103B" w14:textId="77777777" w:rsidR="00BA014E" w:rsidRPr="00BA014E" w:rsidRDefault="00BA014E" w:rsidP="00BA014E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</w:pP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        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6A9955"/>
                          <w:sz w:val="21"/>
                          <w:szCs w:val="21"/>
                        </w:rPr>
                        <w:t># Required columns</w:t>
                      </w:r>
                    </w:p>
                    <w:p w14:paraId="78F191FA" w14:textId="77777777" w:rsidR="00BA014E" w:rsidRPr="00BA014E" w:rsidRDefault="00BA014E" w:rsidP="00BA014E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</w:pP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        required 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</w:rPr>
                        <w:t>=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 [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</w:rPr>
                        <w:t>"</w:t>
                      </w:r>
                      <w:proofErr w:type="spellStart"/>
                      <w:r w:rsidRPr="00BA014E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</w:rPr>
                        <w:t>TableName</w:t>
                      </w:r>
                      <w:proofErr w:type="spellEnd"/>
                      <w:r w:rsidRPr="00BA014E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</w:rPr>
                        <w:t>"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, 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</w:rPr>
                        <w:t>"</w:t>
                      </w:r>
                      <w:proofErr w:type="spellStart"/>
                      <w:r w:rsidRPr="00BA014E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</w:rPr>
                        <w:t>table_value_hash</w:t>
                      </w:r>
                      <w:proofErr w:type="spellEnd"/>
                      <w:r w:rsidRPr="00BA014E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</w:rPr>
                        <w:t>"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]</w:t>
                      </w:r>
                    </w:p>
                    <w:p w14:paraId="667A2F43" w14:textId="77777777" w:rsidR="00BA014E" w:rsidRPr="00BA014E" w:rsidRDefault="00BA014E" w:rsidP="00BA014E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</w:pP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        </w:t>
                      </w:r>
                      <w:proofErr w:type="spellStart"/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missing_cols</w:t>
                      </w:r>
                      <w:proofErr w:type="spellEnd"/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 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</w:rPr>
                        <w:t>=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 [c 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586C0"/>
                          <w:sz w:val="21"/>
                          <w:szCs w:val="21"/>
                        </w:rPr>
                        <w:t>for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 c 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586C0"/>
                          <w:sz w:val="21"/>
                          <w:szCs w:val="21"/>
                        </w:rPr>
                        <w:t>in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 required 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586C0"/>
                          <w:sz w:val="21"/>
                          <w:szCs w:val="21"/>
                        </w:rPr>
                        <w:t>if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 c 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</w:rPr>
                        <w:t>not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 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</w:rPr>
                        <w:t>in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 headers]</w:t>
                      </w:r>
                    </w:p>
                    <w:p w14:paraId="7873F886" w14:textId="77777777" w:rsidR="00BA014E" w:rsidRPr="00BA014E" w:rsidRDefault="00BA014E" w:rsidP="00BA014E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</w:pP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        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586C0"/>
                          <w:sz w:val="21"/>
                          <w:szCs w:val="21"/>
                        </w:rPr>
                        <w:t>if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 </w:t>
                      </w:r>
                      <w:proofErr w:type="spellStart"/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missing_cols</w:t>
                      </w:r>
                      <w:proofErr w:type="spellEnd"/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:</w:t>
                      </w:r>
                    </w:p>
                    <w:p w14:paraId="14122F0F" w14:textId="77777777" w:rsidR="00BA014E" w:rsidRPr="00BA014E" w:rsidRDefault="00BA014E" w:rsidP="00BA014E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</w:pP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            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586C0"/>
                          <w:sz w:val="21"/>
                          <w:szCs w:val="21"/>
                        </w:rPr>
                        <w:t>raise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 </w:t>
                      </w:r>
                      <w:proofErr w:type="spellStart"/>
                      <w:proofErr w:type="gramStart"/>
                      <w:r w:rsidRPr="00BA014E">
                        <w:rPr>
                          <w:rFonts w:ascii="Consolas" w:eastAsia="Times New Roman" w:hAnsi="Consolas" w:cs="Times New Roman"/>
                          <w:color w:val="4EC9B0"/>
                          <w:sz w:val="21"/>
                          <w:szCs w:val="21"/>
                        </w:rPr>
                        <w:t>ValueError</w:t>
                      </w:r>
                      <w:proofErr w:type="spellEnd"/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(</w:t>
                      </w:r>
                      <w:proofErr w:type="gramEnd"/>
                    </w:p>
                    <w:p w14:paraId="18A40807" w14:textId="77777777" w:rsidR="00BA014E" w:rsidRPr="00BA014E" w:rsidRDefault="00BA014E" w:rsidP="00BA014E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</w:pP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                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</w:rPr>
                        <w:t>f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</w:rPr>
                        <w:t>"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</w:rPr>
                        <w:t>{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csv_path.name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</w:rPr>
                        <w:t>}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</w:rPr>
                        <w:t xml:space="preserve"> is missing columns: 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</w:rPr>
                        <w:t>{</w:t>
                      </w:r>
                      <w:proofErr w:type="spellStart"/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missing_cols</w:t>
                      </w:r>
                      <w:proofErr w:type="spellEnd"/>
                      <w:r w:rsidRPr="00BA014E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</w:rPr>
                        <w:t>}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</w:rPr>
                        <w:t xml:space="preserve">. Found: 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</w:rPr>
                        <w:t>{</w:t>
                      </w:r>
                      <w:proofErr w:type="spellStart"/>
                      <w:proofErr w:type="gramStart"/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reader.fieldnames</w:t>
                      </w:r>
                      <w:proofErr w:type="spellEnd"/>
                      <w:proofErr w:type="gramEnd"/>
                      <w:r w:rsidRPr="00BA014E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</w:rPr>
                        <w:t>}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</w:rPr>
                        <w:t>"</w:t>
                      </w:r>
                    </w:p>
                    <w:p w14:paraId="67D4A325" w14:textId="77777777" w:rsidR="00BA014E" w:rsidRPr="00BA014E" w:rsidRDefault="00BA014E" w:rsidP="00BA014E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</w:pP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            )</w:t>
                      </w:r>
                    </w:p>
                    <w:p w14:paraId="6383C1E5" w14:textId="77777777" w:rsidR="00BA014E" w:rsidRPr="00BA014E" w:rsidRDefault="00BA014E" w:rsidP="00BA014E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</w:pPr>
                    </w:p>
                    <w:p w14:paraId="50B246E8" w14:textId="77777777" w:rsidR="00BA014E" w:rsidRPr="00BA014E" w:rsidRDefault="00BA014E" w:rsidP="00BA014E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</w:pP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        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586C0"/>
                          <w:sz w:val="21"/>
                          <w:szCs w:val="21"/>
                        </w:rPr>
                        <w:t>for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 row 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586C0"/>
                          <w:sz w:val="21"/>
                          <w:szCs w:val="21"/>
                        </w:rPr>
                        <w:t>in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 reader:</w:t>
                      </w:r>
                    </w:p>
                    <w:p w14:paraId="62570E84" w14:textId="77777777" w:rsidR="00BA014E" w:rsidRPr="00BA014E" w:rsidRDefault="00BA014E" w:rsidP="00BA014E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</w:pP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            table 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</w:rPr>
                        <w:t>=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 (</w:t>
                      </w:r>
                      <w:proofErr w:type="spellStart"/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row.get</w:t>
                      </w:r>
                      <w:proofErr w:type="spellEnd"/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(headers[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</w:rPr>
                        <w:t>"</w:t>
                      </w:r>
                      <w:proofErr w:type="spellStart"/>
                      <w:r w:rsidRPr="00BA014E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</w:rPr>
                        <w:t>TableName</w:t>
                      </w:r>
                      <w:proofErr w:type="spellEnd"/>
                      <w:r w:rsidRPr="00BA014E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</w:rPr>
                        <w:t>"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]) 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</w:rPr>
                        <w:t>or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 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</w:rPr>
                        <w:t>""</w:t>
                      </w:r>
                      <w:proofErr w:type="gramStart"/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).strip</w:t>
                      </w:r>
                      <w:proofErr w:type="gramEnd"/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()</w:t>
                      </w:r>
                    </w:p>
                    <w:p w14:paraId="40D4CECC" w14:textId="77777777" w:rsidR="00BA014E" w:rsidRPr="00BA014E" w:rsidRDefault="00BA014E" w:rsidP="00BA014E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</w:pP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            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586C0"/>
                          <w:sz w:val="21"/>
                          <w:szCs w:val="21"/>
                        </w:rPr>
                        <w:t>if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 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</w:rPr>
                        <w:t>not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 table:</w:t>
                      </w:r>
                    </w:p>
                    <w:p w14:paraId="3F0E30B7" w14:textId="77777777" w:rsidR="00BA014E" w:rsidRPr="00BA014E" w:rsidRDefault="00BA014E" w:rsidP="00BA014E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</w:pP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                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586C0"/>
                          <w:sz w:val="21"/>
                          <w:szCs w:val="21"/>
                        </w:rPr>
                        <w:t>continue</w:t>
                      </w:r>
                    </w:p>
                    <w:p w14:paraId="1E6FB6B2" w14:textId="77777777" w:rsidR="00BA014E" w:rsidRPr="00BA014E" w:rsidRDefault="00BA014E" w:rsidP="00BA014E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</w:pPr>
                    </w:p>
                    <w:p w14:paraId="3EC098D1" w14:textId="77777777" w:rsidR="00BA014E" w:rsidRPr="00BA014E" w:rsidRDefault="00BA014E" w:rsidP="00BA014E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</w:pP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            results[table] 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</w:rPr>
                        <w:t>=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 {</w:t>
                      </w:r>
                    </w:p>
                    <w:p w14:paraId="7DB34EB5" w14:textId="77777777" w:rsidR="00BA014E" w:rsidRPr="00BA014E" w:rsidRDefault="00BA014E" w:rsidP="00BA014E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</w:pP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                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</w:rPr>
                        <w:t>"</w:t>
                      </w:r>
                      <w:proofErr w:type="spellStart"/>
                      <w:proofErr w:type="gramStart"/>
                      <w:r w:rsidRPr="00BA014E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</w:rPr>
                        <w:t>table</w:t>
                      </w:r>
                      <w:proofErr w:type="gramEnd"/>
                      <w:r w:rsidRPr="00BA014E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</w:rPr>
                        <w:t>_value_hash</w:t>
                      </w:r>
                      <w:proofErr w:type="spellEnd"/>
                      <w:r w:rsidRPr="00BA014E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</w:rPr>
                        <w:t>"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: (</w:t>
                      </w:r>
                      <w:proofErr w:type="spellStart"/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row.get</w:t>
                      </w:r>
                      <w:proofErr w:type="spellEnd"/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(headers[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</w:rPr>
                        <w:t>"</w:t>
                      </w:r>
                      <w:proofErr w:type="spellStart"/>
                      <w:r w:rsidRPr="00BA014E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</w:rPr>
                        <w:t>table_value_hash</w:t>
                      </w:r>
                      <w:proofErr w:type="spellEnd"/>
                      <w:r w:rsidRPr="00BA014E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</w:rPr>
                        <w:t>"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]) 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</w:rPr>
                        <w:t>or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 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</w:rPr>
                        <w:t>""</w:t>
                      </w:r>
                      <w:proofErr w:type="gramStart"/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).strip</w:t>
                      </w:r>
                      <w:proofErr w:type="gramEnd"/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()</w:t>
                      </w:r>
                    </w:p>
                    <w:p w14:paraId="62DF6C37" w14:textId="77777777" w:rsidR="00BA014E" w:rsidRPr="00BA014E" w:rsidRDefault="00BA014E" w:rsidP="00BA014E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</w:pP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            }</w:t>
                      </w:r>
                    </w:p>
                    <w:p w14:paraId="30475A90" w14:textId="77777777" w:rsidR="00BA014E" w:rsidRPr="00BA014E" w:rsidRDefault="00BA014E" w:rsidP="00BA014E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</w:pP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    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586C0"/>
                          <w:sz w:val="21"/>
                          <w:szCs w:val="21"/>
                        </w:rPr>
                        <w:t>return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 results</w:t>
                      </w:r>
                    </w:p>
                    <w:p w14:paraId="3C6A2552" w14:textId="77777777" w:rsidR="00BA014E" w:rsidRPr="00BA014E" w:rsidRDefault="00BA014E" w:rsidP="00BA014E">
                      <w:pPr>
                        <w:shd w:val="clear" w:color="auto" w:fill="1F1F1F"/>
                        <w:spacing w:after="24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</w:pPr>
                    </w:p>
                    <w:p w14:paraId="4F26A0EA" w14:textId="77777777" w:rsidR="00BA014E" w:rsidRPr="00BA014E" w:rsidRDefault="00BA014E" w:rsidP="00BA014E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</w:pPr>
                      <w:proofErr w:type="spellStart"/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source_csv</w:t>
                      </w:r>
                      <w:proofErr w:type="spellEnd"/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 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</w:rPr>
                        <w:t>=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 SOURCE_DIR 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</w:rPr>
                        <w:t>/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 FILENAME</w:t>
                      </w:r>
                    </w:p>
                    <w:p w14:paraId="17F820F4" w14:textId="77777777" w:rsidR="00BA014E" w:rsidRPr="00BA014E" w:rsidRDefault="00BA014E" w:rsidP="00BA014E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</w:pPr>
                      <w:proofErr w:type="spellStart"/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target_csv</w:t>
                      </w:r>
                      <w:proofErr w:type="spellEnd"/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 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</w:rPr>
                        <w:t>=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 TARGET_DIR 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</w:rPr>
                        <w:t>/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 FILENAME</w:t>
                      </w:r>
                    </w:p>
                    <w:p w14:paraId="2514F25B" w14:textId="77777777" w:rsidR="00BA014E" w:rsidRPr="00BA014E" w:rsidRDefault="00BA014E" w:rsidP="00BA014E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</w:pPr>
                    </w:p>
                    <w:p w14:paraId="2FA24C00" w14:textId="77777777" w:rsidR="00BA014E" w:rsidRPr="00BA014E" w:rsidRDefault="00BA014E" w:rsidP="00BA014E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</w:pPr>
                      <w:r w:rsidRPr="00BA014E">
                        <w:rPr>
                          <w:rFonts w:ascii="Consolas" w:eastAsia="Times New Roman" w:hAnsi="Consolas" w:cs="Times New Roman"/>
                          <w:color w:val="C586C0"/>
                          <w:sz w:val="21"/>
                          <w:szCs w:val="21"/>
                        </w:rPr>
                        <w:t>if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 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</w:rPr>
                        <w:t>not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 </w:t>
                      </w:r>
                      <w:proofErr w:type="spellStart"/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source_</w:t>
                      </w:r>
                      <w:proofErr w:type="gramStart"/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csv.exists</w:t>
                      </w:r>
                      <w:proofErr w:type="spellEnd"/>
                      <w:proofErr w:type="gramEnd"/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():</w:t>
                      </w:r>
                    </w:p>
                    <w:p w14:paraId="004A65A9" w14:textId="77777777" w:rsidR="00BA014E" w:rsidRPr="00BA014E" w:rsidRDefault="00BA014E" w:rsidP="00BA014E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</w:pP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    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586C0"/>
                          <w:sz w:val="21"/>
                          <w:szCs w:val="21"/>
                        </w:rPr>
                        <w:t>raise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 </w:t>
                      </w:r>
                      <w:proofErr w:type="spellStart"/>
                      <w:proofErr w:type="gramStart"/>
                      <w:r w:rsidRPr="00BA014E">
                        <w:rPr>
                          <w:rFonts w:ascii="Consolas" w:eastAsia="Times New Roman" w:hAnsi="Consolas" w:cs="Times New Roman"/>
                          <w:color w:val="4EC9B0"/>
                          <w:sz w:val="21"/>
                          <w:szCs w:val="21"/>
                        </w:rPr>
                        <w:t>FileNotFoundError</w:t>
                      </w:r>
                      <w:proofErr w:type="spellEnd"/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(</w:t>
                      </w:r>
                      <w:proofErr w:type="spellStart"/>
                      <w:proofErr w:type="gramEnd"/>
                      <w:r w:rsidRPr="00BA014E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</w:rPr>
                        <w:t>f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</w:rPr>
                        <w:t>"Missing</w:t>
                      </w:r>
                      <w:proofErr w:type="spellEnd"/>
                      <w:r w:rsidRPr="00BA014E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</w:rPr>
                        <w:t xml:space="preserve"> source file: 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</w:rPr>
                        <w:t>{</w:t>
                      </w:r>
                      <w:proofErr w:type="spellStart"/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source_csv</w:t>
                      </w:r>
                      <w:proofErr w:type="spellEnd"/>
                      <w:r w:rsidRPr="00BA014E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</w:rPr>
                        <w:t>}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</w:rPr>
                        <w:t>"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)</w:t>
                      </w:r>
                    </w:p>
                    <w:p w14:paraId="412AA6B6" w14:textId="77777777" w:rsidR="00BA014E" w:rsidRPr="00BA014E" w:rsidRDefault="00BA014E" w:rsidP="00BA014E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</w:pPr>
                      <w:r w:rsidRPr="00BA014E">
                        <w:rPr>
                          <w:rFonts w:ascii="Consolas" w:eastAsia="Times New Roman" w:hAnsi="Consolas" w:cs="Times New Roman"/>
                          <w:color w:val="C586C0"/>
                          <w:sz w:val="21"/>
                          <w:szCs w:val="21"/>
                        </w:rPr>
                        <w:t>if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 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</w:rPr>
                        <w:t>not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 </w:t>
                      </w:r>
                      <w:proofErr w:type="spellStart"/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target_</w:t>
                      </w:r>
                      <w:proofErr w:type="gramStart"/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csv.exists</w:t>
                      </w:r>
                      <w:proofErr w:type="spellEnd"/>
                      <w:proofErr w:type="gramEnd"/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():</w:t>
                      </w:r>
                    </w:p>
                    <w:p w14:paraId="1C4A754E" w14:textId="77777777" w:rsidR="00BA014E" w:rsidRPr="00BA014E" w:rsidRDefault="00BA014E" w:rsidP="00BA014E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</w:pP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    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586C0"/>
                          <w:sz w:val="21"/>
                          <w:szCs w:val="21"/>
                        </w:rPr>
                        <w:t>raise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 </w:t>
                      </w:r>
                      <w:proofErr w:type="spellStart"/>
                      <w:proofErr w:type="gramStart"/>
                      <w:r w:rsidRPr="00BA014E">
                        <w:rPr>
                          <w:rFonts w:ascii="Consolas" w:eastAsia="Times New Roman" w:hAnsi="Consolas" w:cs="Times New Roman"/>
                          <w:color w:val="4EC9B0"/>
                          <w:sz w:val="21"/>
                          <w:szCs w:val="21"/>
                        </w:rPr>
                        <w:t>FileNotFoundError</w:t>
                      </w:r>
                      <w:proofErr w:type="spellEnd"/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(</w:t>
                      </w:r>
                      <w:proofErr w:type="spellStart"/>
                      <w:proofErr w:type="gramEnd"/>
                      <w:r w:rsidRPr="00BA014E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</w:rPr>
                        <w:t>f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</w:rPr>
                        <w:t>"Missing</w:t>
                      </w:r>
                      <w:proofErr w:type="spellEnd"/>
                      <w:r w:rsidRPr="00BA014E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</w:rPr>
                        <w:t xml:space="preserve"> target file: 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</w:rPr>
                        <w:t>{</w:t>
                      </w:r>
                      <w:proofErr w:type="spellStart"/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target_csv</w:t>
                      </w:r>
                      <w:proofErr w:type="spellEnd"/>
                      <w:r w:rsidRPr="00BA014E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</w:rPr>
                        <w:t>}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</w:rPr>
                        <w:t>"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)</w:t>
                      </w:r>
                    </w:p>
                    <w:p w14:paraId="6F82E363" w14:textId="77777777" w:rsidR="00BA014E" w:rsidRPr="00BA014E" w:rsidRDefault="00BA014E" w:rsidP="00BA014E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</w:pPr>
                    </w:p>
                    <w:p w14:paraId="0B5A33B2" w14:textId="77777777" w:rsidR="00BA014E" w:rsidRPr="00BA014E" w:rsidRDefault="00BA014E" w:rsidP="00BA014E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</w:pPr>
                      <w:proofErr w:type="spellStart"/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source_map</w:t>
                      </w:r>
                      <w:proofErr w:type="spellEnd"/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 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</w:rPr>
                        <w:t>=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 </w:t>
                      </w:r>
                      <w:proofErr w:type="spellStart"/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load_table_hashes</w:t>
                      </w:r>
                      <w:proofErr w:type="spellEnd"/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(</w:t>
                      </w:r>
                      <w:proofErr w:type="spellStart"/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source_csv</w:t>
                      </w:r>
                      <w:proofErr w:type="spellEnd"/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)</w:t>
                      </w:r>
                    </w:p>
                    <w:p w14:paraId="1E7DE857" w14:textId="77777777" w:rsidR="00BA014E" w:rsidRPr="00BA014E" w:rsidRDefault="00BA014E" w:rsidP="00BA014E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</w:pPr>
                      <w:proofErr w:type="spellStart"/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target_map</w:t>
                      </w:r>
                      <w:proofErr w:type="spellEnd"/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 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</w:rPr>
                        <w:t>=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 </w:t>
                      </w:r>
                      <w:proofErr w:type="spellStart"/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load_table_hashes</w:t>
                      </w:r>
                      <w:proofErr w:type="spellEnd"/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(</w:t>
                      </w:r>
                      <w:proofErr w:type="spellStart"/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target_csv</w:t>
                      </w:r>
                      <w:proofErr w:type="spellEnd"/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)</w:t>
                      </w:r>
                    </w:p>
                    <w:p w14:paraId="5F471FAE" w14:textId="77777777" w:rsidR="00BA014E" w:rsidRPr="00BA014E" w:rsidRDefault="00BA014E" w:rsidP="00BA014E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</w:pPr>
                    </w:p>
                    <w:p w14:paraId="46973A64" w14:textId="77777777" w:rsidR="00BA014E" w:rsidRPr="00BA014E" w:rsidRDefault="00BA014E" w:rsidP="00BA014E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</w:pPr>
                      <w:proofErr w:type="spellStart"/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all_tables</w:t>
                      </w:r>
                      <w:proofErr w:type="spellEnd"/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 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</w:rPr>
                        <w:t>=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 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</w:rPr>
                        <w:t>sorted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(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4EC9B0"/>
                          <w:sz w:val="21"/>
                          <w:szCs w:val="21"/>
                        </w:rPr>
                        <w:t>set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(</w:t>
                      </w:r>
                      <w:proofErr w:type="spellStart"/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source_map</w:t>
                      </w:r>
                      <w:proofErr w:type="spellEnd"/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) 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</w:rPr>
                        <w:t>|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 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4EC9B0"/>
                          <w:sz w:val="21"/>
                          <w:szCs w:val="21"/>
                        </w:rPr>
                        <w:t>set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(</w:t>
                      </w:r>
                      <w:proofErr w:type="spellStart"/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target_map</w:t>
                      </w:r>
                      <w:proofErr w:type="spellEnd"/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))</w:t>
                      </w:r>
                    </w:p>
                    <w:p w14:paraId="32A7E28C" w14:textId="77777777" w:rsidR="00BA014E" w:rsidRPr="00BA014E" w:rsidRDefault="00BA014E" w:rsidP="00BA014E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</w:pPr>
                    </w:p>
                    <w:p w14:paraId="6DAAF4FD" w14:textId="77777777" w:rsidR="00BA014E" w:rsidRPr="00BA014E" w:rsidRDefault="00BA014E" w:rsidP="00BA014E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</w:pPr>
                      <w:proofErr w:type="spellStart"/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report_path</w:t>
                      </w:r>
                      <w:proofErr w:type="spellEnd"/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 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</w:rPr>
                        <w:t>=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 VALIDATION_DIR 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</w:rPr>
                        <w:t>/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 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</w:rPr>
                        <w:t>"QA-DataValueQualityCheck_validation.csv"</w:t>
                      </w:r>
                    </w:p>
                    <w:p w14:paraId="52858FD6" w14:textId="77777777" w:rsidR="00BA014E" w:rsidRPr="00BA014E" w:rsidRDefault="00BA014E" w:rsidP="00BA014E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</w:pPr>
                      <w:proofErr w:type="spellStart"/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summary_path</w:t>
                      </w:r>
                      <w:proofErr w:type="spellEnd"/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 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</w:rPr>
                        <w:t>=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 VALIDATION_DIR 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</w:rPr>
                        <w:t>/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 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</w:rPr>
                        <w:t>"QA-DataValueQualityCheck_summary.csv"</w:t>
                      </w:r>
                    </w:p>
                    <w:p w14:paraId="68EBDD61" w14:textId="77777777" w:rsidR="00BA014E" w:rsidRPr="00BA014E" w:rsidRDefault="00BA014E" w:rsidP="00BA014E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</w:pPr>
                    </w:p>
                    <w:p w14:paraId="3B98CDDF" w14:textId="77777777" w:rsidR="00BA014E" w:rsidRPr="00BA014E" w:rsidRDefault="00BA014E" w:rsidP="00BA014E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</w:pP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mismatches 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</w:rPr>
                        <w:t>=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 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</w:rPr>
                        <w:t>0</w:t>
                      </w:r>
                    </w:p>
                    <w:p w14:paraId="701EB29C" w14:textId="77777777" w:rsidR="00BA014E" w:rsidRPr="00BA014E" w:rsidRDefault="00BA014E" w:rsidP="00BA014E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</w:pPr>
                      <w:proofErr w:type="spellStart"/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missing_in_target</w:t>
                      </w:r>
                      <w:proofErr w:type="spellEnd"/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 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</w:rPr>
                        <w:t>=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 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</w:rPr>
                        <w:t>0</w:t>
                      </w:r>
                    </w:p>
                    <w:p w14:paraId="64B6F944" w14:textId="77777777" w:rsidR="00BA014E" w:rsidRPr="00BA014E" w:rsidRDefault="00BA014E" w:rsidP="00BA014E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</w:pPr>
                      <w:proofErr w:type="spellStart"/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extra_in_target</w:t>
                      </w:r>
                      <w:proofErr w:type="spellEnd"/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 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</w:rPr>
                        <w:t>=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 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</w:rPr>
                        <w:t>0</w:t>
                      </w:r>
                    </w:p>
                    <w:p w14:paraId="5A858370" w14:textId="77777777" w:rsidR="00BA014E" w:rsidRPr="00BA014E" w:rsidRDefault="00BA014E" w:rsidP="00BA014E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</w:pP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matches 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</w:rPr>
                        <w:t>=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 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</w:rPr>
                        <w:t>0</w:t>
                      </w:r>
                    </w:p>
                    <w:p w14:paraId="4F104271" w14:textId="77777777" w:rsidR="00BA014E" w:rsidRPr="00BA014E" w:rsidRDefault="00BA014E" w:rsidP="00BA014E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</w:pPr>
                    </w:p>
                    <w:p w14:paraId="3DD1D253" w14:textId="77777777" w:rsidR="00BA014E" w:rsidRPr="00BA014E" w:rsidRDefault="00BA014E" w:rsidP="00BA014E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</w:pPr>
                      <w:r w:rsidRPr="00BA014E">
                        <w:rPr>
                          <w:rFonts w:ascii="Consolas" w:eastAsia="Times New Roman" w:hAnsi="Consolas" w:cs="Times New Roman"/>
                          <w:color w:val="C586C0"/>
                          <w:sz w:val="21"/>
                          <w:szCs w:val="21"/>
                        </w:rPr>
                        <w:t>with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 </w:t>
                      </w:r>
                      <w:proofErr w:type="spellStart"/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report_</w:t>
                      </w:r>
                      <w:proofErr w:type="gramStart"/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path.open</w:t>
                      </w:r>
                      <w:proofErr w:type="spellEnd"/>
                      <w:proofErr w:type="gramEnd"/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(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</w:rPr>
                        <w:t>"w"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, 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</w:rPr>
                        <w:t>newline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</w:rPr>
                        <w:t>=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</w:rPr>
                        <w:t>""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, 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</w:rPr>
                        <w:t>encoding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</w:rPr>
                        <w:t>=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</w:rPr>
                        <w:t>"utf-8"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) 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586C0"/>
                          <w:sz w:val="21"/>
                          <w:szCs w:val="21"/>
                        </w:rPr>
                        <w:t>as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 f:</w:t>
                      </w:r>
                    </w:p>
                    <w:p w14:paraId="357E9BDC" w14:textId="77777777" w:rsidR="00BA014E" w:rsidRPr="00BA014E" w:rsidRDefault="00BA014E" w:rsidP="00BA014E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</w:pP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    writer 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</w:rPr>
                        <w:t>=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 </w:t>
                      </w:r>
                      <w:proofErr w:type="spellStart"/>
                      <w:proofErr w:type="gramStart"/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csv.writer</w:t>
                      </w:r>
                      <w:proofErr w:type="spellEnd"/>
                      <w:proofErr w:type="gramEnd"/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(f)</w:t>
                      </w:r>
                    </w:p>
                    <w:p w14:paraId="552E1B5D" w14:textId="77777777" w:rsidR="00BA014E" w:rsidRPr="00BA014E" w:rsidRDefault="00BA014E" w:rsidP="00BA014E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</w:pP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    </w:t>
                      </w:r>
                      <w:proofErr w:type="spellStart"/>
                      <w:proofErr w:type="gramStart"/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writer.writerow</w:t>
                      </w:r>
                      <w:proofErr w:type="spellEnd"/>
                      <w:proofErr w:type="gramEnd"/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([</w:t>
                      </w:r>
                    </w:p>
                    <w:p w14:paraId="64DCB3D2" w14:textId="77777777" w:rsidR="00BA014E" w:rsidRPr="00BA014E" w:rsidRDefault="00BA014E" w:rsidP="00BA014E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</w:pP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        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</w:rPr>
                        <w:t>"category"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,</w:t>
                      </w:r>
                    </w:p>
                    <w:p w14:paraId="01EB74DB" w14:textId="77777777" w:rsidR="00BA014E" w:rsidRPr="00BA014E" w:rsidRDefault="00BA014E" w:rsidP="00BA014E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</w:pP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        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</w:rPr>
                        <w:t>"</w:t>
                      </w:r>
                      <w:proofErr w:type="spellStart"/>
                      <w:r w:rsidRPr="00BA014E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</w:rPr>
                        <w:t>TableName</w:t>
                      </w:r>
                      <w:proofErr w:type="spellEnd"/>
                      <w:r w:rsidRPr="00BA014E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</w:rPr>
                        <w:t>"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,</w:t>
                      </w:r>
                    </w:p>
                    <w:p w14:paraId="40EEA8CF" w14:textId="77777777" w:rsidR="00BA014E" w:rsidRPr="00BA014E" w:rsidRDefault="00BA014E" w:rsidP="00BA014E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</w:pP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        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</w:rPr>
                        <w:t>"</w:t>
                      </w:r>
                      <w:proofErr w:type="spellStart"/>
                      <w:proofErr w:type="gramStart"/>
                      <w:r w:rsidRPr="00BA014E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</w:rPr>
                        <w:t>source</w:t>
                      </w:r>
                      <w:proofErr w:type="gramEnd"/>
                      <w:r w:rsidRPr="00BA014E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</w:rPr>
                        <w:t>_table_value_hash</w:t>
                      </w:r>
                      <w:proofErr w:type="spellEnd"/>
                      <w:r w:rsidRPr="00BA014E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</w:rPr>
                        <w:t>"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,</w:t>
                      </w:r>
                    </w:p>
                    <w:p w14:paraId="1ECEF056" w14:textId="77777777" w:rsidR="00BA014E" w:rsidRPr="00BA014E" w:rsidRDefault="00BA014E" w:rsidP="00BA014E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</w:pP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        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</w:rPr>
                        <w:t>"</w:t>
                      </w:r>
                      <w:proofErr w:type="spellStart"/>
                      <w:proofErr w:type="gramStart"/>
                      <w:r w:rsidRPr="00BA014E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</w:rPr>
                        <w:t>target</w:t>
                      </w:r>
                      <w:proofErr w:type="gramEnd"/>
                      <w:r w:rsidRPr="00BA014E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</w:rPr>
                        <w:t>_table_value_hash</w:t>
                      </w:r>
                      <w:proofErr w:type="spellEnd"/>
                      <w:r w:rsidRPr="00BA014E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</w:rPr>
                        <w:t>"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,</w:t>
                      </w:r>
                    </w:p>
                    <w:p w14:paraId="03E6C346" w14:textId="77777777" w:rsidR="00BA014E" w:rsidRPr="00BA014E" w:rsidRDefault="00BA014E" w:rsidP="00BA014E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</w:pP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    ])</w:t>
                      </w:r>
                    </w:p>
                    <w:p w14:paraId="46DE1877" w14:textId="77777777" w:rsidR="00BA014E" w:rsidRPr="00BA014E" w:rsidRDefault="00BA014E" w:rsidP="00BA014E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</w:pPr>
                    </w:p>
                    <w:p w14:paraId="515D645F" w14:textId="77777777" w:rsidR="00BA014E" w:rsidRPr="00BA014E" w:rsidRDefault="00BA014E" w:rsidP="00BA014E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</w:pP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    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586C0"/>
                          <w:sz w:val="21"/>
                          <w:szCs w:val="21"/>
                        </w:rPr>
                        <w:t>for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 table 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586C0"/>
                          <w:sz w:val="21"/>
                          <w:szCs w:val="21"/>
                        </w:rPr>
                        <w:t>in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 </w:t>
                      </w:r>
                      <w:proofErr w:type="spellStart"/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all_tables</w:t>
                      </w:r>
                      <w:proofErr w:type="spellEnd"/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:</w:t>
                      </w:r>
                    </w:p>
                    <w:p w14:paraId="06E073DF" w14:textId="77777777" w:rsidR="00BA014E" w:rsidRPr="00BA014E" w:rsidRDefault="00BA014E" w:rsidP="00BA014E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</w:pP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        </w:t>
                      </w:r>
                      <w:proofErr w:type="spellStart"/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src</w:t>
                      </w:r>
                      <w:proofErr w:type="spellEnd"/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 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</w:rPr>
                        <w:t>=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 </w:t>
                      </w:r>
                      <w:proofErr w:type="spellStart"/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source_map.get</w:t>
                      </w:r>
                      <w:proofErr w:type="spellEnd"/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(table)</w:t>
                      </w:r>
                    </w:p>
                    <w:p w14:paraId="6BC9DFF1" w14:textId="77777777" w:rsidR="00BA014E" w:rsidRPr="00BA014E" w:rsidRDefault="00BA014E" w:rsidP="00BA014E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</w:pP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        </w:t>
                      </w:r>
                      <w:proofErr w:type="spellStart"/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tgt</w:t>
                      </w:r>
                      <w:proofErr w:type="spellEnd"/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 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</w:rPr>
                        <w:t>=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 </w:t>
                      </w:r>
                      <w:proofErr w:type="spellStart"/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target_map.get</w:t>
                      </w:r>
                      <w:proofErr w:type="spellEnd"/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(table)</w:t>
                      </w:r>
                    </w:p>
                    <w:p w14:paraId="3AA107A7" w14:textId="77777777" w:rsidR="00BA014E" w:rsidRPr="00BA014E" w:rsidRDefault="00BA014E" w:rsidP="00BA014E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</w:pPr>
                    </w:p>
                    <w:p w14:paraId="4EAF691C" w14:textId="77777777" w:rsidR="00BA014E" w:rsidRPr="00BA014E" w:rsidRDefault="00BA014E" w:rsidP="00BA014E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</w:pP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        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586C0"/>
                          <w:sz w:val="21"/>
                          <w:szCs w:val="21"/>
                        </w:rPr>
                        <w:t>if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 </w:t>
                      </w:r>
                      <w:proofErr w:type="spellStart"/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src</w:t>
                      </w:r>
                      <w:proofErr w:type="spellEnd"/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 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</w:rPr>
                        <w:t>is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 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</w:rPr>
                        <w:t>None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:</w:t>
                      </w:r>
                    </w:p>
                    <w:p w14:paraId="3A60300A" w14:textId="77777777" w:rsidR="00BA014E" w:rsidRPr="00BA014E" w:rsidRDefault="00BA014E" w:rsidP="00BA014E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</w:pP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            </w:t>
                      </w:r>
                      <w:proofErr w:type="spellStart"/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extra_in_target</w:t>
                      </w:r>
                      <w:proofErr w:type="spellEnd"/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 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</w:rPr>
                        <w:t>+=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 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</w:rPr>
                        <w:t>1</w:t>
                      </w:r>
                    </w:p>
                    <w:p w14:paraId="171FB372" w14:textId="77777777" w:rsidR="00BA014E" w:rsidRPr="00BA014E" w:rsidRDefault="00BA014E" w:rsidP="00BA014E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</w:pP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            </w:t>
                      </w:r>
                      <w:proofErr w:type="spellStart"/>
                      <w:proofErr w:type="gramStart"/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writer.writerow</w:t>
                      </w:r>
                      <w:proofErr w:type="spellEnd"/>
                      <w:proofErr w:type="gramEnd"/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([</w:t>
                      </w:r>
                    </w:p>
                    <w:p w14:paraId="3633DEA7" w14:textId="77777777" w:rsidR="00BA014E" w:rsidRPr="00BA014E" w:rsidRDefault="00BA014E" w:rsidP="00BA014E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</w:pP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                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</w:rPr>
                        <w:t>"</w:t>
                      </w:r>
                      <w:proofErr w:type="spellStart"/>
                      <w:proofErr w:type="gramStart"/>
                      <w:r w:rsidRPr="00BA014E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</w:rPr>
                        <w:t>extra</w:t>
                      </w:r>
                      <w:proofErr w:type="gramEnd"/>
                      <w:r w:rsidRPr="00BA014E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</w:rPr>
                        <w:t>_in_target</w:t>
                      </w:r>
                      <w:proofErr w:type="spellEnd"/>
                      <w:r w:rsidRPr="00BA014E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</w:rPr>
                        <w:t>"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,</w:t>
                      </w:r>
                    </w:p>
                    <w:p w14:paraId="7EF17605" w14:textId="77777777" w:rsidR="00BA014E" w:rsidRPr="00BA014E" w:rsidRDefault="00BA014E" w:rsidP="00BA014E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</w:pP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                table,</w:t>
                      </w:r>
                    </w:p>
                    <w:p w14:paraId="1049975A" w14:textId="77777777" w:rsidR="00BA014E" w:rsidRPr="00BA014E" w:rsidRDefault="00BA014E" w:rsidP="00BA014E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</w:pP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                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</w:rPr>
                        <w:t>""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,</w:t>
                      </w:r>
                    </w:p>
                    <w:p w14:paraId="72402325" w14:textId="77777777" w:rsidR="00BA014E" w:rsidRPr="00BA014E" w:rsidRDefault="00BA014E" w:rsidP="00BA014E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</w:pP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                </w:t>
                      </w:r>
                      <w:proofErr w:type="spellStart"/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tgt</w:t>
                      </w:r>
                      <w:proofErr w:type="spellEnd"/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[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</w:rPr>
                        <w:t>"</w:t>
                      </w:r>
                      <w:proofErr w:type="spellStart"/>
                      <w:r w:rsidRPr="00BA014E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</w:rPr>
                        <w:t>table_value_hash</w:t>
                      </w:r>
                      <w:proofErr w:type="spellEnd"/>
                      <w:r w:rsidRPr="00BA014E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</w:rPr>
                        <w:t>"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],</w:t>
                      </w:r>
                    </w:p>
                    <w:p w14:paraId="21913F46" w14:textId="77777777" w:rsidR="00BA014E" w:rsidRPr="00BA014E" w:rsidRDefault="00BA014E" w:rsidP="00BA014E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</w:pP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            ])</w:t>
                      </w:r>
                    </w:p>
                    <w:p w14:paraId="5C352B95" w14:textId="77777777" w:rsidR="00BA014E" w:rsidRPr="00BA014E" w:rsidRDefault="00BA014E" w:rsidP="00BA014E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</w:pP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            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586C0"/>
                          <w:sz w:val="21"/>
                          <w:szCs w:val="21"/>
                        </w:rPr>
                        <w:t>continue</w:t>
                      </w:r>
                    </w:p>
                    <w:p w14:paraId="7ED5D415" w14:textId="77777777" w:rsidR="00BA014E" w:rsidRPr="00BA014E" w:rsidRDefault="00BA014E" w:rsidP="00BA014E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</w:pPr>
                    </w:p>
                    <w:p w14:paraId="6C362B7A" w14:textId="77777777" w:rsidR="00BA014E" w:rsidRPr="00BA014E" w:rsidRDefault="00BA014E" w:rsidP="00BA014E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</w:pP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        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586C0"/>
                          <w:sz w:val="21"/>
                          <w:szCs w:val="21"/>
                        </w:rPr>
                        <w:t>if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 </w:t>
                      </w:r>
                      <w:proofErr w:type="spellStart"/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tgt</w:t>
                      </w:r>
                      <w:proofErr w:type="spellEnd"/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 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</w:rPr>
                        <w:t>is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 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</w:rPr>
                        <w:t>None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:</w:t>
                      </w:r>
                    </w:p>
                    <w:p w14:paraId="752EDF47" w14:textId="77777777" w:rsidR="00BA014E" w:rsidRPr="00BA014E" w:rsidRDefault="00BA014E" w:rsidP="00BA014E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</w:pP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            </w:t>
                      </w:r>
                      <w:proofErr w:type="spellStart"/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missing_in_target</w:t>
                      </w:r>
                      <w:proofErr w:type="spellEnd"/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 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</w:rPr>
                        <w:t>+=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 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</w:rPr>
                        <w:t>1</w:t>
                      </w:r>
                    </w:p>
                    <w:p w14:paraId="22389FA8" w14:textId="77777777" w:rsidR="00BA014E" w:rsidRPr="00BA014E" w:rsidRDefault="00BA014E" w:rsidP="00BA014E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</w:pP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            </w:t>
                      </w:r>
                      <w:proofErr w:type="spellStart"/>
                      <w:proofErr w:type="gramStart"/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writer.writerow</w:t>
                      </w:r>
                      <w:proofErr w:type="spellEnd"/>
                      <w:proofErr w:type="gramEnd"/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([</w:t>
                      </w:r>
                    </w:p>
                    <w:p w14:paraId="7151A30E" w14:textId="77777777" w:rsidR="00BA014E" w:rsidRPr="00BA014E" w:rsidRDefault="00BA014E" w:rsidP="00BA014E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</w:pP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                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</w:rPr>
                        <w:t>"</w:t>
                      </w:r>
                      <w:proofErr w:type="spellStart"/>
                      <w:proofErr w:type="gramStart"/>
                      <w:r w:rsidRPr="00BA014E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</w:rPr>
                        <w:t>missing</w:t>
                      </w:r>
                      <w:proofErr w:type="gramEnd"/>
                      <w:r w:rsidRPr="00BA014E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</w:rPr>
                        <w:t>_in_target</w:t>
                      </w:r>
                      <w:proofErr w:type="spellEnd"/>
                      <w:r w:rsidRPr="00BA014E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</w:rPr>
                        <w:t>"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,</w:t>
                      </w:r>
                    </w:p>
                    <w:p w14:paraId="63E944AC" w14:textId="77777777" w:rsidR="00BA014E" w:rsidRPr="00BA014E" w:rsidRDefault="00BA014E" w:rsidP="00BA014E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</w:pP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                table,</w:t>
                      </w:r>
                    </w:p>
                    <w:p w14:paraId="06FC6C9B" w14:textId="77777777" w:rsidR="00BA014E" w:rsidRPr="00BA014E" w:rsidRDefault="00BA014E" w:rsidP="00BA014E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</w:pP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                </w:t>
                      </w:r>
                      <w:proofErr w:type="spellStart"/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src</w:t>
                      </w:r>
                      <w:proofErr w:type="spellEnd"/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[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</w:rPr>
                        <w:t>"</w:t>
                      </w:r>
                      <w:proofErr w:type="spellStart"/>
                      <w:r w:rsidRPr="00BA014E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</w:rPr>
                        <w:t>table_value_hash</w:t>
                      </w:r>
                      <w:proofErr w:type="spellEnd"/>
                      <w:r w:rsidRPr="00BA014E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</w:rPr>
                        <w:t>"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],</w:t>
                      </w:r>
                    </w:p>
                    <w:p w14:paraId="1CDF1BED" w14:textId="77777777" w:rsidR="00BA014E" w:rsidRPr="00BA014E" w:rsidRDefault="00BA014E" w:rsidP="00BA014E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</w:pP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                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</w:rPr>
                        <w:t>""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,</w:t>
                      </w:r>
                    </w:p>
                    <w:p w14:paraId="363F0D9E" w14:textId="77777777" w:rsidR="00BA014E" w:rsidRPr="00BA014E" w:rsidRDefault="00BA014E" w:rsidP="00BA014E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</w:pP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            ])</w:t>
                      </w:r>
                    </w:p>
                    <w:p w14:paraId="2BFA3AEB" w14:textId="77777777" w:rsidR="00BA014E" w:rsidRPr="00BA014E" w:rsidRDefault="00BA014E" w:rsidP="00BA014E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</w:pP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            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586C0"/>
                          <w:sz w:val="21"/>
                          <w:szCs w:val="21"/>
                        </w:rPr>
                        <w:t>continue</w:t>
                      </w:r>
                    </w:p>
                    <w:p w14:paraId="39B31F04" w14:textId="77777777" w:rsidR="00BA014E" w:rsidRPr="00BA014E" w:rsidRDefault="00BA014E" w:rsidP="00BA014E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</w:pPr>
                    </w:p>
                    <w:p w14:paraId="27B9A788" w14:textId="77777777" w:rsidR="00BA014E" w:rsidRPr="00BA014E" w:rsidRDefault="00BA014E" w:rsidP="00BA014E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</w:pP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        </w:t>
                      </w:r>
                      <w:proofErr w:type="spellStart"/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hash_match</w:t>
                      </w:r>
                      <w:proofErr w:type="spellEnd"/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 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</w:rPr>
                        <w:t>=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 (</w:t>
                      </w:r>
                      <w:proofErr w:type="spellStart"/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src</w:t>
                      </w:r>
                      <w:proofErr w:type="spellEnd"/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[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</w:rPr>
                        <w:t>"</w:t>
                      </w:r>
                      <w:proofErr w:type="spellStart"/>
                      <w:r w:rsidRPr="00BA014E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</w:rPr>
                        <w:t>table_value_hash</w:t>
                      </w:r>
                      <w:proofErr w:type="spellEnd"/>
                      <w:r w:rsidRPr="00BA014E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</w:rPr>
                        <w:t>"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] 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</w:rPr>
                        <w:t>==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 </w:t>
                      </w:r>
                      <w:proofErr w:type="spellStart"/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tgt</w:t>
                      </w:r>
                      <w:proofErr w:type="spellEnd"/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[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</w:rPr>
                        <w:t>"</w:t>
                      </w:r>
                      <w:proofErr w:type="spellStart"/>
                      <w:r w:rsidRPr="00BA014E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</w:rPr>
                        <w:t>table_value_hash</w:t>
                      </w:r>
                      <w:proofErr w:type="spellEnd"/>
                      <w:r w:rsidRPr="00BA014E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</w:rPr>
                        <w:t>"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])</w:t>
                      </w:r>
                    </w:p>
                    <w:p w14:paraId="185CE666" w14:textId="77777777" w:rsidR="00BA014E" w:rsidRPr="00BA014E" w:rsidRDefault="00BA014E" w:rsidP="00BA014E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</w:pPr>
                    </w:p>
                    <w:p w14:paraId="3EFF904D" w14:textId="77777777" w:rsidR="00BA014E" w:rsidRPr="00BA014E" w:rsidRDefault="00BA014E" w:rsidP="00BA014E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</w:pP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        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586C0"/>
                          <w:sz w:val="21"/>
                          <w:szCs w:val="21"/>
                        </w:rPr>
                        <w:t>if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 </w:t>
                      </w:r>
                      <w:proofErr w:type="spellStart"/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hash_match</w:t>
                      </w:r>
                      <w:proofErr w:type="spellEnd"/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:</w:t>
                      </w:r>
                    </w:p>
                    <w:p w14:paraId="6D4FAB1E" w14:textId="77777777" w:rsidR="00BA014E" w:rsidRPr="00BA014E" w:rsidRDefault="00BA014E" w:rsidP="00BA014E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</w:pP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            matches 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</w:rPr>
                        <w:t>+=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 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</w:rPr>
                        <w:t>1</w:t>
                      </w:r>
                    </w:p>
                    <w:p w14:paraId="2464933D" w14:textId="77777777" w:rsidR="00BA014E" w:rsidRPr="00BA014E" w:rsidRDefault="00BA014E" w:rsidP="00BA014E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</w:pP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        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586C0"/>
                          <w:sz w:val="21"/>
                          <w:szCs w:val="21"/>
                        </w:rPr>
                        <w:t>else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:</w:t>
                      </w:r>
                    </w:p>
                    <w:p w14:paraId="41715005" w14:textId="77777777" w:rsidR="00BA014E" w:rsidRPr="00BA014E" w:rsidRDefault="00BA014E" w:rsidP="00BA014E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</w:pP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            mismatches 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</w:rPr>
                        <w:t>+=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 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</w:rPr>
                        <w:t>1</w:t>
                      </w:r>
                    </w:p>
                    <w:p w14:paraId="3317A6E2" w14:textId="77777777" w:rsidR="00BA014E" w:rsidRPr="00BA014E" w:rsidRDefault="00BA014E" w:rsidP="00BA014E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</w:pP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            </w:t>
                      </w:r>
                      <w:proofErr w:type="spellStart"/>
                      <w:proofErr w:type="gramStart"/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writer.writerow</w:t>
                      </w:r>
                      <w:proofErr w:type="spellEnd"/>
                      <w:proofErr w:type="gramEnd"/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([</w:t>
                      </w:r>
                    </w:p>
                    <w:p w14:paraId="2D6A087D" w14:textId="77777777" w:rsidR="00BA014E" w:rsidRPr="00BA014E" w:rsidRDefault="00BA014E" w:rsidP="00BA014E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</w:pP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                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</w:rPr>
                        <w:t>"</w:t>
                      </w:r>
                      <w:proofErr w:type="spellStart"/>
                      <w:proofErr w:type="gramStart"/>
                      <w:r w:rsidRPr="00BA014E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</w:rPr>
                        <w:t>hash</w:t>
                      </w:r>
                      <w:proofErr w:type="gramEnd"/>
                      <w:r w:rsidRPr="00BA014E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</w:rPr>
                        <w:t>_mismatch</w:t>
                      </w:r>
                      <w:proofErr w:type="spellEnd"/>
                      <w:r w:rsidRPr="00BA014E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</w:rPr>
                        <w:t>"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,</w:t>
                      </w:r>
                    </w:p>
                    <w:p w14:paraId="57D47BD3" w14:textId="77777777" w:rsidR="00BA014E" w:rsidRPr="00BA014E" w:rsidRDefault="00BA014E" w:rsidP="00BA014E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</w:pP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                table,</w:t>
                      </w:r>
                    </w:p>
                    <w:p w14:paraId="0D9F3462" w14:textId="77777777" w:rsidR="00BA014E" w:rsidRPr="00BA014E" w:rsidRDefault="00BA014E" w:rsidP="00BA014E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</w:pP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                </w:t>
                      </w:r>
                      <w:proofErr w:type="spellStart"/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src</w:t>
                      </w:r>
                      <w:proofErr w:type="spellEnd"/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[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</w:rPr>
                        <w:t>"</w:t>
                      </w:r>
                      <w:proofErr w:type="spellStart"/>
                      <w:r w:rsidRPr="00BA014E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</w:rPr>
                        <w:t>table_value_hash</w:t>
                      </w:r>
                      <w:proofErr w:type="spellEnd"/>
                      <w:r w:rsidRPr="00BA014E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</w:rPr>
                        <w:t>"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],</w:t>
                      </w:r>
                    </w:p>
                    <w:p w14:paraId="2FA94834" w14:textId="77777777" w:rsidR="00BA014E" w:rsidRPr="00BA014E" w:rsidRDefault="00BA014E" w:rsidP="00BA014E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</w:pP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                </w:t>
                      </w:r>
                      <w:proofErr w:type="spellStart"/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tgt</w:t>
                      </w:r>
                      <w:proofErr w:type="spellEnd"/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[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</w:rPr>
                        <w:t>"</w:t>
                      </w:r>
                      <w:proofErr w:type="spellStart"/>
                      <w:r w:rsidRPr="00BA014E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</w:rPr>
                        <w:t>table_value_hash</w:t>
                      </w:r>
                      <w:proofErr w:type="spellEnd"/>
                      <w:r w:rsidRPr="00BA014E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</w:rPr>
                        <w:t>"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],</w:t>
                      </w:r>
                    </w:p>
                    <w:p w14:paraId="0C43BA00" w14:textId="77777777" w:rsidR="00BA014E" w:rsidRPr="00BA014E" w:rsidRDefault="00BA014E" w:rsidP="00BA014E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</w:pP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            ])</w:t>
                      </w:r>
                    </w:p>
                    <w:p w14:paraId="1D4353F0" w14:textId="77777777" w:rsidR="00BA014E" w:rsidRPr="00BA014E" w:rsidRDefault="00BA014E" w:rsidP="00BA014E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</w:pPr>
                    </w:p>
                    <w:p w14:paraId="3AF7F208" w14:textId="77777777" w:rsidR="00BA014E" w:rsidRPr="00BA014E" w:rsidRDefault="00BA014E" w:rsidP="00BA014E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</w:pPr>
                      <w:r w:rsidRPr="00BA014E">
                        <w:rPr>
                          <w:rFonts w:ascii="Consolas" w:eastAsia="Times New Roman" w:hAnsi="Consolas" w:cs="Times New Roman"/>
                          <w:color w:val="6A9955"/>
                          <w:sz w:val="21"/>
                          <w:szCs w:val="21"/>
                        </w:rPr>
                        <w:t># Write a small summary file for quick reporting</w:t>
                      </w:r>
                    </w:p>
                    <w:p w14:paraId="550D008F" w14:textId="77777777" w:rsidR="00BA014E" w:rsidRPr="00BA014E" w:rsidRDefault="00BA014E" w:rsidP="00BA014E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</w:pPr>
                      <w:r w:rsidRPr="00BA014E">
                        <w:rPr>
                          <w:rFonts w:ascii="Consolas" w:eastAsia="Times New Roman" w:hAnsi="Consolas" w:cs="Times New Roman"/>
                          <w:color w:val="C586C0"/>
                          <w:sz w:val="21"/>
                          <w:szCs w:val="21"/>
                        </w:rPr>
                        <w:t>with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 </w:t>
                      </w:r>
                      <w:proofErr w:type="spellStart"/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summary_</w:t>
                      </w:r>
                      <w:proofErr w:type="gramStart"/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path.open</w:t>
                      </w:r>
                      <w:proofErr w:type="spellEnd"/>
                      <w:proofErr w:type="gramEnd"/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(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</w:rPr>
                        <w:t>"w"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, 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</w:rPr>
                        <w:t>newline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</w:rPr>
                        <w:t>=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</w:rPr>
                        <w:t>""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, 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</w:rPr>
                        <w:t>encoding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</w:rPr>
                        <w:t>=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</w:rPr>
                        <w:t>"utf-8"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) 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586C0"/>
                          <w:sz w:val="21"/>
                          <w:szCs w:val="21"/>
                        </w:rPr>
                        <w:t>as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 f:</w:t>
                      </w:r>
                    </w:p>
                    <w:p w14:paraId="6EDB5E1D" w14:textId="77777777" w:rsidR="00BA014E" w:rsidRPr="00BA014E" w:rsidRDefault="00BA014E" w:rsidP="00BA014E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</w:pP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    writer 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</w:rPr>
                        <w:t>=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 </w:t>
                      </w:r>
                      <w:proofErr w:type="spellStart"/>
                      <w:proofErr w:type="gramStart"/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csv.writer</w:t>
                      </w:r>
                      <w:proofErr w:type="spellEnd"/>
                      <w:proofErr w:type="gramEnd"/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(f)</w:t>
                      </w:r>
                    </w:p>
                    <w:p w14:paraId="70B67B83" w14:textId="77777777" w:rsidR="00BA014E" w:rsidRPr="00BA014E" w:rsidRDefault="00BA014E" w:rsidP="00BA014E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</w:pP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    </w:t>
                      </w:r>
                      <w:proofErr w:type="spellStart"/>
                      <w:proofErr w:type="gramStart"/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writer.writerow</w:t>
                      </w:r>
                      <w:proofErr w:type="spellEnd"/>
                      <w:proofErr w:type="gramEnd"/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([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</w:rPr>
                        <w:t>"metric"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, 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</w:rPr>
                        <w:t>"value"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])</w:t>
                      </w:r>
                    </w:p>
                    <w:p w14:paraId="23AD4FE5" w14:textId="77777777" w:rsidR="00BA014E" w:rsidRPr="00BA014E" w:rsidRDefault="00BA014E" w:rsidP="00BA014E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</w:pP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    </w:t>
                      </w:r>
                      <w:proofErr w:type="spellStart"/>
                      <w:proofErr w:type="gramStart"/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writer.writerow</w:t>
                      </w:r>
                      <w:proofErr w:type="spellEnd"/>
                      <w:proofErr w:type="gramEnd"/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([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</w:rPr>
                        <w:t>"file"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, FILENAME])</w:t>
                      </w:r>
                    </w:p>
                    <w:p w14:paraId="4ADECF0B" w14:textId="77777777" w:rsidR="00BA014E" w:rsidRPr="00BA014E" w:rsidRDefault="00BA014E" w:rsidP="00BA014E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</w:pP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    </w:t>
                      </w:r>
                      <w:proofErr w:type="spellStart"/>
                      <w:proofErr w:type="gramStart"/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writer.writerow</w:t>
                      </w:r>
                      <w:proofErr w:type="spellEnd"/>
                      <w:proofErr w:type="gramEnd"/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([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</w:rPr>
                        <w:t>"</w:t>
                      </w:r>
                      <w:proofErr w:type="spellStart"/>
                      <w:r w:rsidRPr="00BA014E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</w:rPr>
                        <w:t>tables_compared</w:t>
                      </w:r>
                      <w:proofErr w:type="spellEnd"/>
                      <w:r w:rsidRPr="00BA014E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</w:rPr>
                        <w:t>"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, </w:t>
                      </w:r>
                      <w:proofErr w:type="spellStart"/>
                      <w:r w:rsidRPr="00BA014E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</w:rPr>
                        <w:t>len</w:t>
                      </w:r>
                      <w:proofErr w:type="spellEnd"/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(</w:t>
                      </w:r>
                      <w:proofErr w:type="spellStart"/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all_tables</w:t>
                      </w:r>
                      <w:proofErr w:type="spellEnd"/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)])</w:t>
                      </w:r>
                    </w:p>
                    <w:p w14:paraId="60B9C471" w14:textId="77777777" w:rsidR="00BA014E" w:rsidRPr="00BA014E" w:rsidRDefault="00BA014E" w:rsidP="00BA014E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</w:pP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    </w:t>
                      </w:r>
                      <w:proofErr w:type="spellStart"/>
                      <w:proofErr w:type="gramStart"/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writer.writerow</w:t>
                      </w:r>
                      <w:proofErr w:type="spellEnd"/>
                      <w:proofErr w:type="gramEnd"/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([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</w:rPr>
                        <w:t>"matches"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, matches])</w:t>
                      </w:r>
                    </w:p>
                    <w:p w14:paraId="51B20F06" w14:textId="77777777" w:rsidR="00BA014E" w:rsidRPr="00BA014E" w:rsidRDefault="00BA014E" w:rsidP="00BA014E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</w:pP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    </w:t>
                      </w:r>
                      <w:proofErr w:type="spellStart"/>
                      <w:proofErr w:type="gramStart"/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writer.writerow</w:t>
                      </w:r>
                      <w:proofErr w:type="spellEnd"/>
                      <w:proofErr w:type="gramEnd"/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([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</w:rPr>
                        <w:t>"</w:t>
                      </w:r>
                      <w:proofErr w:type="spellStart"/>
                      <w:r w:rsidRPr="00BA014E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</w:rPr>
                        <w:t>hash_mismatches</w:t>
                      </w:r>
                      <w:proofErr w:type="spellEnd"/>
                      <w:r w:rsidRPr="00BA014E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</w:rPr>
                        <w:t>"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, mismatches])</w:t>
                      </w:r>
                    </w:p>
                    <w:p w14:paraId="36F72934" w14:textId="77777777" w:rsidR="00BA014E" w:rsidRPr="00BA014E" w:rsidRDefault="00BA014E" w:rsidP="00BA014E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</w:pP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    </w:t>
                      </w:r>
                      <w:proofErr w:type="spellStart"/>
                      <w:proofErr w:type="gramStart"/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writer.writerow</w:t>
                      </w:r>
                      <w:proofErr w:type="spellEnd"/>
                      <w:proofErr w:type="gramEnd"/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([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</w:rPr>
                        <w:t>"</w:t>
                      </w:r>
                      <w:proofErr w:type="spellStart"/>
                      <w:r w:rsidRPr="00BA014E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</w:rPr>
                        <w:t>missing_in_target</w:t>
                      </w:r>
                      <w:proofErr w:type="spellEnd"/>
                      <w:r w:rsidRPr="00BA014E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</w:rPr>
                        <w:t>"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, </w:t>
                      </w:r>
                      <w:proofErr w:type="spellStart"/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missing_in_target</w:t>
                      </w:r>
                      <w:proofErr w:type="spellEnd"/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])</w:t>
                      </w:r>
                    </w:p>
                    <w:p w14:paraId="42F4896E" w14:textId="77777777" w:rsidR="00BA014E" w:rsidRPr="00BA014E" w:rsidRDefault="00BA014E" w:rsidP="00BA014E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</w:pP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    </w:t>
                      </w:r>
                      <w:proofErr w:type="spellStart"/>
                      <w:proofErr w:type="gramStart"/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writer.writerow</w:t>
                      </w:r>
                      <w:proofErr w:type="spellEnd"/>
                      <w:proofErr w:type="gramEnd"/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([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</w:rPr>
                        <w:t>"</w:t>
                      </w:r>
                      <w:proofErr w:type="spellStart"/>
                      <w:r w:rsidRPr="00BA014E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</w:rPr>
                        <w:t>extra_in_target</w:t>
                      </w:r>
                      <w:proofErr w:type="spellEnd"/>
                      <w:r w:rsidRPr="00BA014E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</w:rPr>
                        <w:t>"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, </w:t>
                      </w:r>
                      <w:proofErr w:type="spellStart"/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extra_in_target</w:t>
                      </w:r>
                      <w:proofErr w:type="spellEnd"/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])</w:t>
                      </w:r>
                    </w:p>
                    <w:p w14:paraId="3A491D20" w14:textId="77777777" w:rsidR="00BA014E" w:rsidRPr="00BA014E" w:rsidRDefault="00BA014E" w:rsidP="00BA014E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</w:pPr>
                    </w:p>
                    <w:p w14:paraId="21EF1823" w14:textId="77777777" w:rsidR="00BA014E" w:rsidRPr="00BA014E" w:rsidRDefault="00BA014E" w:rsidP="00BA014E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</w:pP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status 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</w:rPr>
                        <w:t>=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 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</w:rPr>
                        <w:t>"PASS"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 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586C0"/>
                          <w:sz w:val="21"/>
                          <w:szCs w:val="21"/>
                        </w:rPr>
                        <w:t>if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 mismatches 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</w:rPr>
                        <w:t>==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 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</w:rPr>
                        <w:t>0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 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</w:rPr>
                        <w:t>and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 </w:t>
                      </w:r>
                      <w:proofErr w:type="spellStart"/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missing_in_target</w:t>
                      </w:r>
                      <w:proofErr w:type="spellEnd"/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 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</w:rPr>
                        <w:t>==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 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</w:rPr>
                        <w:t>0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 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</w:rPr>
                        <w:t>and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 </w:t>
                      </w:r>
                      <w:proofErr w:type="spellStart"/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extra_in_target</w:t>
                      </w:r>
                      <w:proofErr w:type="spellEnd"/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 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</w:rPr>
                        <w:t>==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 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</w:rPr>
                        <w:t>0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 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586C0"/>
                          <w:sz w:val="21"/>
                          <w:szCs w:val="21"/>
                        </w:rPr>
                        <w:t>else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 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</w:rPr>
                        <w:t>"FAIL"</w:t>
                      </w:r>
                    </w:p>
                    <w:p w14:paraId="6C7DC370" w14:textId="77777777" w:rsidR="00BA014E" w:rsidRPr="00BA014E" w:rsidRDefault="00BA014E" w:rsidP="00BA014E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</w:pPr>
                      <w:r w:rsidRPr="00BA014E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</w:rPr>
                        <w:t>print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(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</w:rPr>
                        <w:t>f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</w:rPr>
                        <w:t>"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</w:rPr>
                        <w:t>{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FILENAME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</w:rPr>
                        <w:t>}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</w:rPr>
                        <w:t xml:space="preserve">: 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</w:rPr>
                        <w:t>{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status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</w:rPr>
                        <w:t>}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</w:rPr>
                        <w:t>"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)</w:t>
                      </w:r>
                    </w:p>
                    <w:p w14:paraId="2FBF9FE4" w14:textId="77777777" w:rsidR="00BA014E" w:rsidRPr="00BA014E" w:rsidRDefault="00BA014E" w:rsidP="00BA014E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</w:pPr>
                      <w:proofErr w:type="gramStart"/>
                      <w:r w:rsidRPr="00BA014E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</w:rPr>
                        <w:t>print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(</w:t>
                      </w:r>
                      <w:proofErr w:type="spellStart"/>
                      <w:proofErr w:type="gramEnd"/>
                      <w:r w:rsidRPr="00BA014E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</w:rPr>
                        <w:t>f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</w:rPr>
                        <w:t>"Report</w:t>
                      </w:r>
                      <w:proofErr w:type="spellEnd"/>
                      <w:r w:rsidRPr="00BA014E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</w:rPr>
                        <w:t xml:space="preserve">: 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</w:rPr>
                        <w:t>{</w:t>
                      </w:r>
                      <w:proofErr w:type="spellStart"/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report_path</w:t>
                      </w:r>
                      <w:proofErr w:type="spellEnd"/>
                      <w:r w:rsidRPr="00BA014E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</w:rPr>
                        <w:t>}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</w:rPr>
                        <w:t>"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)</w:t>
                      </w:r>
                    </w:p>
                    <w:p w14:paraId="6565BF93" w14:textId="77777777" w:rsidR="00BA014E" w:rsidRPr="00BA014E" w:rsidRDefault="00BA014E" w:rsidP="00BA014E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</w:pPr>
                      <w:proofErr w:type="gramStart"/>
                      <w:r w:rsidRPr="00BA014E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</w:rPr>
                        <w:t>print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(</w:t>
                      </w:r>
                      <w:proofErr w:type="spellStart"/>
                      <w:proofErr w:type="gramEnd"/>
                      <w:r w:rsidRPr="00BA014E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</w:rPr>
                        <w:t>f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</w:rPr>
                        <w:t>"Summary</w:t>
                      </w:r>
                      <w:proofErr w:type="spellEnd"/>
                      <w:r w:rsidRPr="00BA014E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</w:rPr>
                        <w:t xml:space="preserve">: 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</w:rPr>
                        <w:t>{</w:t>
                      </w:r>
                      <w:proofErr w:type="spellStart"/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summary_path</w:t>
                      </w:r>
                      <w:proofErr w:type="spellEnd"/>
                      <w:r w:rsidRPr="00BA014E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</w:rPr>
                        <w:t>}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</w:rPr>
                        <w:t>"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)</w:t>
                      </w:r>
                    </w:p>
                    <w:p w14:paraId="0B734AC3" w14:textId="77777777" w:rsidR="00BA014E" w:rsidRPr="00BA014E" w:rsidRDefault="00BA014E" w:rsidP="00BA014E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</w:pPr>
                    </w:p>
                    <w:p w14:paraId="5AC566D5" w14:textId="77777777" w:rsidR="00696A23" w:rsidRDefault="00696A23" w:rsidP="00696A23">
                      <w:pPr>
                        <w:jc w:val="center"/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5136883A" w14:textId="6D109820" w:rsidR="00696A23" w:rsidRDefault="00696A23" w:rsidP="00696A23">
      <w:pPr>
        <w:ind w:left="360"/>
      </w:pPr>
    </w:p>
    <w:p w14:paraId="341508B7" w14:textId="46A6EBAE" w:rsidR="00696A23" w:rsidRDefault="00696A23" w:rsidP="00696A23">
      <w:pPr>
        <w:ind w:left="360"/>
      </w:pPr>
    </w:p>
    <w:p w14:paraId="25FC20AF" w14:textId="77777777" w:rsidR="00696A23" w:rsidRDefault="00696A23" w:rsidP="00696A23">
      <w:pPr>
        <w:ind w:left="360"/>
      </w:pPr>
    </w:p>
    <w:p w14:paraId="547EA8FF" w14:textId="77777777" w:rsidR="00696A23" w:rsidRDefault="00696A23" w:rsidP="00696A23">
      <w:pPr>
        <w:ind w:left="360"/>
      </w:pPr>
    </w:p>
    <w:p w14:paraId="47691C85" w14:textId="77777777" w:rsidR="00696A23" w:rsidRPr="00696A23" w:rsidRDefault="00696A23" w:rsidP="00696A23"/>
    <w:p w14:paraId="22D321CF" w14:textId="49C6C2C0" w:rsidR="00696A23" w:rsidRDefault="00696A23" w:rsidP="0060385A"/>
    <w:p w14:paraId="49B55A1D" w14:textId="49F62C65" w:rsidR="000A0BAA" w:rsidRDefault="000A0BAA" w:rsidP="000A0BAA">
      <w:pPr>
        <w:pStyle w:val="ListParagraph"/>
        <w:numPr>
          <w:ilvl w:val="0"/>
          <w:numId w:val="10"/>
        </w:numPr>
      </w:pPr>
      <w:r w:rsidRPr="000A0BAA">
        <w:rPr>
          <w:b/>
          <w:color w:val="000000" w:themeColor="text1"/>
        </w:rPr>
        <w:lastRenderedPageBreak/>
        <w:t>Table Row Level Hash Validation</w:t>
      </w:r>
      <w:r w:rsidRPr="003234C6">
        <w:rPr>
          <w:bCs/>
          <w:color w:val="000000" w:themeColor="text1"/>
        </w:rPr>
        <w:t xml:space="preserve"> </w:t>
      </w:r>
      <w:r>
        <w:t xml:space="preserve">SQL </w:t>
      </w:r>
      <w:r w:rsidRPr="0060385A">
        <w:t>script</w:t>
      </w:r>
      <w:r>
        <w:t xml:space="preserve"> for individual table</w:t>
      </w:r>
      <w:r w:rsidRPr="0060385A">
        <w:t xml:space="preserve"> is configured</w:t>
      </w:r>
      <w:r>
        <w:t xml:space="preserve"> in case there are data differences are detected.</w:t>
      </w:r>
    </w:p>
    <w:p w14:paraId="2167A5E6" w14:textId="3C9C3F80" w:rsidR="00696A23" w:rsidRDefault="000A0BAA" w:rsidP="00696A23">
      <w:pPr>
        <w:ind w:left="360"/>
      </w:pPr>
      <w:r w:rsidRPr="000A0BAA">
        <w:t xml:space="preserve">This script generates a </w:t>
      </w:r>
      <w:r w:rsidRPr="000A0BAA">
        <w:rPr>
          <w:b/>
          <w:bCs/>
        </w:rPr>
        <w:t>row-level hash extract</w:t>
      </w:r>
      <w:r w:rsidRPr="000A0BAA">
        <w:t xml:space="preserve"> for a specified table to support data validation between a source and target system. Each row is assigned a deterministic </w:t>
      </w:r>
      <w:r w:rsidRPr="000A0BAA">
        <w:rPr>
          <w:b/>
          <w:bCs/>
        </w:rPr>
        <w:t>SHA2-256 hash</w:t>
      </w:r>
      <w:r w:rsidRPr="000A0BAA">
        <w:t xml:space="preserve"> based on the row’s column values (excluding technical columns). The output </w:t>
      </w:r>
      <w:r>
        <w:t>is then</w:t>
      </w:r>
      <w:r w:rsidRPr="000A0BAA">
        <w:t xml:space="preserve"> exported (e.g., CSV) and compared across environments</w:t>
      </w:r>
      <w:r>
        <w:t xml:space="preserve"> using python</w:t>
      </w:r>
      <w:r w:rsidRPr="000A0BAA">
        <w:t>.</w:t>
      </w:r>
    </w:p>
    <w:p w14:paraId="493A1E42" w14:textId="77777777" w:rsidR="00696A23" w:rsidRDefault="00696A23" w:rsidP="003109F6">
      <w:pPr>
        <w:pStyle w:val="Heading3"/>
        <w:spacing w:line="264" w:lineRule="auto"/>
        <w:rPr>
          <w:rFonts w:ascii="Calibri" w:eastAsiaTheme="minorHAnsi" w:hAnsi="Calibri" w:cs="Calibri"/>
          <w:bCs/>
          <w:sz w:val="28"/>
          <w:szCs w:val="28"/>
        </w:rPr>
      </w:pPr>
    </w:p>
    <w:p w14:paraId="1875F0F7" w14:textId="7DC35252" w:rsidR="00D213CF" w:rsidRPr="00D213CF" w:rsidRDefault="00D213CF" w:rsidP="003109F6">
      <w:pPr>
        <w:pStyle w:val="Heading3"/>
        <w:spacing w:line="264" w:lineRule="auto"/>
        <w:rPr>
          <w:rFonts w:ascii="Calibri" w:eastAsia="Roboto" w:hAnsi="Calibri" w:cs="Calibri"/>
          <w:bCs/>
          <w:sz w:val="28"/>
          <w:szCs w:val="28"/>
        </w:rPr>
      </w:pPr>
      <w:r w:rsidRPr="00D213CF">
        <w:rPr>
          <w:rFonts w:ascii="Calibri" w:eastAsiaTheme="minorHAnsi" w:hAnsi="Calibri" w:cs="Calibri"/>
          <w:bCs/>
          <w:sz w:val="28"/>
          <w:szCs w:val="28"/>
        </w:rPr>
        <w:t xml:space="preserve">Table </w:t>
      </w:r>
      <w:r>
        <w:rPr>
          <w:rFonts w:ascii="Calibri" w:eastAsiaTheme="minorHAnsi" w:hAnsi="Calibri" w:cs="Calibri"/>
          <w:bCs/>
          <w:sz w:val="28"/>
          <w:szCs w:val="28"/>
        </w:rPr>
        <w:t>Row</w:t>
      </w:r>
      <w:r w:rsidRPr="00D213CF">
        <w:rPr>
          <w:rFonts w:ascii="Calibri" w:eastAsiaTheme="minorHAnsi" w:hAnsi="Calibri" w:cs="Calibri"/>
          <w:bCs/>
          <w:sz w:val="28"/>
          <w:szCs w:val="28"/>
        </w:rPr>
        <w:t xml:space="preserve"> Hash Validation</w:t>
      </w:r>
      <w:r w:rsidRPr="00D213CF">
        <w:rPr>
          <w:rFonts w:ascii="Calibri" w:eastAsia="Roboto" w:hAnsi="Calibri" w:cs="Calibri"/>
          <w:bCs/>
          <w:sz w:val="28"/>
          <w:szCs w:val="28"/>
        </w:rPr>
        <w:t xml:space="preserve"> - SQL Query Inputs:</w:t>
      </w:r>
    </w:p>
    <w:p w14:paraId="262C891D" w14:textId="137526E3" w:rsidR="003234C6" w:rsidRDefault="000A0BAA" w:rsidP="003234C6">
      <w:pPr>
        <w:pStyle w:val="Heading2"/>
        <w:ind w:left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D2DDFE1" wp14:editId="1A8725E4">
                <wp:simplePos x="0" y="0"/>
                <wp:positionH relativeFrom="column">
                  <wp:posOffset>-96981</wp:posOffset>
                </wp:positionH>
                <wp:positionV relativeFrom="paragraph">
                  <wp:posOffset>143625</wp:posOffset>
                </wp:positionV>
                <wp:extent cx="6324600" cy="3345873"/>
                <wp:effectExtent l="0" t="0" r="19050" b="26035"/>
                <wp:wrapNone/>
                <wp:docPr id="1009873985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4600" cy="3345873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D2E13E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8000"/>
                                <w:sz w:val="19"/>
                                <w:szCs w:val="19"/>
                                <w:highlight w:val="white"/>
                              </w:rPr>
                              <w:t>-----</w:t>
                            </w:r>
                          </w:p>
                          <w:p w14:paraId="5317EBA0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</w:p>
                          <w:p w14:paraId="57B74CBD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8000"/>
                                <w:sz w:val="19"/>
                                <w:szCs w:val="19"/>
                                <w:highlight w:val="white"/>
                              </w:rPr>
                              <w:t>-- Temp table stores output of hashing SPROC</w:t>
                            </w:r>
                          </w:p>
                          <w:p w14:paraId="2E07D2EA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DROP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TABLE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IF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EXISTS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#hashed_</w:t>
                            </w:r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output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;</w:t>
                            </w:r>
                            <w:proofErr w:type="gramEnd"/>
                          </w:p>
                          <w:p w14:paraId="7D333631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</w:p>
                          <w:p w14:paraId="30B2F82D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8000"/>
                                <w:sz w:val="19"/>
                                <w:szCs w:val="19"/>
                                <w:highlight w:val="white"/>
                              </w:rPr>
                              <w:t xml:space="preserve">-- This temp table needs to match the table you're checking </w:t>
                            </w:r>
                          </w:p>
                          <w:p w14:paraId="5CE7B249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8000"/>
                                <w:sz w:val="19"/>
                                <w:szCs w:val="19"/>
                                <w:highlight w:val="white"/>
                              </w:rPr>
                              <w:t>-- But exclude the "Id" and "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8000"/>
                                <w:sz w:val="19"/>
                                <w:szCs w:val="19"/>
                                <w:highlight w:val="white"/>
                              </w:rPr>
                              <w:t>PCBatchId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8000"/>
                                <w:sz w:val="19"/>
                                <w:szCs w:val="19"/>
                                <w:highlight w:val="white"/>
                              </w:rPr>
                              <w:t>" columns</w:t>
                            </w:r>
                          </w:p>
                          <w:p w14:paraId="3FAF6F7D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8000"/>
                                <w:sz w:val="19"/>
                                <w:szCs w:val="19"/>
                                <w:highlight w:val="white"/>
                              </w:rPr>
                              <w:t>-- And include the "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8000"/>
                                <w:sz w:val="19"/>
                                <w:szCs w:val="19"/>
                                <w:highlight w:val="white"/>
                              </w:rPr>
                              <w:t>row_hash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8000"/>
                                <w:sz w:val="19"/>
                                <w:szCs w:val="19"/>
                                <w:highlight w:val="white"/>
                              </w:rPr>
                              <w:t>" column as the first column on the table</w:t>
                            </w:r>
                          </w:p>
                          <w:p w14:paraId="4854E780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8000"/>
                                <w:sz w:val="19"/>
                                <w:szCs w:val="19"/>
                                <w:highlight w:val="white"/>
                              </w:rPr>
                              <w:t xml:space="preserve">-- Example based on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8000"/>
                                <w:sz w:val="19"/>
                                <w:szCs w:val="19"/>
                                <w:highlight w:val="white"/>
                              </w:rPr>
                              <w:t>CountriesWithIncomeLevel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8000"/>
                                <w:sz w:val="19"/>
                                <w:szCs w:val="19"/>
                                <w:highlight w:val="white"/>
                              </w:rPr>
                              <w:t>__c:</w:t>
                            </w:r>
                          </w:p>
                          <w:p w14:paraId="7C41F236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CREATE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TABLE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#hashed_output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</w:p>
                          <w:p w14:paraId="08F60439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row_hash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VARBINARY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32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),</w:t>
                            </w:r>
                          </w:p>
                          <w:p w14:paraId="610CA2E5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ascii="Cascadia Mono" w:hAnsi="Cascadia Mono" w:cs="Cascadia Mono"/>
                                <w:color w:val="008000"/>
                                <w:sz w:val="19"/>
                                <w:szCs w:val="19"/>
                                <w:highlight w:val="white"/>
                              </w:rPr>
                              <w:t>--, [Id] [char</w:t>
                            </w:r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8000"/>
                                <w:sz w:val="19"/>
                                <w:szCs w:val="19"/>
                                <w:highlight w:val="white"/>
                              </w:rPr>
                              <w:t>](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8000"/>
                                <w:sz w:val="19"/>
                                <w:szCs w:val="19"/>
                                <w:highlight w:val="white"/>
                              </w:rPr>
                              <w:t>18) NOT NULL</w:t>
                            </w:r>
                          </w:p>
                          <w:p w14:paraId="3CD22121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ab/>
                              <w:t>[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IsDeleted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] [bit]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NULL,</w:t>
                            </w:r>
                          </w:p>
                          <w:p w14:paraId="644DC514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ab/>
                              <w:t>[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MasterRecordId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] [char</w:t>
                            </w:r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]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18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)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NULL,</w:t>
                            </w:r>
                          </w:p>
                          <w:p w14:paraId="168E8528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ab/>
                              <w:t>[Name] [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nvarchar</w:t>
                            </w:r>
                            <w:proofErr w:type="spellEnd"/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]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255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)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NULL,</w:t>
                            </w:r>
                          </w:p>
                          <w:p w14:paraId="749710CA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ab/>
                              <w:t>[Type] [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nvarchar</w:t>
                            </w:r>
                            <w:proofErr w:type="spellEnd"/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]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255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)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NULL,</w:t>
                            </w:r>
                          </w:p>
                          <w:p w14:paraId="626C1D9A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ab/>
                              <w:t>[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RecordTypeId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] [char</w:t>
                            </w:r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]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18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)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NULL,</w:t>
                            </w:r>
                          </w:p>
                          <w:p w14:paraId="68B87F79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ab/>
                              <w:t>[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ParentId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] [char</w:t>
                            </w:r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]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18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)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NULL,</w:t>
                            </w:r>
                          </w:p>
                          <w:p w14:paraId="08FF3FB1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ab/>
                              <w:t>[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BillingStreet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] [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nvarchar</w:t>
                            </w:r>
                            <w:proofErr w:type="spellEnd"/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]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255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)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NULL,</w:t>
                            </w:r>
                          </w:p>
                          <w:p w14:paraId="433B3102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ab/>
                              <w:t>[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BillingCity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] [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nvarchar</w:t>
                            </w:r>
                            <w:proofErr w:type="spellEnd"/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]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40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)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NULL,</w:t>
                            </w:r>
                          </w:p>
                          <w:p w14:paraId="50D3ED0C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ab/>
                              <w:t>[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BillingState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] [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nvarchar</w:t>
                            </w:r>
                            <w:proofErr w:type="spellEnd"/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]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80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)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NULL,</w:t>
                            </w:r>
                          </w:p>
                          <w:p w14:paraId="6D39BE99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ab/>
                              <w:t>[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BillingPostalCode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] [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nvarchar</w:t>
                            </w:r>
                            <w:proofErr w:type="spellEnd"/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]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20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)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NULL,</w:t>
                            </w:r>
                          </w:p>
                          <w:p w14:paraId="5B51DA3C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ab/>
                              <w:t>[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BillingCountry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] [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nvarchar</w:t>
                            </w:r>
                            <w:proofErr w:type="spellEnd"/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]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80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)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NULL,</w:t>
                            </w:r>
                          </w:p>
                          <w:p w14:paraId="6E2E03F0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ab/>
                              <w:t>[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BillingStateCode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] [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nvarchar</w:t>
                            </w:r>
                            <w:proofErr w:type="spellEnd"/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]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10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)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NULL,</w:t>
                            </w:r>
                          </w:p>
                          <w:p w14:paraId="765A0DB6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ab/>
                              <w:t>[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BillingCountryCode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] [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nvarchar</w:t>
                            </w:r>
                            <w:proofErr w:type="spellEnd"/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]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10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)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NULL,</w:t>
                            </w:r>
                          </w:p>
                          <w:p w14:paraId="77CD0550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ab/>
                              <w:t>[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BillingLatitude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] [decimal</w:t>
                            </w:r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]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20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,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17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)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NULL,</w:t>
                            </w:r>
                          </w:p>
                          <w:p w14:paraId="0F51B431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ab/>
                              <w:t>[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BillingLongitude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] [decimal</w:t>
                            </w:r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]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20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,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17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)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NULL,</w:t>
                            </w:r>
                          </w:p>
                          <w:p w14:paraId="4C7A8574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ab/>
                              <w:t>[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BillingGeocodeAccuracy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] [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nvarchar</w:t>
                            </w:r>
                            <w:proofErr w:type="spellEnd"/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]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40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)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NULL,</w:t>
                            </w:r>
                          </w:p>
                          <w:p w14:paraId="135EA230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ab/>
                              <w:t>[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ShippingStreet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] [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nvarchar</w:t>
                            </w:r>
                            <w:proofErr w:type="spellEnd"/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]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255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)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NULL,</w:t>
                            </w:r>
                          </w:p>
                          <w:p w14:paraId="3080C642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ab/>
                              <w:t>[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ShippingCity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] [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nvarchar</w:t>
                            </w:r>
                            <w:proofErr w:type="spellEnd"/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]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40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)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NULL,</w:t>
                            </w:r>
                          </w:p>
                          <w:p w14:paraId="57429C01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ab/>
                              <w:t>[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ShippingState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] [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nvarchar</w:t>
                            </w:r>
                            <w:proofErr w:type="spellEnd"/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]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80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)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NULL,</w:t>
                            </w:r>
                          </w:p>
                          <w:p w14:paraId="3167BDE3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ab/>
                              <w:t>[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ShippingPostalCode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] [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nvarchar</w:t>
                            </w:r>
                            <w:proofErr w:type="spellEnd"/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]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20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)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NULL,</w:t>
                            </w:r>
                          </w:p>
                          <w:p w14:paraId="73EC7A0A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ab/>
                              <w:t>[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ShippingCountry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] [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nvarchar</w:t>
                            </w:r>
                            <w:proofErr w:type="spellEnd"/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]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80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)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NULL,</w:t>
                            </w:r>
                          </w:p>
                          <w:p w14:paraId="5212C3E6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ab/>
                              <w:t>[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ShippingStateCode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] [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nvarchar</w:t>
                            </w:r>
                            <w:proofErr w:type="spellEnd"/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]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10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)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NULL,</w:t>
                            </w:r>
                          </w:p>
                          <w:p w14:paraId="34F2288B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ab/>
                              <w:t>[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ShippingCountryCode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] [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nvarchar</w:t>
                            </w:r>
                            <w:proofErr w:type="spellEnd"/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]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10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)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NULL,</w:t>
                            </w:r>
                          </w:p>
                          <w:p w14:paraId="490A3C1B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ab/>
                              <w:t>[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ShippingLatitude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] [decimal</w:t>
                            </w:r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]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20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,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17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)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NULL,</w:t>
                            </w:r>
                          </w:p>
                          <w:p w14:paraId="28B0A8F5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ab/>
                              <w:t>[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ShippingLongitude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] [decimal</w:t>
                            </w:r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]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20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,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17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)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NULL,</w:t>
                            </w:r>
                          </w:p>
                          <w:p w14:paraId="1C4E8DFB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ab/>
                              <w:t>[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ShippingGeocodeAccuracy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] [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nvarchar</w:t>
                            </w:r>
                            <w:proofErr w:type="spellEnd"/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]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40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)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NULL,</w:t>
                            </w:r>
                          </w:p>
                          <w:p w14:paraId="0CA99AE5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ab/>
                              <w:t>[Phone] [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nvarchar</w:t>
                            </w:r>
                            <w:proofErr w:type="spellEnd"/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]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40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)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NULL,</w:t>
                            </w:r>
                          </w:p>
                          <w:p w14:paraId="61A80C52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ab/>
                              <w:t>[Fax] [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nvarchar</w:t>
                            </w:r>
                            <w:proofErr w:type="spellEnd"/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]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40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)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NULL,</w:t>
                            </w:r>
                          </w:p>
                          <w:p w14:paraId="06ED8A6C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ab/>
                              <w:t>[Website] [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nvarchar</w:t>
                            </w:r>
                            <w:proofErr w:type="spellEnd"/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]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255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)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NULL,</w:t>
                            </w:r>
                          </w:p>
                          <w:p w14:paraId="61E40289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ab/>
                              <w:t>[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PhotoUrl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] [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nvarchar</w:t>
                            </w:r>
                            <w:proofErr w:type="spellEnd"/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]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255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)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NULL,</w:t>
                            </w:r>
                          </w:p>
                          <w:p w14:paraId="03422F8B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ab/>
                              <w:t>[Sic] [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nvarchar</w:t>
                            </w:r>
                            <w:proofErr w:type="spellEnd"/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]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20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)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NULL,</w:t>
                            </w:r>
                          </w:p>
                          <w:p w14:paraId="1D269EF2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ab/>
                              <w:t>[Industry] [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nvarchar</w:t>
                            </w:r>
                            <w:proofErr w:type="spellEnd"/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]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255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)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NULL,</w:t>
                            </w:r>
                          </w:p>
                          <w:p w14:paraId="6DAC6D46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ab/>
                              <w:t>[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AnnualRevenue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] [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bigint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]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NULL,</w:t>
                            </w:r>
                          </w:p>
                          <w:p w14:paraId="0AE91297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ab/>
                              <w:t>[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NumberOfEmployees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] [int]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NULL,</w:t>
                            </w:r>
                          </w:p>
                          <w:p w14:paraId="2A7ADD95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ab/>
                              <w:t>[Ownership] [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nvarchar</w:t>
                            </w:r>
                            <w:proofErr w:type="spellEnd"/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]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255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)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NULL,</w:t>
                            </w:r>
                          </w:p>
                          <w:p w14:paraId="469375D8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ab/>
                              <w:t>[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TickerSymbol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] [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nvarchar</w:t>
                            </w:r>
                            <w:proofErr w:type="spellEnd"/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]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20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)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NULL,</w:t>
                            </w:r>
                          </w:p>
                          <w:p w14:paraId="221CBBB5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ab/>
                              <w:t>[Description] [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nvarchar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]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r>
                              <w:rPr>
                                <w:rFonts w:ascii="Cascadia Mono" w:hAnsi="Cascadia Mono" w:cs="Cascadia Mono"/>
                                <w:color w:val="FF00FF"/>
                                <w:sz w:val="19"/>
                                <w:szCs w:val="19"/>
                                <w:highlight w:val="white"/>
                              </w:rPr>
                              <w:t>max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)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NULL,</w:t>
                            </w:r>
                          </w:p>
                          <w:p w14:paraId="4359D93C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ab/>
                              <w:t>[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OwnerId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] [char</w:t>
                            </w:r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]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18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)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NULL,</w:t>
                            </w:r>
                          </w:p>
                          <w:p w14:paraId="68EF9B66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ab/>
                              <w:t>[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CreatedDate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] [datetime</w:t>
                            </w:r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2]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3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)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NULL,</w:t>
                            </w:r>
                          </w:p>
                          <w:p w14:paraId="4B2998A2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ab/>
                              <w:t>[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CreatedById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] [char</w:t>
                            </w:r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]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18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)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NULL,</w:t>
                            </w:r>
                          </w:p>
                          <w:p w14:paraId="15D14D01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ab/>
                              <w:t>[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LastModifiedDate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] [datetime</w:t>
                            </w:r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2]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3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)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NULL,</w:t>
                            </w:r>
                          </w:p>
                          <w:p w14:paraId="1983E426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ab/>
                              <w:t>[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LastModifiedById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] [char</w:t>
                            </w:r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]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18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)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NULL,</w:t>
                            </w:r>
                          </w:p>
                          <w:p w14:paraId="73D455E6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ab/>
                              <w:t>[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SystemModstamp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] [datetime</w:t>
                            </w:r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2]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3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)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NULL,</w:t>
                            </w:r>
                          </w:p>
                          <w:p w14:paraId="33F05F6D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ab/>
                              <w:t>[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LastActivityDate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] [date]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NULL,</w:t>
                            </w:r>
                          </w:p>
                          <w:p w14:paraId="2789B0A4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ab/>
                              <w:t>[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LastViewedDate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] [datetime</w:t>
                            </w:r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2]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3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)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NULL,</w:t>
                            </w:r>
                          </w:p>
                          <w:p w14:paraId="684A4776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ab/>
                              <w:t>[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LastReferencedDate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] [datetime</w:t>
                            </w:r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2]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3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)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NULL,</w:t>
                            </w:r>
                          </w:p>
                          <w:p w14:paraId="04A46970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ab/>
                              <w:t xml:space="preserve">[IsCustomerPortal] [bit]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NULL,</w:t>
                            </w:r>
                          </w:p>
                          <w:p w14:paraId="326DB2EC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ab/>
                              <w:t>[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JigsawCompanyId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] [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nvarchar</w:t>
                            </w:r>
                            <w:proofErr w:type="spellEnd"/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]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20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)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NULL,</w:t>
                            </w:r>
                          </w:p>
                          <w:p w14:paraId="3575DB48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ab/>
                              <w:t>[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SicDesc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] [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nvarchar</w:t>
                            </w:r>
                            <w:proofErr w:type="spellEnd"/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]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80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)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NULL,</w:t>
                            </w:r>
                          </w:p>
                          <w:p w14:paraId="056A20F1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ab/>
                              <w:t>[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Account_Type_from_Lead__c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] [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nvarchar</w:t>
                            </w:r>
                            <w:proofErr w:type="spellEnd"/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]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255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)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NULL,</w:t>
                            </w:r>
                          </w:p>
                          <w:p w14:paraId="537E717A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ab/>
                              <w:t>[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Do_Not_Contact__c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] [bit]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NULL,</w:t>
                            </w:r>
                          </w:p>
                          <w:p w14:paraId="34D42A71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ab/>
                              <w:t>[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Do_Not_Contact_Reason__c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] [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nvarchar</w:t>
                            </w:r>
                            <w:proofErr w:type="spellEnd"/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]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255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)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NULL,</w:t>
                            </w:r>
                          </w:p>
                          <w:p w14:paraId="4A6CF1B7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ab/>
                              <w:t>[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MSA_Signed_Date__c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] [date]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NULL,</w:t>
                            </w:r>
                          </w:p>
                          <w:p w14:paraId="5081C9F4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ab/>
                              <w:t>[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Signatory__c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] [char</w:t>
                            </w:r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]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18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)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NULL,</w:t>
                            </w:r>
                          </w:p>
                          <w:p w14:paraId="1E2D72A1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ab/>
                              <w:t>[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Last_Membership_Date__c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] [date]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NULL,</w:t>
                            </w:r>
                          </w:p>
                          <w:p w14:paraId="50934DEC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ab/>
                              <w:t>[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Last_Membership_Level__c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] [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nvarchar</w:t>
                            </w:r>
                            <w:proofErr w:type="spellEnd"/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]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255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)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NULL,</w:t>
                            </w:r>
                          </w:p>
                          <w:p w14:paraId="3E2142DB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ab/>
                              <w:t>[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Membership_End_Date__c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] [date]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NULL,</w:t>
                            </w:r>
                          </w:p>
                          <w:p w14:paraId="1D0EA985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ab/>
                              <w:t>[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Membership_Join_Date__c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] [date]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NULL,</w:t>
                            </w:r>
                          </w:p>
                          <w:p w14:paraId="568A249D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ab/>
                              <w:t>[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Membership_Status__c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] [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nvarchar</w:t>
                            </w:r>
                            <w:proofErr w:type="spellEnd"/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]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1300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)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NULL,</w:t>
                            </w:r>
                          </w:p>
                          <w:p w14:paraId="0CAB77F3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ab/>
                              <w:t>[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OfferingType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__c] [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nvarchar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]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r>
                              <w:rPr>
                                <w:rFonts w:ascii="Cascadia Mono" w:hAnsi="Cascadia Mono" w:cs="Cascadia Mono"/>
                                <w:color w:val="FF00FF"/>
                                <w:sz w:val="19"/>
                                <w:szCs w:val="19"/>
                                <w:highlight w:val="white"/>
                              </w:rPr>
                              <w:t>max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)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NULL,</w:t>
                            </w:r>
                          </w:p>
                          <w:p w14:paraId="292561BF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ab/>
                              <w:t>[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Lead_Source__c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] [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nvarchar</w:t>
                            </w:r>
                            <w:proofErr w:type="spellEnd"/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]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255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)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NULL,</w:t>
                            </w:r>
                          </w:p>
                          <w:p w14:paraId="1A23A645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ab/>
                              <w:t>[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Campaign__c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] [char</w:t>
                            </w:r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]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18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)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NULL,</w:t>
                            </w:r>
                          </w:p>
                          <w:p w14:paraId="64AE5C49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ab/>
                              <w:t>[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Grant_Portal_Required__c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] [bit]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NULL,</w:t>
                            </w:r>
                          </w:p>
                          <w:p w14:paraId="101757B4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ab/>
                              <w:t>[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Former_Industry_Roundtable_Member__c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] [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nvarchar</w:t>
                            </w:r>
                            <w:proofErr w:type="spellEnd"/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]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255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)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NULL,</w:t>
                            </w:r>
                          </w:p>
                          <w:p w14:paraId="6A8C5F8B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ab/>
                              <w:t>[a2z_Password__c] [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nvarchar</w:t>
                            </w:r>
                            <w:proofErr w:type="spellEnd"/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]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50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)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NULL,</w:t>
                            </w:r>
                          </w:p>
                          <w:p w14:paraId="263A3875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ab/>
                              <w:t>[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Portal_Website__c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] [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nvarchar</w:t>
                            </w:r>
                            <w:proofErr w:type="spellEnd"/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]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250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)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NULL,</w:t>
                            </w:r>
                          </w:p>
                          <w:p w14:paraId="229495A1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ab/>
                              <w:t>[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Number_of_Members__c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] [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bigint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]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NULL,</w:t>
                            </w:r>
                          </w:p>
                          <w:p w14:paraId="393D1303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ab/>
                              <w:t>[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Corporate_Membership_Program_Name__c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] [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nvarchar</w:t>
                            </w:r>
                            <w:proofErr w:type="spellEnd"/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]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255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)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NULL,</w:t>
                            </w:r>
                          </w:p>
                          <w:p w14:paraId="770F258A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ab/>
                              <w:t>[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Membership_Structure__c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] [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nvarchar</w:t>
                            </w:r>
                            <w:proofErr w:type="spellEnd"/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]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255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)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NULL,</w:t>
                            </w:r>
                          </w:p>
                          <w:p w14:paraId="1B201BF7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ab/>
                              <w:t>[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Key_Benefits__c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] [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nvarchar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]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r>
                              <w:rPr>
                                <w:rFonts w:ascii="Cascadia Mono" w:hAnsi="Cascadia Mono" w:cs="Cascadia Mono"/>
                                <w:color w:val="FF00FF"/>
                                <w:sz w:val="19"/>
                                <w:szCs w:val="19"/>
                                <w:highlight w:val="white"/>
                              </w:rPr>
                              <w:t>max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)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NULL,</w:t>
                            </w:r>
                          </w:p>
                          <w:p w14:paraId="39DD9DE2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ab/>
                              <w:t>[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Number_of_Corporate_Members__c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] [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bigint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]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NULL,</w:t>
                            </w:r>
                          </w:p>
                          <w:p w14:paraId="05FEC810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ab/>
                              <w:t>[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Number_of_Annual_Meeting_Attendees__c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] [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bigint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]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NULL,</w:t>
                            </w:r>
                          </w:p>
                          <w:p w14:paraId="1A4DC2F0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ab/>
                              <w:t>[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Structured_within_Foundation__c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] [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nvarchar</w:t>
                            </w:r>
                            <w:proofErr w:type="spellEnd"/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]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255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)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NULL,</w:t>
                            </w:r>
                          </w:p>
                          <w:p w14:paraId="343C42B6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ab/>
                              <w:t>[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OrderApi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__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Price_Rules_Usages__c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] [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nvarchar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]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r>
                              <w:rPr>
                                <w:rFonts w:ascii="Cascadia Mono" w:hAnsi="Cascadia Mono" w:cs="Cascadia Mono"/>
                                <w:color w:val="FF00FF"/>
                                <w:sz w:val="19"/>
                                <w:szCs w:val="19"/>
                                <w:highlight w:val="white"/>
                              </w:rPr>
                              <w:t>max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)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NULL,</w:t>
                            </w:r>
                          </w:p>
                          <w:p w14:paraId="06D80B93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ab/>
                              <w:t>[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DonorApi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__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Active_Recurring_Gift__c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] [bit]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NULL,</w:t>
                            </w:r>
                          </w:p>
                          <w:p w14:paraId="2940B682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ab/>
                              <w:t>[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DonorApi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__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Funding_Cycle__c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] [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nvarchar</w:t>
                            </w:r>
                            <w:proofErr w:type="spellEnd"/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]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255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)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NULL,</w:t>
                            </w:r>
                          </w:p>
                          <w:p w14:paraId="32A6643B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ab/>
                              <w:t>[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FormerNames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__c] [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nvarchar</w:t>
                            </w:r>
                            <w:proofErr w:type="spellEnd"/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]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255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)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NULL,</w:t>
                            </w:r>
                          </w:p>
                          <w:p w14:paraId="345FFE75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ab/>
                              <w:t>[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AdvancedPracticeProvidersonStaff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__c] [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bigint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]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NULL,</w:t>
                            </w:r>
                          </w:p>
                          <w:p w14:paraId="61B18BDE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ab/>
                              <w:t>[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AxonRegistryExternalID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__c] [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nvarchar</w:t>
                            </w:r>
                            <w:proofErr w:type="spellEnd"/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]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18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)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NULL,</w:t>
                            </w:r>
                          </w:p>
                          <w:p w14:paraId="734FBAC8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ab/>
                              <w:t>[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EHR__c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] [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nvarchar</w:t>
                            </w:r>
                            <w:proofErr w:type="spellEnd"/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]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255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)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NULL,</w:t>
                            </w:r>
                          </w:p>
                          <w:p w14:paraId="54BD8384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ab/>
                              <w:t>[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NeurologistsOnStaff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__c] [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bigint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]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NULL,</w:t>
                            </w:r>
                          </w:p>
                          <w:p w14:paraId="056B3859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ab/>
                              <w:t>[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PotentialParticipants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__c] [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bigint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]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NULL,</w:t>
                            </w:r>
                          </w:p>
                          <w:p w14:paraId="7D5D5631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ab/>
                              <w:t>[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PracticeType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__c] [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nvarchar</w:t>
                            </w:r>
                            <w:proofErr w:type="spellEnd"/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]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255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)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NULL,</w:t>
                            </w:r>
                          </w:p>
                          <w:p w14:paraId="00C087EC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ab/>
                              <w:t>[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RegistryId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__c] [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nvarchar</w:t>
                            </w:r>
                            <w:proofErr w:type="spellEnd"/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]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18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)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NULL,</w:t>
                            </w:r>
                          </w:p>
                          <w:p w14:paraId="752B0E6C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ab/>
                              <w:t>[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RegistryProgramStatus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__c] [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nvarchar</w:t>
                            </w:r>
                            <w:proofErr w:type="spellEnd"/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]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255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)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NULL,</w:t>
                            </w:r>
                          </w:p>
                          <w:p w14:paraId="0FD52D17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ab/>
                              <w:t>[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TotalNeurologistsandAdvancedPracticeProv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__c] [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bigint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]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NULL,</w:t>
                            </w:r>
                          </w:p>
                          <w:p w14:paraId="002F80EF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ab/>
                              <w:t>[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AccreditedResidencyProgram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__c] [bit]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NULL,</w:t>
                            </w:r>
                          </w:p>
                          <w:p w14:paraId="3971FF6E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ab/>
                              <w:t>[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External_Import_Id__c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] [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nvarchar</w:t>
                            </w:r>
                            <w:proofErr w:type="spellEnd"/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]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100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)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NULL,</w:t>
                            </w:r>
                          </w:p>
                          <w:p w14:paraId="6560F80D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ab/>
                              <w:t>[Level1Type__c] [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nvarchar</w:t>
                            </w:r>
                            <w:proofErr w:type="spellEnd"/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]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255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)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NULL,</w:t>
                            </w:r>
                          </w:p>
                          <w:p w14:paraId="5418F1D3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ab/>
                              <w:t>[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ProgramNumber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__c] [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nvarchar</w:t>
                            </w:r>
                            <w:proofErr w:type="spellEnd"/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]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15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)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NULL,</w:t>
                            </w:r>
                          </w:p>
                          <w:p w14:paraId="5C020318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ab/>
                              <w:t>[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ProgramPaysDues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__c] [bit]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NULL,</w:t>
                            </w:r>
                          </w:p>
                          <w:p w14:paraId="543D8895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ab/>
                              <w:t>[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ProgramType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__c] [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nvarchar</w:t>
                            </w:r>
                            <w:proofErr w:type="spellEnd"/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]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255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)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NULL,</w:t>
                            </w:r>
                          </w:p>
                          <w:p w14:paraId="57ADA64D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ab/>
                              <w:t>[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Status__c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] [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nvarchar</w:t>
                            </w:r>
                            <w:proofErr w:type="spellEnd"/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]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255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)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NULL,</w:t>
                            </w:r>
                          </w:p>
                          <w:p w14:paraId="3BD1C093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ab/>
                              <w:t>[Level2Type__c] [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nvarchar</w:t>
                            </w:r>
                            <w:proofErr w:type="spellEnd"/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]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255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)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NULL,</w:t>
                            </w:r>
                          </w:p>
                          <w:p w14:paraId="78D590C1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ab/>
                              <w:t>[Level3Type__c] [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nvarchar</w:t>
                            </w:r>
                            <w:proofErr w:type="spellEnd"/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]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255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)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NULL,</w:t>
                            </w:r>
                          </w:p>
                          <w:p w14:paraId="341F35A6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ab/>
                              <w:t>[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ExcludeFromEmployerLookup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__c] [bit]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NULL,</w:t>
                            </w:r>
                          </w:p>
                          <w:p w14:paraId="2C59ECC2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ab/>
                              <w:t>[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iMISMemberType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__c] [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nvarchar</w:t>
                            </w:r>
                            <w:proofErr w:type="spellEnd"/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]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50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)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NULL,</w:t>
                            </w:r>
                          </w:p>
                          <w:p w14:paraId="10DCA4F2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ab/>
                              <w:t>[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ExcludeFromAffiliations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__c] [bit]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NULL,</w:t>
                            </w:r>
                          </w:p>
                          <w:p w14:paraId="7BB0A2EA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ab/>
                              <w:t>[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BackupCreatedDate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] [datetime</w:t>
                            </w:r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2]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3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)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NULL,</w:t>
                            </w:r>
                          </w:p>
                          <w:p w14:paraId="4266E464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ab/>
                              <w:t>[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BackupModifiedDate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] [datetime</w:t>
                            </w:r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2]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3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)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NULL,</w:t>
                            </w:r>
                          </w:p>
                          <w:p w14:paraId="0054B410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ab/>
                              <w:t>[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TypeDetail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__c] [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nvarchar</w:t>
                            </w:r>
                            <w:proofErr w:type="spellEnd"/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]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1300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)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NULL,</w:t>
                            </w:r>
                          </w:p>
                          <w:p w14:paraId="4C8C7439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ab/>
                              <w:t>[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IsTestAccount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__c] [bit]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NULL,</w:t>
                            </w:r>
                          </w:p>
                          <w:p w14:paraId="43538134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ab/>
                              <w:t>[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VisualStatus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__c] [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nvarchar</w:t>
                            </w:r>
                            <w:proofErr w:type="spellEnd"/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]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1300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)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NULL,</w:t>
                            </w:r>
                          </w:p>
                          <w:p w14:paraId="75908F97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ab/>
                              <w:t>[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IsPriorityRecord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] [bit]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NULL,</w:t>
                            </w:r>
                          </w:p>
                          <w:p w14:paraId="45E17CAE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ab/>
                              <w:t>[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OrderApi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__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Chapter_Status__c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] [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nvarchar</w:t>
                            </w:r>
                            <w:proofErr w:type="spellEnd"/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]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255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)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NULL,</w:t>
                            </w:r>
                          </w:p>
                          <w:p w14:paraId="7678FD8B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ab/>
                              <w:t>[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OrderApi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__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Number_of_Fraternities__c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] [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bigint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]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NULL,</w:t>
                            </w:r>
                          </w:p>
                          <w:p w14:paraId="1AA3B1A3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ab/>
                              <w:t>[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OrderApi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__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Instagram__c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] [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nvarchar</w:t>
                            </w:r>
                            <w:proofErr w:type="spellEnd"/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]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255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)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NULL,</w:t>
                            </w:r>
                          </w:p>
                          <w:p w14:paraId="14E282AC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ab/>
                              <w:t>[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OrderApi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__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School_Type__c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] [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nvarchar</w:t>
                            </w:r>
                            <w:proofErr w:type="spellEnd"/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]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255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)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NULL,</w:t>
                            </w:r>
                          </w:p>
                          <w:p w14:paraId="50BBCCC3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ab/>
                              <w:t>[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OrderApi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__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Founding_Date__c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] [date]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NULL,</w:t>
                            </w:r>
                          </w:p>
                          <w:p w14:paraId="4FAB2B3B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ab/>
                              <w:t>[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OrderApi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__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Enrollment__c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] [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bigint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]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NULL,</w:t>
                            </w:r>
                          </w:p>
                          <w:p w14:paraId="74A660D4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ab/>
                              <w:t>[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OrderApi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__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Facebook__c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] [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nvarchar</w:t>
                            </w:r>
                            <w:proofErr w:type="spellEnd"/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]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255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)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NULL,</w:t>
                            </w:r>
                          </w:p>
                          <w:p w14:paraId="2DDDA286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ab/>
                              <w:t>[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OrderApi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__Status_Change__c] [date]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NULL,</w:t>
                            </w:r>
                          </w:p>
                          <w:p w14:paraId="2AB0ABBF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ab/>
                              <w:t>[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OrderApi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__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University__c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] [char</w:t>
                            </w:r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]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18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)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NULL,</w:t>
                            </w:r>
                          </w:p>
                          <w:p w14:paraId="56B999A6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ab/>
                              <w:t>[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OrderApi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__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LinkedIn__c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] [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nvarchar</w:t>
                            </w:r>
                            <w:proofErr w:type="spellEnd"/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]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255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)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NULL,</w:t>
                            </w:r>
                          </w:p>
                          <w:p w14:paraId="29485849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ab/>
                              <w:t>[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OrderApi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__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School_Status__c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] [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nvarchar</w:t>
                            </w:r>
                            <w:proofErr w:type="spellEnd"/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]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255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)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NULL,</w:t>
                            </w:r>
                          </w:p>
                          <w:p w14:paraId="576FC056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ab/>
                              <w:t>[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OrderApi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__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Number_of_Greek_Organizations__c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] [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bigint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]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NULL,</w:t>
                            </w:r>
                          </w:p>
                          <w:p w14:paraId="75327895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ab/>
                              <w:t>[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OrderApi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__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Tax_Id_Status__c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] [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nvarchar</w:t>
                            </w:r>
                            <w:proofErr w:type="spellEnd"/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]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255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)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NULL,</w:t>
                            </w:r>
                          </w:p>
                          <w:p w14:paraId="2C48E810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ab/>
                              <w:t>[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OrderApi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__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Academic_Term_Type__c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] [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nvarchar</w:t>
                            </w:r>
                            <w:proofErr w:type="spellEnd"/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]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255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)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NULL,</w:t>
                            </w:r>
                          </w:p>
                          <w:p w14:paraId="03FB7213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ab/>
                              <w:t>[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OrderApi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__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School_Website__c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] [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nvarchar</w:t>
                            </w:r>
                            <w:proofErr w:type="spellEnd"/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]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255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)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NULL,</w:t>
                            </w:r>
                          </w:p>
                          <w:p w14:paraId="60540896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ab/>
                              <w:t>[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OrderApi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__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Tax_Id__c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] [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nvarchar</w:t>
                            </w:r>
                            <w:proofErr w:type="spellEnd"/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]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255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)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NULL,</w:t>
                            </w:r>
                          </w:p>
                          <w:p w14:paraId="12DA397D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ab/>
                              <w:t>[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OrderApi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__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Province__c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] [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nvarchar</w:t>
                            </w:r>
                            <w:proofErr w:type="spellEnd"/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]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1300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)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NULL,</w:t>
                            </w:r>
                          </w:p>
                          <w:p w14:paraId="58DC1F77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ab/>
                              <w:t>[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OrderApi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__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Number_of_Sororities__c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] [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bigint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]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NULL,</w:t>
                            </w:r>
                          </w:p>
                          <w:p w14:paraId="0FAFF4C5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ab/>
                              <w:t>[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OrderApi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__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Twitter__c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] [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nvarchar</w:t>
                            </w:r>
                            <w:proofErr w:type="spellEnd"/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]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255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)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NULL,</w:t>
                            </w:r>
                          </w:p>
                          <w:p w14:paraId="6C4DE98E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ab/>
                              <w:t>[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LTE__SLA__c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] [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nvarchar</w:t>
                            </w:r>
                            <w:proofErr w:type="spellEnd"/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]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255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)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NULL,</w:t>
                            </w:r>
                          </w:p>
                          <w:p w14:paraId="0405CB13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ab/>
                              <w:t>[LTE__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SLASerialNumber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__c] [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nvarchar</w:t>
                            </w:r>
                            <w:proofErr w:type="spellEnd"/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]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10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)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NULL,</w:t>
                            </w:r>
                          </w:p>
                          <w:p w14:paraId="6D4C4D53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ab/>
                              <w:t>[LTE__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NumberofLocations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__c] [int]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NULL,</w:t>
                            </w:r>
                          </w:p>
                          <w:p w14:paraId="233F568D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ab/>
                              <w:t>[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LTE__Active__c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] [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nvarchar</w:t>
                            </w:r>
                            <w:proofErr w:type="spellEnd"/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]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255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)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NULL,</w:t>
                            </w:r>
                          </w:p>
                          <w:p w14:paraId="4FE81A31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ab/>
                              <w:t>[LTE__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UpsellOpportunity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__c] [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nvarchar</w:t>
                            </w:r>
                            <w:proofErr w:type="spellEnd"/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]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255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)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NULL,</w:t>
                            </w:r>
                          </w:p>
                          <w:p w14:paraId="1641A1C5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ab/>
                              <w:t>[LTE__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SLAExpirationDate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__c] [date]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NULL,</w:t>
                            </w:r>
                          </w:p>
                          <w:p w14:paraId="6EE7BF7B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ab/>
                              <w:t>[LTE__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CustomerPriority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__c] [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nvarchar</w:t>
                            </w:r>
                            <w:proofErr w:type="spellEnd"/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]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255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)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NULL,</w:t>
                            </w:r>
                          </w:p>
                          <w:p w14:paraId="4BA9C55F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ab/>
                              <w:t>[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LTE__Matches_Employee_Giving__c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] [bit]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NULL,</w:t>
                            </w:r>
                          </w:p>
                          <w:p w14:paraId="4B05B8BC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ascii="Cascadia Mono" w:hAnsi="Cascadia Mono" w:cs="Cascadia Mono"/>
                                <w:color w:val="008000"/>
                                <w:sz w:val="19"/>
                                <w:szCs w:val="19"/>
                                <w:highlight w:val="white"/>
                              </w:rPr>
                              <w:t>--, [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8000"/>
                                <w:sz w:val="19"/>
                                <w:szCs w:val="19"/>
                                <w:highlight w:val="white"/>
                              </w:rPr>
                              <w:t>PCBatchId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8000"/>
                                <w:sz w:val="19"/>
                                <w:szCs w:val="19"/>
                                <w:highlight w:val="white"/>
                              </w:rPr>
                              <w:t>] [int] NOT NULL</w:t>
                            </w:r>
                          </w:p>
                          <w:p w14:paraId="358CDB5D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);</w:t>
                            </w:r>
                          </w:p>
                          <w:p w14:paraId="77C85B2B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</w:p>
                          <w:p w14:paraId="5C5E7F66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8000"/>
                                <w:sz w:val="19"/>
                                <w:szCs w:val="19"/>
                                <w:highlight w:val="white"/>
                              </w:rPr>
                              <w:t>------------------------------------------------------------</w:t>
                            </w:r>
                          </w:p>
                          <w:p w14:paraId="304A52C8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8000"/>
                                <w:sz w:val="19"/>
                                <w:szCs w:val="19"/>
                                <w:highlight w:val="white"/>
                              </w:rPr>
                              <w:t>-- 1) Parameters</w:t>
                            </w:r>
                          </w:p>
                          <w:p w14:paraId="2E569D9F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8000"/>
                                <w:sz w:val="19"/>
                                <w:szCs w:val="19"/>
                                <w:highlight w:val="white"/>
                              </w:rPr>
                              <w:t>------------------------------------------------------------</w:t>
                            </w:r>
                          </w:p>
                          <w:p w14:paraId="4BE9A3DE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DECLARE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@schema    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sysname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=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>'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>dbo</w:t>
                            </w:r>
                            <w:proofErr w:type="spellEnd"/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>'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;</w:t>
                            </w:r>
                            <w:proofErr w:type="gramEnd"/>
                          </w:p>
                          <w:p w14:paraId="5D4063F2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DECLARE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@table     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sysname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=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>'Account</w:t>
                            </w:r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>'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;</w:t>
                            </w:r>
                            <w:proofErr w:type="gramEnd"/>
                          </w:p>
                          <w:p w14:paraId="0A473520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DECLARE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@CutoffDate 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date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=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>'2026-01-20</w:t>
                            </w:r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>'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;</w:t>
                            </w:r>
                            <w:proofErr w:type="gramEnd"/>
                          </w:p>
                          <w:p w14:paraId="68CDC9EA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8000"/>
                                <w:sz w:val="19"/>
                                <w:szCs w:val="19"/>
                                <w:highlight w:val="white"/>
                              </w:rPr>
                              <w:t>-- Change @schema and @table to match the table you're checking</w:t>
                            </w:r>
                          </w:p>
                          <w:p w14:paraId="39C8062D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</w:p>
                          <w:p w14:paraId="49A1C2F7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DECLARE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@column_list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nvarchar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r>
                              <w:rPr>
                                <w:rFonts w:ascii="Cascadia Mono" w:hAnsi="Cascadia Mono" w:cs="Cascadia Mono"/>
                                <w:color w:val="FF00FF"/>
                                <w:sz w:val="19"/>
                                <w:szCs w:val="19"/>
                                <w:highlight w:val="white"/>
                              </w:rPr>
                              <w:t>max</w:t>
                            </w:r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);</w:t>
                            </w:r>
                            <w:proofErr w:type="gramEnd"/>
                          </w:p>
                          <w:p w14:paraId="5DC156AB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DECLARE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@hash_expr   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nvarchar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r>
                              <w:rPr>
                                <w:rFonts w:ascii="Cascadia Mono" w:hAnsi="Cascadia Mono" w:cs="Cascadia Mono"/>
                                <w:color w:val="FF00FF"/>
                                <w:sz w:val="19"/>
                                <w:szCs w:val="19"/>
                                <w:highlight w:val="white"/>
                              </w:rPr>
                              <w:t>max</w:t>
                            </w:r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);</w:t>
                            </w:r>
                            <w:proofErr w:type="gramEnd"/>
                          </w:p>
                          <w:p w14:paraId="5D26CF43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DECLARE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@sql         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nvarchar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r>
                              <w:rPr>
                                <w:rFonts w:ascii="Cascadia Mono" w:hAnsi="Cascadia Mono" w:cs="Cascadia Mono"/>
                                <w:color w:val="FF00FF"/>
                                <w:sz w:val="19"/>
                                <w:szCs w:val="19"/>
                                <w:highlight w:val="white"/>
                              </w:rPr>
                              <w:t>max</w:t>
                            </w:r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);</w:t>
                            </w:r>
                            <w:proofErr w:type="gramEnd"/>
                          </w:p>
                          <w:p w14:paraId="34EA21D2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</w:p>
                          <w:p w14:paraId="15203F05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8000"/>
                                <w:sz w:val="19"/>
                                <w:szCs w:val="19"/>
                                <w:highlight w:val="white"/>
                              </w:rPr>
                              <w:t>------------------------------------------------------------</w:t>
                            </w:r>
                          </w:p>
                          <w:p w14:paraId="111E7278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8000"/>
                                <w:sz w:val="19"/>
                                <w:szCs w:val="19"/>
                                <w:highlight w:val="white"/>
                              </w:rPr>
                              <w:t xml:space="preserve">-- 2) Build column list (exclude ID,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8000"/>
                                <w:sz w:val="19"/>
                                <w:szCs w:val="19"/>
                                <w:highlight w:val="white"/>
                              </w:rPr>
                              <w:t>PcBatchId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8000"/>
                                <w:sz w:val="19"/>
                                <w:szCs w:val="19"/>
                                <w:highlight w:val="white"/>
                              </w:rPr>
                              <w:t>)</w:t>
                            </w:r>
                          </w:p>
                          <w:p w14:paraId="581A1C4A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8000"/>
                                <w:sz w:val="19"/>
                                <w:szCs w:val="19"/>
                                <w:highlight w:val="white"/>
                              </w:rPr>
                              <w:t>------------------------------------------------------------</w:t>
                            </w:r>
                          </w:p>
                          <w:p w14:paraId="7CBC33A6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SELECT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@column_list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=</w:t>
                            </w:r>
                          </w:p>
                          <w:p w14:paraId="5B164F4E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</w:t>
                            </w:r>
                            <w:r>
                              <w:rPr>
                                <w:rFonts w:ascii="Cascadia Mono" w:hAnsi="Cascadia Mono" w:cs="Cascadia Mono"/>
                                <w:color w:val="FF00FF"/>
                                <w:sz w:val="19"/>
                                <w:szCs w:val="19"/>
                                <w:highlight w:val="white"/>
                              </w:rPr>
                              <w:t>STRING_AGG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r>
                              <w:rPr>
                                <w:rFonts w:ascii="Cascadia Mono" w:hAnsi="Cascadia Mono" w:cs="Cascadia Mono"/>
                                <w:color w:val="FF00FF"/>
                                <w:sz w:val="19"/>
                                <w:szCs w:val="19"/>
                                <w:highlight w:val="white"/>
                              </w:rPr>
                              <w:t>QUOTENAME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c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.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name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),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>', '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)</w:t>
                            </w:r>
                          </w:p>
                          <w:p w14:paraId="01ED41AD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    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WITHIN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 xml:space="preserve">GROUP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ORDER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BY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c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.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column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_id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)</w:t>
                            </w:r>
                          </w:p>
                          <w:p w14:paraId="05FD3144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FROM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FF00"/>
                                <w:sz w:val="19"/>
                                <w:szCs w:val="19"/>
                                <w:highlight w:val="white"/>
                              </w:rPr>
                              <w:t>sys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.</w:t>
                            </w:r>
                            <w:r>
                              <w:rPr>
                                <w:rFonts w:ascii="Cascadia Mono" w:hAnsi="Cascadia Mono" w:cs="Cascadia Mono"/>
                                <w:color w:val="00FF00"/>
                                <w:sz w:val="19"/>
                                <w:szCs w:val="19"/>
                                <w:highlight w:val="white"/>
                              </w:rPr>
                              <w:t>columns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c</w:t>
                            </w:r>
                          </w:p>
                          <w:p w14:paraId="5D579FA6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JOIN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FF00"/>
                                <w:sz w:val="19"/>
                                <w:szCs w:val="19"/>
                                <w:highlight w:val="white"/>
                              </w:rPr>
                              <w:t>sys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.</w:t>
                            </w:r>
                            <w:r>
                              <w:rPr>
                                <w:rFonts w:ascii="Cascadia Mono" w:hAnsi="Cascadia Mono" w:cs="Cascadia Mono"/>
                                <w:color w:val="00FF00"/>
                                <w:sz w:val="19"/>
                                <w:szCs w:val="19"/>
                                <w:highlight w:val="white"/>
                              </w:rPr>
                              <w:t>tables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t 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ON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c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.</w:t>
                            </w:r>
                            <w:r>
                              <w:rPr>
                                <w:rFonts w:ascii="Cascadia Mono" w:hAnsi="Cascadia Mono" w:cs="Cascadia Mono"/>
                                <w:color w:val="FF00FF"/>
                                <w:sz w:val="19"/>
                                <w:szCs w:val="19"/>
                                <w:highlight w:val="white"/>
                              </w:rPr>
                              <w:t>object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FF00FF"/>
                                <w:sz w:val="19"/>
                                <w:szCs w:val="19"/>
                                <w:highlight w:val="white"/>
                              </w:rPr>
                              <w:t>_id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=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t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.</w:t>
                            </w:r>
                            <w:r>
                              <w:rPr>
                                <w:rFonts w:ascii="Cascadia Mono" w:hAnsi="Cascadia Mono" w:cs="Cascadia Mono"/>
                                <w:color w:val="FF00FF"/>
                                <w:sz w:val="19"/>
                                <w:szCs w:val="19"/>
                                <w:highlight w:val="white"/>
                              </w:rPr>
                              <w:t>object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FF00FF"/>
                                <w:sz w:val="19"/>
                                <w:szCs w:val="19"/>
                                <w:highlight w:val="white"/>
                              </w:rPr>
                              <w:t>_id</w:t>
                            </w:r>
                            <w:proofErr w:type="spellEnd"/>
                          </w:p>
                          <w:p w14:paraId="059478A4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JOIN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FF00"/>
                                <w:sz w:val="19"/>
                                <w:szCs w:val="19"/>
                                <w:highlight w:val="white"/>
                              </w:rPr>
                              <w:t>sys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.</w:t>
                            </w:r>
                            <w:r>
                              <w:rPr>
                                <w:rFonts w:ascii="Cascadia Mono" w:hAnsi="Cascadia Mono" w:cs="Cascadia Mono"/>
                                <w:color w:val="00FF00"/>
                                <w:sz w:val="19"/>
                                <w:szCs w:val="19"/>
                                <w:highlight w:val="white"/>
                              </w:rPr>
                              <w:t>schemas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s 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ON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t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.</w:t>
                            </w:r>
                            <w:r>
                              <w:rPr>
                                <w:rFonts w:ascii="Cascadia Mono" w:hAnsi="Cascadia Mono" w:cs="Cascadia Mono"/>
                                <w:color w:val="FF00FF"/>
                                <w:sz w:val="19"/>
                                <w:szCs w:val="19"/>
                                <w:highlight w:val="white"/>
                              </w:rPr>
                              <w:t>schema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FF00FF"/>
                                <w:sz w:val="19"/>
                                <w:szCs w:val="19"/>
                                <w:highlight w:val="white"/>
                              </w:rPr>
                              <w:t>_id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=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s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.</w:t>
                            </w:r>
                            <w:r>
                              <w:rPr>
                                <w:rFonts w:ascii="Cascadia Mono" w:hAnsi="Cascadia Mono" w:cs="Cascadia Mono"/>
                                <w:color w:val="FF00FF"/>
                                <w:sz w:val="19"/>
                                <w:szCs w:val="19"/>
                                <w:highlight w:val="white"/>
                              </w:rPr>
                              <w:t>schema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FF00FF"/>
                                <w:sz w:val="19"/>
                                <w:szCs w:val="19"/>
                                <w:highlight w:val="white"/>
                              </w:rPr>
                              <w:t>_id</w:t>
                            </w:r>
                            <w:proofErr w:type="spellEnd"/>
                          </w:p>
                          <w:p w14:paraId="2BE4F1DD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WHERE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FF00FF"/>
                                <w:sz w:val="19"/>
                                <w:szCs w:val="19"/>
                                <w:highlight w:val="white"/>
                              </w:rPr>
                              <w:t>UPPER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s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.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name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)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=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FF00FF"/>
                                <w:sz w:val="19"/>
                                <w:szCs w:val="19"/>
                                <w:highlight w:val="white"/>
                              </w:rPr>
                              <w:t>UPPER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@schema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)</w:t>
                            </w:r>
                          </w:p>
                          <w:p w14:paraId="091F6D4D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AND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FF00FF"/>
                                <w:sz w:val="19"/>
                                <w:szCs w:val="19"/>
                                <w:highlight w:val="white"/>
                              </w:rPr>
                              <w:t>UPPER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t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.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name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)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=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FF00FF"/>
                                <w:sz w:val="19"/>
                                <w:szCs w:val="19"/>
                                <w:highlight w:val="white"/>
                              </w:rPr>
                              <w:t>UPPER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@table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)</w:t>
                            </w:r>
                          </w:p>
                          <w:p w14:paraId="15B0D76D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AND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FF00FF"/>
                                <w:sz w:val="19"/>
                                <w:szCs w:val="19"/>
                                <w:highlight w:val="white"/>
                              </w:rPr>
                              <w:t>UPPER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c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.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name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)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NOT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IN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>'ID'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,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>'PCBATCHID'</w:t>
                            </w:r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);</w:t>
                            </w:r>
                            <w:proofErr w:type="gramEnd"/>
                          </w:p>
                          <w:p w14:paraId="3C4529C5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</w:p>
                          <w:p w14:paraId="446034BF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8000"/>
                                <w:sz w:val="19"/>
                                <w:szCs w:val="19"/>
                                <w:highlight w:val="white"/>
                              </w:rPr>
                              <w:t>------------------------------------------------------------</w:t>
                            </w:r>
                          </w:p>
                          <w:p w14:paraId="39D4567C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8000"/>
                                <w:sz w:val="19"/>
                                <w:szCs w:val="19"/>
                                <w:highlight w:val="white"/>
                              </w:rPr>
                              <w:t>-- 3) Build hashing expression (normalized, delimited)</w:t>
                            </w:r>
                          </w:p>
                          <w:p w14:paraId="22069762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8000"/>
                                <w:sz w:val="19"/>
                                <w:szCs w:val="19"/>
                                <w:highlight w:val="white"/>
                              </w:rPr>
                              <w:t>------------------------------------------------------------</w:t>
                            </w:r>
                          </w:p>
                          <w:p w14:paraId="71EA5740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SELECT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@hash_expr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=</w:t>
                            </w:r>
                          </w:p>
                          <w:p w14:paraId="46222B7C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</w:t>
                            </w:r>
                            <w:r>
                              <w:rPr>
                                <w:rFonts w:ascii="Cascadia Mono" w:hAnsi="Cascadia Mono" w:cs="Cascadia Mono"/>
                                <w:color w:val="FF00FF"/>
                                <w:sz w:val="19"/>
                                <w:szCs w:val="19"/>
                                <w:highlight w:val="white"/>
                              </w:rPr>
                              <w:t>STRING_</w:t>
                            </w:r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FF00FF"/>
                                <w:sz w:val="19"/>
                                <w:szCs w:val="19"/>
                                <w:highlight w:val="white"/>
                              </w:rPr>
                              <w:t>AGG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proofErr w:type="gramEnd"/>
                          </w:p>
                          <w:p w14:paraId="27EB09FE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    </w:t>
                            </w:r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FF00FF"/>
                                <w:sz w:val="19"/>
                                <w:szCs w:val="19"/>
                                <w:highlight w:val="white"/>
                              </w:rPr>
                              <w:t>CAST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proofErr w:type="gramEnd"/>
                          </w:p>
                          <w:p w14:paraId="7EEB15DC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        </w:t>
                            </w:r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>'</w:t>
                            </w:r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>UPPER(LTRIM(RTRIM(COALESCE(CAST(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>'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+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FF00FF"/>
                                <w:sz w:val="19"/>
                                <w:szCs w:val="19"/>
                                <w:highlight w:val="white"/>
                              </w:rPr>
                              <w:t>QUOTENAME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c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.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name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)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+</w:t>
                            </w:r>
                          </w:p>
                          <w:p w14:paraId="1BB288CB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        </w:t>
                            </w:r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 xml:space="preserve">' AS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>nvarchar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>4000)), ''''))))'</w:t>
                            </w:r>
                          </w:p>
                          <w:p w14:paraId="2B368E91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        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AS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nvarchar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r>
                              <w:rPr>
                                <w:rFonts w:ascii="Cascadia Mono" w:hAnsi="Cascadia Mono" w:cs="Cascadia Mono"/>
                                <w:color w:val="FF00FF"/>
                                <w:sz w:val="19"/>
                                <w:szCs w:val="19"/>
                                <w:highlight w:val="white"/>
                              </w:rPr>
                              <w:t>max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)</w:t>
                            </w:r>
                          </w:p>
                          <w:p w14:paraId="67081AB4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   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),</w:t>
                            </w:r>
                          </w:p>
                          <w:p w14:paraId="3CF556EA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    </w:t>
                            </w:r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>' + ''|'' + '</w:t>
                            </w:r>
                          </w:p>
                          <w:p w14:paraId="2B141B96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)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WITHIN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 xml:space="preserve">GROUP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ORDER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BY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c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.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column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_id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)</w:t>
                            </w:r>
                          </w:p>
                          <w:p w14:paraId="3D731565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FROM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FF00"/>
                                <w:sz w:val="19"/>
                                <w:szCs w:val="19"/>
                                <w:highlight w:val="white"/>
                              </w:rPr>
                              <w:t>sys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.</w:t>
                            </w:r>
                            <w:r>
                              <w:rPr>
                                <w:rFonts w:ascii="Cascadia Mono" w:hAnsi="Cascadia Mono" w:cs="Cascadia Mono"/>
                                <w:color w:val="00FF00"/>
                                <w:sz w:val="19"/>
                                <w:szCs w:val="19"/>
                                <w:highlight w:val="white"/>
                              </w:rPr>
                              <w:t>columns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c</w:t>
                            </w:r>
                          </w:p>
                          <w:p w14:paraId="03089D9C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JOIN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FF00"/>
                                <w:sz w:val="19"/>
                                <w:szCs w:val="19"/>
                                <w:highlight w:val="white"/>
                              </w:rPr>
                              <w:t>sys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.</w:t>
                            </w:r>
                            <w:r>
                              <w:rPr>
                                <w:rFonts w:ascii="Cascadia Mono" w:hAnsi="Cascadia Mono" w:cs="Cascadia Mono"/>
                                <w:color w:val="00FF00"/>
                                <w:sz w:val="19"/>
                                <w:szCs w:val="19"/>
                                <w:highlight w:val="white"/>
                              </w:rPr>
                              <w:t>tables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t 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ON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c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.</w:t>
                            </w:r>
                            <w:r>
                              <w:rPr>
                                <w:rFonts w:ascii="Cascadia Mono" w:hAnsi="Cascadia Mono" w:cs="Cascadia Mono"/>
                                <w:color w:val="FF00FF"/>
                                <w:sz w:val="19"/>
                                <w:szCs w:val="19"/>
                                <w:highlight w:val="white"/>
                              </w:rPr>
                              <w:t>object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FF00FF"/>
                                <w:sz w:val="19"/>
                                <w:szCs w:val="19"/>
                                <w:highlight w:val="white"/>
                              </w:rPr>
                              <w:t>_id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=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t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.</w:t>
                            </w:r>
                            <w:r>
                              <w:rPr>
                                <w:rFonts w:ascii="Cascadia Mono" w:hAnsi="Cascadia Mono" w:cs="Cascadia Mono"/>
                                <w:color w:val="FF00FF"/>
                                <w:sz w:val="19"/>
                                <w:szCs w:val="19"/>
                                <w:highlight w:val="white"/>
                              </w:rPr>
                              <w:t>object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FF00FF"/>
                                <w:sz w:val="19"/>
                                <w:szCs w:val="19"/>
                                <w:highlight w:val="white"/>
                              </w:rPr>
                              <w:t>_id</w:t>
                            </w:r>
                            <w:proofErr w:type="spellEnd"/>
                          </w:p>
                          <w:p w14:paraId="7C931BF2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JOIN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FF00"/>
                                <w:sz w:val="19"/>
                                <w:szCs w:val="19"/>
                                <w:highlight w:val="white"/>
                              </w:rPr>
                              <w:t>sys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.</w:t>
                            </w:r>
                            <w:r>
                              <w:rPr>
                                <w:rFonts w:ascii="Cascadia Mono" w:hAnsi="Cascadia Mono" w:cs="Cascadia Mono"/>
                                <w:color w:val="00FF00"/>
                                <w:sz w:val="19"/>
                                <w:szCs w:val="19"/>
                                <w:highlight w:val="white"/>
                              </w:rPr>
                              <w:t>schemas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s 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ON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t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.</w:t>
                            </w:r>
                            <w:r>
                              <w:rPr>
                                <w:rFonts w:ascii="Cascadia Mono" w:hAnsi="Cascadia Mono" w:cs="Cascadia Mono"/>
                                <w:color w:val="FF00FF"/>
                                <w:sz w:val="19"/>
                                <w:szCs w:val="19"/>
                                <w:highlight w:val="white"/>
                              </w:rPr>
                              <w:t>schema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FF00FF"/>
                                <w:sz w:val="19"/>
                                <w:szCs w:val="19"/>
                                <w:highlight w:val="white"/>
                              </w:rPr>
                              <w:t>_id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=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s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.</w:t>
                            </w:r>
                            <w:r>
                              <w:rPr>
                                <w:rFonts w:ascii="Cascadia Mono" w:hAnsi="Cascadia Mono" w:cs="Cascadia Mono"/>
                                <w:color w:val="FF00FF"/>
                                <w:sz w:val="19"/>
                                <w:szCs w:val="19"/>
                                <w:highlight w:val="white"/>
                              </w:rPr>
                              <w:t>schema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FF00FF"/>
                                <w:sz w:val="19"/>
                                <w:szCs w:val="19"/>
                                <w:highlight w:val="white"/>
                              </w:rPr>
                              <w:t>_id</w:t>
                            </w:r>
                            <w:proofErr w:type="spellEnd"/>
                          </w:p>
                          <w:p w14:paraId="32A40E8D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WHERE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FF00FF"/>
                                <w:sz w:val="19"/>
                                <w:szCs w:val="19"/>
                                <w:highlight w:val="white"/>
                              </w:rPr>
                              <w:t>UPPER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s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.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name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)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=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FF00FF"/>
                                <w:sz w:val="19"/>
                                <w:szCs w:val="19"/>
                                <w:highlight w:val="white"/>
                              </w:rPr>
                              <w:t>UPPER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@schema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)</w:t>
                            </w:r>
                          </w:p>
                          <w:p w14:paraId="5ACEF689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AND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FF00FF"/>
                                <w:sz w:val="19"/>
                                <w:szCs w:val="19"/>
                                <w:highlight w:val="white"/>
                              </w:rPr>
                              <w:t>UPPER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t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.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name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)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=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FF00FF"/>
                                <w:sz w:val="19"/>
                                <w:szCs w:val="19"/>
                                <w:highlight w:val="white"/>
                              </w:rPr>
                              <w:t>UPPER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@table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)</w:t>
                            </w:r>
                          </w:p>
                          <w:p w14:paraId="50D4D244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AND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FF00FF"/>
                                <w:sz w:val="19"/>
                                <w:szCs w:val="19"/>
                                <w:highlight w:val="white"/>
                              </w:rPr>
                              <w:t>UPPER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c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.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name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)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NOT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IN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>'ID'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,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>'PCBATCHID'</w:t>
                            </w:r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);</w:t>
                            </w:r>
                            <w:proofErr w:type="gramEnd"/>
                          </w:p>
                          <w:p w14:paraId="0F935525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</w:p>
                          <w:p w14:paraId="22362923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8000"/>
                                <w:sz w:val="19"/>
                                <w:szCs w:val="19"/>
                                <w:highlight w:val="white"/>
                              </w:rPr>
                              <w:t>------------------------------------------------------------</w:t>
                            </w:r>
                          </w:p>
                          <w:p w14:paraId="12D4DC24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8000"/>
                                <w:sz w:val="19"/>
                                <w:szCs w:val="19"/>
                                <w:highlight w:val="white"/>
                              </w:rPr>
                              <w:t>-- 4) Create temp table to receive results</w:t>
                            </w:r>
                          </w:p>
                          <w:p w14:paraId="0B0DFBF1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8000"/>
                                <w:sz w:val="19"/>
                                <w:szCs w:val="19"/>
                                <w:highlight w:val="white"/>
                              </w:rPr>
                              <w:t xml:space="preserve">-- </w:t>
                            </w:r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8000"/>
                                <w:sz w:val="19"/>
                                <w:szCs w:val="19"/>
                                <w:highlight w:val="white"/>
                              </w:rPr>
                              <w:t xml:space="preserve">   (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8000"/>
                                <w:sz w:val="19"/>
                                <w:szCs w:val="19"/>
                                <w:highlight w:val="white"/>
                              </w:rPr>
                              <w:t>uses SELECT INTO so you don't have to predefine schema)</w:t>
                            </w:r>
                          </w:p>
                          <w:p w14:paraId="3286FC22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8000"/>
                                <w:sz w:val="19"/>
                                <w:szCs w:val="19"/>
                                <w:highlight w:val="white"/>
                              </w:rPr>
                              <w:t>------------------------------------------------------------</w:t>
                            </w:r>
                          </w:p>
                          <w:p w14:paraId="7F8364F0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SET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@sql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=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>N'</w:t>
                            </w:r>
                          </w:p>
                          <w:p w14:paraId="6EC43B0E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 xml:space="preserve">    SELECT DISTINCT</w:t>
                            </w:r>
                          </w:p>
                          <w:p w14:paraId="791A6944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 xml:space="preserve">        </w:t>
                            </w:r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>HASHBYTES(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>''SHA2_256'', '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+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@hash_expr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+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 xml:space="preserve">N') AS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>row_hash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>,</w:t>
                            </w:r>
                          </w:p>
                          <w:p w14:paraId="0545462D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 xml:space="preserve">        '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+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@column_list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+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>N'</w:t>
                            </w:r>
                          </w:p>
                          <w:p w14:paraId="4DA1D230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 xml:space="preserve">    INTO #hashed_output</w:t>
                            </w:r>
                          </w:p>
                          <w:p w14:paraId="54094ADC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 xml:space="preserve">    FROM '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+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FF00FF"/>
                                <w:sz w:val="19"/>
                                <w:szCs w:val="19"/>
                                <w:highlight w:val="white"/>
                              </w:rPr>
                              <w:t>QUOTENAME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@schema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)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+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>N'.'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+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FF00FF"/>
                                <w:sz w:val="19"/>
                                <w:szCs w:val="19"/>
                                <w:highlight w:val="white"/>
                              </w:rPr>
                              <w:t>QUOTENAME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@table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)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+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>N'</w:t>
                            </w:r>
                          </w:p>
                          <w:p w14:paraId="0389C872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 xml:space="preserve">    WHERE </w:t>
                            </w:r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>CAST(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>SystemModstamp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 xml:space="preserve"> AS date) &lt;= @</w:t>
                            </w:r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>CutoffDateParam;</w:t>
                            </w:r>
                            <w:proofErr w:type="gramEnd"/>
                          </w:p>
                          <w:p w14:paraId="57DB6DD1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</w:p>
                          <w:p w14:paraId="1810D1CE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 xml:space="preserve">    SELECT * FROM #hashed_</w:t>
                            </w:r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>output;</w:t>
                            </w:r>
                            <w:proofErr w:type="gramEnd"/>
                          </w:p>
                          <w:p w14:paraId="584D8E5F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>'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;</w:t>
                            </w:r>
                          </w:p>
                          <w:p w14:paraId="325BB7BE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</w:p>
                          <w:p w14:paraId="03A4B6B7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EXEC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FF00"/>
                                <w:sz w:val="19"/>
                                <w:szCs w:val="19"/>
                                <w:highlight w:val="white"/>
                              </w:rPr>
                              <w:t>sys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.</w:t>
                            </w:r>
                            <w:r>
                              <w:rPr>
                                <w:rFonts w:ascii="Cascadia Mono" w:hAnsi="Cascadia Mono" w:cs="Cascadia Mono"/>
                                <w:color w:val="800000"/>
                                <w:sz w:val="19"/>
                                <w:szCs w:val="19"/>
                                <w:highlight w:val="white"/>
                              </w:rPr>
                              <w:t>sp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800000"/>
                                <w:sz w:val="19"/>
                                <w:szCs w:val="19"/>
                                <w:highlight w:val="white"/>
                              </w:rPr>
                              <w:t>_executesql</w:t>
                            </w:r>
                            <w:proofErr w:type="spellEnd"/>
                          </w:p>
                          <w:p w14:paraId="610230EB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 xml:space="preserve">    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@sql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,</w:t>
                            </w:r>
                          </w:p>
                          <w:p w14:paraId="2C1B882E" w14:textId="77777777" w:rsidR="00BA014E" w:rsidRDefault="00BA014E" w:rsidP="00BA01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</w:t>
                            </w:r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>N'@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>CutoffDateParam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 xml:space="preserve"> date'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,</w:t>
                            </w:r>
                          </w:p>
                          <w:p w14:paraId="3DFF87DB" w14:textId="37441A43" w:rsidR="003234C6" w:rsidRDefault="00BA014E" w:rsidP="00BA014E">
                            <w:pPr>
                              <w:jc w:val="center"/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@CutoffDateParam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=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@</w:t>
                            </w:r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CutoffDate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</w:rPr>
                              <w:t>;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D2DDFE1" id="Rectangle: Rounded Corners 6" o:spid="_x0000_s1028" style="position:absolute;left:0;text-align:left;margin-left:-7.65pt;margin-top:11.3pt;width:498pt;height:263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" fillcolor="white [3201]" strokecolor="#e7e6e6 [3209]" strokeweight="1pt">
                <v:stroke joinstyle="miter"/>
                <v:textbox>
                  <w:txbxContent>
                    <w:p w14:paraId="36D2E13E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8000"/>
                          <w:sz w:val="19"/>
                          <w:szCs w:val="19"/>
                          <w:highlight w:val="white"/>
                        </w:rPr>
                        <w:t>-----</w:t>
                      </w:r>
                    </w:p>
                    <w:p w14:paraId="5317EBA0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</w:p>
                    <w:p w14:paraId="57B74CBD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8000"/>
                          <w:sz w:val="19"/>
                          <w:szCs w:val="19"/>
                          <w:highlight w:val="white"/>
                        </w:rPr>
                        <w:t>-- Temp table stores output of hashing SPROC</w:t>
                      </w:r>
                    </w:p>
                    <w:p w14:paraId="2E07D2EA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DROP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TABLE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IF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EXISTS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#hashed_</w:t>
                      </w:r>
                      <w:proofErr w:type="gram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output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;</w:t>
                      </w:r>
                      <w:proofErr w:type="gramEnd"/>
                    </w:p>
                    <w:p w14:paraId="7D333631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</w:p>
                    <w:p w14:paraId="30B2F82D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8000"/>
                          <w:sz w:val="19"/>
                          <w:szCs w:val="19"/>
                          <w:highlight w:val="white"/>
                        </w:rPr>
                        <w:t xml:space="preserve">-- This temp table needs to match the table you're checking </w:t>
                      </w:r>
                    </w:p>
                    <w:p w14:paraId="5CE7B249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8000"/>
                          <w:sz w:val="19"/>
                          <w:szCs w:val="19"/>
                          <w:highlight w:val="white"/>
                        </w:rPr>
                        <w:t>-- But exclude the "Id" and "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8000"/>
                          <w:sz w:val="19"/>
                          <w:szCs w:val="19"/>
                          <w:highlight w:val="white"/>
                        </w:rPr>
                        <w:t>PCBatchId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8000"/>
                          <w:sz w:val="19"/>
                          <w:szCs w:val="19"/>
                          <w:highlight w:val="white"/>
                        </w:rPr>
                        <w:t>" columns</w:t>
                      </w:r>
                    </w:p>
                    <w:p w14:paraId="3FAF6F7D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8000"/>
                          <w:sz w:val="19"/>
                          <w:szCs w:val="19"/>
                          <w:highlight w:val="white"/>
                        </w:rPr>
                        <w:t>-- And include the "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8000"/>
                          <w:sz w:val="19"/>
                          <w:szCs w:val="19"/>
                          <w:highlight w:val="white"/>
                        </w:rPr>
                        <w:t>row_hash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8000"/>
                          <w:sz w:val="19"/>
                          <w:szCs w:val="19"/>
                          <w:highlight w:val="white"/>
                        </w:rPr>
                        <w:t>" column as the first column on the table</w:t>
                      </w:r>
                    </w:p>
                    <w:p w14:paraId="4854E780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8000"/>
                          <w:sz w:val="19"/>
                          <w:szCs w:val="19"/>
                          <w:highlight w:val="white"/>
                        </w:rPr>
                        <w:t xml:space="preserve">-- Example based on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8000"/>
                          <w:sz w:val="19"/>
                          <w:szCs w:val="19"/>
                          <w:highlight w:val="white"/>
                        </w:rPr>
                        <w:t>CountriesWithIncomeLevel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8000"/>
                          <w:sz w:val="19"/>
                          <w:szCs w:val="19"/>
                          <w:highlight w:val="white"/>
                        </w:rPr>
                        <w:t>__c:</w:t>
                      </w:r>
                    </w:p>
                    <w:p w14:paraId="7C41F236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CREATE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TABLE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#hashed_output</w:t>
                      </w: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(</w:t>
                      </w:r>
                    </w:p>
                    <w:p w14:paraId="08F60439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ab/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row_hash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VARBINARY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(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32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),</w:t>
                      </w:r>
                    </w:p>
                    <w:p w14:paraId="610CA2E5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ab/>
                      </w:r>
                      <w:r>
                        <w:rPr>
                          <w:rFonts w:ascii="Cascadia Mono" w:hAnsi="Cascadia Mono" w:cs="Cascadia Mono"/>
                          <w:color w:val="008000"/>
                          <w:sz w:val="19"/>
                          <w:szCs w:val="19"/>
                          <w:highlight w:val="white"/>
                        </w:rPr>
                        <w:t>--, [Id] [char</w:t>
                      </w:r>
                      <w:proofErr w:type="gramStart"/>
                      <w:r>
                        <w:rPr>
                          <w:rFonts w:ascii="Cascadia Mono" w:hAnsi="Cascadia Mono" w:cs="Cascadia Mono"/>
                          <w:color w:val="008000"/>
                          <w:sz w:val="19"/>
                          <w:szCs w:val="19"/>
                          <w:highlight w:val="white"/>
                        </w:rPr>
                        <w:t>](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008000"/>
                          <w:sz w:val="19"/>
                          <w:szCs w:val="19"/>
                          <w:highlight w:val="white"/>
                        </w:rPr>
                        <w:t>18) NOT NULL</w:t>
                      </w:r>
                    </w:p>
                    <w:p w14:paraId="3CD22121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ab/>
                        <w:t>[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IsDeleted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] [bit]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NULL,</w:t>
                      </w:r>
                    </w:p>
                    <w:p w14:paraId="644DC514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ab/>
                        <w:t>[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MasterRecordId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] [char</w:t>
                      </w:r>
                      <w:proofErr w:type="gram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]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(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18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)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NULL,</w:t>
                      </w:r>
                    </w:p>
                    <w:p w14:paraId="168E8528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ab/>
                        <w:t>[Name] [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nvarchar</w:t>
                      </w:r>
                      <w:proofErr w:type="spellEnd"/>
                      <w:proofErr w:type="gram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]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(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255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)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NULL,</w:t>
                      </w:r>
                    </w:p>
                    <w:p w14:paraId="749710CA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ab/>
                        <w:t>[Type] [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nvarchar</w:t>
                      </w:r>
                      <w:proofErr w:type="spellEnd"/>
                      <w:proofErr w:type="gram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]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(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255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)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NULL,</w:t>
                      </w:r>
                    </w:p>
                    <w:p w14:paraId="626C1D9A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ab/>
                        <w:t>[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RecordTypeId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] [char</w:t>
                      </w:r>
                      <w:proofErr w:type="gram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]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(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18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)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NULL,</w:t>
                      </w:r>
                    </w:p>
                    <w:p w14:paraId="68B87F79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ab/>
                        <w:t>[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ParentId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] [char</w:t>
                      </w:r>
                      <w:proofErr w:type="gram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]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(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18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)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NULL,</w:t>
                      </w:r>
                    </w:p>
                    <w:p w14:paraId="08FF3FB1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ab/>
                        <w:t>[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BillingStreet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] [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nvarchar</w:t>
                      </w:r>
                      <w:proofErr w:type="spellEnd"/>
                      <w:proofErr w:type="gram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]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(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255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)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NULL,</w:t>
                      </w:r>
                    </w:p>
                    <w:p w14:paraId="433B3102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ab/>
                        <w:t>[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BillingCity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] [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nvarchar</w:t>
                      </w:r>
                      <w:proofErr w:type="spellEnd"/>
                      <w:proofErr w:type="gram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]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(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40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)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NULL,</w:t>
                      </w:r>
                    </w:p>
                    <w:p w14:paraId="50D3ED0C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ab/>
                        <w:t>[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BillingState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] [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nvarchar</w:t>
                      </w:r>
                      <w:proofErr w:type="spellEnd"/>
                      <w:proofErr w:type="gram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]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(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80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)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NULL,</w:t>
                      </w:r>
                    </w:p>
                    <w:p w14:paraId="6D39BE99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ab/>
                        <w:t>[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BillingPostalCode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] [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nvarchar</w:t>
                      </w:r>
                      <w:proofErr w:type="spellEnd"/>
                      <w:proofErr w:type="gram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]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(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20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)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NULL,</w:t>
                      </w:r>
                    </w:p>
                    <w:p w14:paraId="5B51DA3C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ab/>
                        <w:t>[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BillingCountry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] [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nvarchar</w:t>
                      </w:r>
                      <w:proofErr w:type="spellEnd"/>
                      <w:proofErr w:type="gram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]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(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80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)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NULL,</w:t>
                      </w:r>
                    </w:p>
                    <w:p w14:paraId="6E2E03F0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ab/>
                        <w:t>[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BillingStateCode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] [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nvarchar</w:t>
                      </w:r>
                      <w:proofErr w:type="spellEnd"/>
                      <w:proofErr w:type="gram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]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(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10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)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NULL,</w:t>
                      </w:r>
                    </w:p>
                    <w:p w14:paraId="765A0DB6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ab/>
                        <w:t>[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BillingCountryCode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] [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nvarchar</w:t>
                      </w:r>
                      <w:proofErr w:type="spellEnd"/>
                      <w:proofErr w:type="gram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]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(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10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)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NULL,</w:t>
                      </w:r>
                    </w:p>
                    <w:p w14:paraId="77CD0550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ab/>
                        <w:t>[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BillingLatitude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] [decimal</w:t>
                      </w:r>
                      <w:proofErr w:type="gram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]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(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20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,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17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)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NULL,</w:t>
                      </w:r>
                    </w:p>
                    <w:p w14:paraId="0F51B431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ab/>
                        <w:t>[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BillingLongitude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] [decimal</w:t>
                      </w:r>
                      <w:proofErr w:type="gram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]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(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20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,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17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)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NULL,</w:t>
                      </w:r>
                    </w:p>
                    <w:p w14:paraId="4C7A8574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ab/>
                        <w:t>[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BillingGeocodeAccuracy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] [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nvarchar</w:t>
                      </w:r>
                      <w:proofErr w:type="spellEnd"/>
                      <w:proofErr w:type="gram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]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(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40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)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NULL,</w:t>
                      </w:r>
                    </w:p>
                    <w:p w14:paraId="135EA230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ab/>
                        <w:t>[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ShippingStreet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] [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nvarchar</w:t>
                      </w:r>
                      <w:proofErr w:type="spellEnd"/>
                      <w:proofErr w:type="gram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]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(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255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)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NULL,</w:t>
                      </w:r>
                    </w:p>
                    <w:p w14:paraId="3080C642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ab/>
                        <w:t>[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ShippingCity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] [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nvarchar</w:t>
                      </w:r>
                      <w:proofErr w:type="spellEnd"/>
                      <w:proofErr w:type="gram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]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(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40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)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NULL,</w:t>
                      </w:r>
                    </w:p>
                    <w:p w14:paraId="57429C01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ab/>
                        <w:t>[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ShippingState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] [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nvarchar</w:t>
                      </w:r>
                      <w:proofErr w:type="spellEnd"/>
                      <w:proofErr w:type="gram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]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(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80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)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NULL,</w:t>
                      </w:r>
                    </w:p>
                    <w:p w14:paraId="3167BDE3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ab/>
                        <w:t>[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ShippingPostalCode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] [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nvarchar</w:t>
                      </w:r>
                      <w:proofErr w:type="spellEnd"/>
                      <w:proofErr w:type="gram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]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(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20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)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NULL,</w:t>
                      </w:r>
                    </w:p>
                    <w:p w14:paraId="73EC7A0A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ab/>
                        <w:t>[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ShippingCountry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] [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nvarchar</w:t>
                      </w:r>
                      <w:proofErr w:type="spellEnd"/>
                      <w:proofErr w:type="gram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]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(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80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)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NULL,</w:t>
                      </w:r>
                    </w:p>
                    <w:p w14:paraId="5212C3E6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ab/>
                        <w:t>[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ShippingStateCode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] [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nvarchar</w:t>
                      </w:r>
                      <w:proofErr w:type="spellEnd"/>
                      <w:proofErr w:type="gram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]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(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10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)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NULL,</w:t>
                      </w:r>
                    </w:p>
                    <w:p w14:paraId="34F2288B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ab/>
                        <w:t>[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ShippingCountryCode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] [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nvarchar</w:t>
                      </w:r>
                      <w:proofErr w:type="spellEnd"/>
                      <w:proofErr w:type="gram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]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(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10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)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NULL,</w:t>
                      </w:r>
                    </w:p>
                    <w:p w14:paraId="490A3C1B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ab/>
                        <w:t>[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ShippingLatitude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] [decimal</w:t>
                      </w:r>
                      <w:proofErr w:type="gram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]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(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20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,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17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)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NULL,</w:t>
                      </w:r>
                    </w:p>
                    <w:p w14:paraId="28B0A8F5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ab/>
                        <w:t>[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ShippingLongitude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] [decimal</w:t>
                      </w:r>
                      <w:proofErr w:type="gram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]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(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20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,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17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)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NULL,</w:t>
                      </w:r>
                    </w:p>
                    <w:p w14:paraId="1C4E8DFB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ab/>
                        <w:t>[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ShippingGeocodeAccuracy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] [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nvarchar</w:t>
                      </w:r>
                      <w:proofErr w:type="spellEnd"/>
                      <w:proofErr w:type="gram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]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(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40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)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NULL,</w:t>
                      </w:r>
                    </w:p>
                    <w:p w14:paraId="0CA99AE5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ab/>
                        <w:t>[Phone] [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nvarchar</w:t>
                      </w:r>
                      <w:proofErr w:type="spellEnd"/>
                      <w:proofErr w:type="gram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]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(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40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)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NULL,</w:t>
                      </w:r>
                    </w:p>
                    <w:p w14:paraId="61A80C52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ab/>
                        <w:t>[Fax] [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nvarchar</w:t>
                      </w:r>
                      <w:proofErr w:type="spellEnd"/>
                      <w:proofErr w:type="gram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]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(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40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)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NULL,</w:t>
                      </w:r>
                    </w:p>
                    <w:p w14:paraId="06ED8A6C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ab/>
                        <w:t>[Website] [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nvarchar</w:t>
                      </w:r>
                      <w:proofErr w:type="spellEnd"/>
                      <w:proofErr w:type="gram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]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(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255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)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NULL,</w:t>
                      </w:r>
                    </w:p>
                    <w:p w14:paraId="61E40289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ab/>
                        <w:t>[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PhotoUrl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] [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nvarchar</w:t>
                      </w:r>
                      <w:proofErr w:type="spellEnd"/>
                      <w:proofErr w:type="gram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]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(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255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)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NULL,</w:t>
                      </w:r>
                    </w:p>
                    <w:p w14:paraId="03422F8B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ab/>
                        <w:t>[Sic] [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nvarchar</w:t>
                      </w:r>
                      <w:proofErr w:type="spellEnd"/>
                      <w:proofErr w:type="gram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]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(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20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)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NULL,</w:t>
                      </w:r>
                    </w:p>
                    <w:p w14:paraId="1D269EF2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ab/>
                        <w:t>[Industry] [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nvarchar</w:t>
                      </w:r>
                      <w:proofErr w:type="spellEnd"/>
                      <w:proofErr w:type="gram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]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(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255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)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NULL,</w:t>
                      </w:r>
                    </w:p>
                    <w:p w14:paraId="6DAC6D46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ab/>
                        <w:t>[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AnnualRevenue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] [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bigint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]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NULL,</w:t>
                      </w:r>
                    </w:p>
                    <w:p w14:paraId="0AE91297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ab/>
                        <w:t>[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NumberOfEmployees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] [int]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NULL,</w:t>
                      </w:r>
                    </w:p>
                    <w:p w14:paraId="2A7ADD95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ab/>
                        <w:t>[Ownership] [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nvarchar</w:t>
                      </w:r>
                      <w:proofErr w:type="spellEnd"/>
                      <w:proofErr w:type="gram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]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(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255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)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NULL,</w:t>
                      </w:r>
                    </w:p>
                    <w:p w14:paraId="469375D8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ab/>
                        <w:t>[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TickerSymbol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] [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nvarchar</w:t>
                      </w:r>
                      <w:proofErr w:type="spellEnd"/>
                      <w:proofErr w:type="gram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]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(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20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)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NULL,</w:t>
                      </w:r>
                    </w:p>
                    <w:p w14:paraId="221CBBB5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ab/>
                        <w:t>[Description] [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nvarchar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]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(</w:t>
                      </w:r>
                      <w:r>
                        <w:rPr>
                          <w:rFonts w:ascii="Cascadia Mono" w:hAnsi="Cascadia Mono" w:cs="Cascadia Mono"/>
                          <w:color w:val="FF00FF"/>
                          <w:sz w:val="19"/>
                          <w:szCs w:val="19"/>
                          <w:highlight w:val="white"/>
                        </w:rPr>
                        <w:t>max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)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NULL,</w:t>
                      </w:r>
                    </w:p>
                    <w:p w14:paraId="4359D93C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ab/>
                        <w:t>[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OwnerId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] [char</w:t>
                      </w:r>
                      <w:proofErr w:type="gram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]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(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18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)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NULL,</w:t>
                      </w:r>
                    </w:p>
                    <w:p w14:paraId="68EF9B66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ab/>
                        <w:t>[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CreatedDate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] [datetime</w:t>
                      </w:r>
                      <w:proofErr w:type="gram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2]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(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3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)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NULL,</w:t>
                      </w:r>
                    </w:p>
                    <w:p w14:paraId="4B2998A2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ab/>
                        <w:t>[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CreatedById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] [char</w:t>
                      </w:r>
                      <w:proofErr w:type="gram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]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(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18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)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NULL,</w:t>
                      </w:r>
                    </w:p>
                    <w:p w14:paraId="15D14D01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ab/>
                        <w:t>[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LastModifiedDate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] [datetime</w:t>
                      </w:r>
                      <w:proofErr w:type="gram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2]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(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3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)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NULL,</w:t>
                      </w:r>
                    </w:p>
                    <w:p w14:paraId="1983E426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ab/>
                        <w:t>[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LastModifiedById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] [char</w:t>
                      </w:r>
                      <w:proofErr w:type="gram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]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(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18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)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NULL,</w:t>
                      </w:r>
                    </w:p>
                    <w:p w14:paraId="73D455E6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ab/>
                        <w:t>[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SystemModstamp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] [datetime</w:t>
                      </w:r>
                      <w:proofErr w:type="gram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2]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(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3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)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NULL,</w:t>
                      </w:r>
                    </w:p>
                    <w:p w14:paraId="33F05F6D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ab/>
                        <w:t>[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LastActivityDate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] [date]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NULL,</w:t>
                      </w:r>
                    </w:p>
                    <w:p w14:paraId="2789B0A4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ab/>
                        <w:t>[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LastViewedDate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] [datetime</w:t>
                      </w:r>
                      <w:proofErr w:type="gram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2]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(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3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)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NULL,</w:t>
                      </w:r>
                    </w:p>
                    <w:p w14:paraId="684A4776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ab/>
                        <w:t>[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LastReferencedDate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] [datetime</w:t>
                      </w:r>
                      <w:proofErr w:type="gram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2]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(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3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)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NULL,</w:t>
                      </w:r>
                    </w:p>
                    <w:p w14:paraId="04A46970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ab/>
                        <w:t xml:space="preserve">[IsCustomerPortal] [bit]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NULL,</w:t>
                      </w:r>
                    </w:p>
                    <w:p w14:paraId="326DB2EC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ab/>
                        <w:t>[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JigsawCompanyId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] [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nvarchar</w:t>
                      </w:r>
                      <w:proofErr w:type="spellEnd"/>
                      <w:proofErr w:type="gram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]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(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20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)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NULL,</w:t>
                      </w:r>
                    </w:p>
                    <w:p w14:paraId="3575DB48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ab/>
                        <w:t>[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SicDesc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] [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nvarchar</w:t>
                      </w:r>
                      <w:proofErr w:type="spellEnd"/>
                      <w:proofErr w:type="gram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]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(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80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)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NULL,</w:t>
                      </w:r>
                    </w:p>
                    <w:p w14:paraId="056A20F1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ab/>
                        <w:t>[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Account_Type_from_Lead__c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] [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nvarchar</w:t>
                      </w:r>
                      <w:proofErr w:type="spellEnd"/>
                      <w:proofErr w:type="gram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]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(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255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)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NULL,</w:t>
                      </w:r>
                    </w:p>
                    <w:p w14:paraId="537E717A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ab/>
                        <w:t>[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Do_Not_Contact__c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] [bit]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NULL,</w:t>
                      </w:r>
                    </w:p>
                    <w:p w14:paraId="34D42A71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ab/>
                        <w:t>[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Do_Not_Contact_Reason__c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] [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nvarchar</w:t>
                      </w:r>
                      <w:proofErr w:type="spellEnd"/>
                      <w:proofErr w:type="gram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]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(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255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)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NULL,</w:t>
                      </w:r>
                    </w:p>
                    <w:p w14:paraId="4A6CF1B7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ab/>
                        <w:t>[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MSA_Signed_Date__c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] [date]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NULL,</w:t>
                      </w:r>
                    </w:p>
                    <w:p w14:paraId="5081C9F4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ab/>
                        <w:t>[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Signatory__c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] [char</w:t>
                      </w:r>
                      <w:proofErr w:type="gram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]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(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18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)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NULL,</w:t>
                      </w:r>
                    </w:p>
                    <w:p w14:paraId="1E2D72A1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ab/>
                        <w:t>[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Last_Membership_Date__c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] [date]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NULL,</w:t>
                      </w:r>
                    </w:p>
                    <w:p w14:paraId="50934DEC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ab/>
                        <w:t>[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Last_Membership_Level__c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] [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nvarchar</w:t>
                      </w:r>
                      <w:proofErr w:type="spellEnd"/>
                      <w:proofErr w:type="gram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]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(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255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)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NULL,</w:t>
                      </w:r>
                    </w:p>
                    <w:p w14:paraId="3E2142DB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ab/>
                        <w:t>[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Membership_End_Date__c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] [date]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NULL,</w:t>
                      </w:r>
                    </w:p>
                    <w:p w14:paraId="1D0EA985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ab/>
                        <w:t>[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Membership_Join_Date__c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] [date]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NULL,</w:t>
                      </w:r>
                    </w:p>
                    <w:p w14:paraId="568A249D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ab/>
                        <w:t>[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Membership_Status__c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] [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nvarchar</w:t>
                      </w:r>
                      <w:proofErr w:type="spellEnd"/>
                      <w:proofErr w:type="gram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]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(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1300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)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NULL,</w:t>
                      </w:r>
                    </w:p>
                    <w:p w14:paraId="0CAB77F3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ab/>
                        <w:t>[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OfferingType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__c] [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nvarchar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]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(</w:t>
                      </w:r>
                      <w:r>
                        <w:rPr>
                          <w:rFonts w:ascii="Cascadia Mono" w:hAnsi="Cascadia Mono" w:cs="Cascadia Mono"/>
                          <w:color w:val="FF00FF"/>
                          <w:sz w:val="19"/>
                          <w:szCs w:val="19"/>
                          <w:highlight w:val="white"/>
                        </w:rPr>
                        <w:t>max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)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NULL,</w:t>
                      </w:r>
                    </w:p>
                    <w:p w14:paraId="292561BF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ab/>
                        <w:t>[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Lead_Source__c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] [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nvarchar</w:t>
                      </w:r>
                      <w:proofErr w:type="spellEnd"/>
                      <w:proofErr w:type="gram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]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(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255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)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NULL,</w:t>
                      </w:r>
                    </w:p>
                    <w:p w14:paraId="1A23A645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ab/>
                        <w:t>[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Campaign__c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] [char</w:t>
                      </w:r>
                      <w:proofErr w:type="gram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]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(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18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)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NULL,</w:t>
                      </w:r>
                    </w:p>
                    <w:p w14:paraId="64AE5C49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ab/>
                        <w:t>[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Grant_Portal_Required__c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] [bit]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NULL,</w:t>
                      </w:r>
                    </w:p>
                    <w:p w14:paraId="101757B4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ab/>
                        <w:t>[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Former_Industry_Roundtable_Member__c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] [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nvarchar</w:t>
                      </w:r>
                      <w:proofErr w:type="spellEnd"/>
                      <w:proofErr w:type="gram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]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(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255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)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NULL,</w:t>
                      </w:r>
                    </w:p>
                    <w:p w14:paraId="6A8C5F8B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ab/>
                        <w:t>[a2z_Password__c] [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nvarchar</w:t>
                      </w:r>
                      <w:proofErr w:type="spellEnd"/>
                      <w:proofErr w:type="gram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]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(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50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)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NULL,</w:t>
                      </w:r>
                    </w:p>
                    <w:p w14:paraId="263A3875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ab/>
                        <w:t>[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Portal_Website__c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] [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nvarchar</w:t>
                      </w:r>
                      <w:proofErr w:type="spellEnd"/>
                      <w:proofErr w:type="gram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]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(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250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)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NULL,</w:t>
                      </w:r>
                    </w:p>
                    <w:p w14:paraId="229495A1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ab/>
                        <w:t>[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Number_of_Members__c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] [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bigint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]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NULL,</w:t>
                      </w:r>
                    </w:p>
                    <w:p w14:paraId="393D1303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ab/>
                        <w:t>[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Corporate_Membership_Program_Name__c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] [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nvarchar</w:t>
                      </w:r>
                      <w:proofErr w:type="spellEnd"/>
                      <w:proofErr w:type="gram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]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(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255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)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NULL,</w:t>
                      </w:r>
                    </w:p>
                    <w:p w14:paraId="770F258A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ab/>
                        <w:t>[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Membership_Structure__c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] [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nvarchar</w:t>
                      </w:r>
                      <w:proofErr w:type="spellEnd"/>
                      <w:proofErr w:type="gram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]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(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255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)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NULL,</w:t>
                      </w:r>
                    </w:p>
                    <w:p w14:paraId="1B201BF7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ab/>
                        <w:t>[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Key_Benefits__c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] [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nvarchar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]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(</w:t>
                      </w:r>
                      <w:r>
                        <w:rPr>
                          <w:rFonts w:ascii="Cascadia Mono" w:hAnsi="Cascadia Mono" w:cs="Cascadia Mono"/>
                          <w:color w:val="FF00FF"/>
                          <w:sz w:val="19"/>
                          <w:szCs w:val="19"/>
                          <w:highlight w:val="white"/>
                        </w:rPr>
                        <w:t>max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)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NULL,</w:t>
                      </w:r>
                    </w:p>
                    <w:p w14:paraId="39DD9DE2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ab/>
                        <w:t>[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Number_of_Corporate_Members__c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] [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bigint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]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NULL,</w:t>
                      </w:r>
                    </w:p>
                    <w:p w14:paraId="05FEC810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ab/>
                        <w:t>[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Number_of_Annual_Meeting_Attendees__c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] [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bigint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]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NULL,</w:t>
                      </w:r>
                    </w:p>
                    <w:p w14:paraId="1A4DC2F0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ab/>
                        <w:t>[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Structured_within_Foundation__c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] [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nvarchar</w:t>
                      </w:r>
                      <w:proofErr w:type="spellEnd"/>
                      <w:proofErr w:type="gram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]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(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255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)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NULL,</w:t>
                      </w:r>
                    </w:p>
                    <w:p w14:paraId="343C42B6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ab/>
                        <w:t>[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OrderApi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__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Price_Rules_Usages__c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] [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nvarchar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]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(</w:t>
                      </w:r>
                      <w:r>
                        <w:rPr>
                          <w:rFonts w:ascii="Cascadia Mono" w:hAnsi="Cascadia Mono" w:cs="Cascadia Mono"/>
                          <w:color w:val="FF00FF"/>
                          <w:sz w:val="19"/>
                          <w:szCs w:val="19"/>
                          <w:highlight w:val="white"/>
                        </w:rPr>
                        <w:t>max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)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NULL,</w:t>
                      </w:r>
                    </w:p>
                    <w:p w14:paraId="06D80B93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ab/>
                        <w:t>[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DonorApi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__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Active_Recurring_Gift__c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] [bit]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NULL,</w:t>
                      </w:r>
                    </w:p>
                    <w:p w14:paraId="2940B682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ab/>
                        <w:t>[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DonorApi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__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Funding_Cycle__c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] [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nvarchar</w:t>
                      </w:r>
                      <w:proofErr w:type="spellEnd"/>
                      <w:proofErr w:type="gram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]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(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255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)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NULL,</w:t>
                      </w:r>
                    </w:p>
                    <w:p w14:paraId="32A6643B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ab/>
                        <w:t>[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FormerNames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__c] [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nvarchar</w:t>
                      </w:r>
                      <w:proofErr w:type="spellEnd"/>
                      <w:proofErr w:type="gram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]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(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255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)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NULL,</w:t>
                      </w:r>
                    </w:p>
                    <w:p w14:paraId="345FFE75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ab/>
                        <w:t>[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AdvancedPracticeProvidersonStaff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__c] [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bigint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]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NULL,</w:t>
                      </w:r>
                    </w:p>
                    <w:p w14:paraId="61B18BDE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ab/>
                        <w:t>[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AxonRegistryExternalID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__c] [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nvarchar</w:t>
                      </w:r>
                      <w:proofErr w:type="spellEnd"/>
                      <w:proofErr w:type="gram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]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(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18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)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NULL,</w:t>
                      </w:r>
                    </w:p>
                    <w:p w14:paraId="734FBAC8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ab/>
                        <w:t>[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EHR__c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] [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nvarchar</w:t>
                      </w:r>
                      <w:proofErr w:type="spellEnd"/>
                      <w:proofErr w:type="gram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]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(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255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)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NULL,</w:t>
                      </w:r>
                    </w:p>
                    <w:p w14:paraId="54BD8384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ab/>
                        <w:t>[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NeurologistsOnStaff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__c] [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bigint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]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NULL,</w:t>
                      </w:r>
                    </w:p>
                    <w:p w14:paraId="056B3859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ab/>
                        <w:t>[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PotentialParticipants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__c] [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bigint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]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NULL,</w:t>
                      </w:r>
                    </w:p>
                    <w:p w14:paraId="7D5D5631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ab/>
                        <w:t>[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PracticeType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__c] [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nvarchar</w:t>
                      </w:r>
                      <w:proofErr w:type="spellEnd"/>
                      <w:proofErr w:type="gram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]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(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255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)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NULL,</w:t>
                      </w:r>
                    </w:p>
                    <w:p w14:paraId="00C087EC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ab/>
                        <w:t>[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RegistryId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__c] [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nvarchar</w:t>
                      </w:r>
                      <w:proofErr w:type="spellEnd"/>
                      <w:proofErr w:type="gram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]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(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18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)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NULL,</w:t>
                      </w:r>
                    </w:p>
                    <w:p w14:paraId="752B0E6C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ab/>
                        <w:t>[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RegistryProgramStatus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__c] [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nvarchar</w:t>
                      </w:r>
                      <w:proofErr w:type="spellEnd"/>
                      <w:proofErr w:type="gram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]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(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255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)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NULL,</w:t>
                      </w:r>
                    </w:p>
                    <w:p w14:paraId="0FD52D17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ab/>
                        <w:t>[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TotalNeurologistsandAdvancedPracticeProv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__c] [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bigint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]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NULL,</w:t>
                      </w:r>
                    </w:p>
                    <w:p w14:paraId="002F80EF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ab/>
                        <w:t>[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AccreditedResidencyProgram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__c] [bit]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NULL,</w:t>
                      </w:r>
                    </w:p>
                    <w:p w14:paraId="3971FF6E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ab/>
                        <w:t>[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External_Import_Id__c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] [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nvarchar</w:t>
                      </w:r>
                      <w:proofErr w:type="spellEnd"/>
                      <w:proofErr w:type="gram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]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(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100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)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NULL,</w:t>
                      </w:r>
                    </w:p>
                    <w:p w14:paraId="6560F80D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ab/>
                        <w:t>[Level1Type__c] [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nvarchar</w:t>
                      </w:r>
                      <w:proofErr w:type="spellEnd"/>
                      <w:proofErr w:type="gram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]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(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255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)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NULL,</w:t>
                      </w:r>
                    </w:p>
                    <w:p w14:paraId="5418F1D3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ab/>
                        <w:t>[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ProgramNumber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__c] [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nvarchar</w:t>
                      </w:r>
                      <w:proofErr w:type="spellEnd"/>
                      <w:proofErr w:type="gram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]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(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15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)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NULL,</w:t>
                      </w:r>
                    </w:p>
                    <w:p w14:paraId="5C020318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ab/>
                        <w:t>[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ProgramPaysDues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__c] [bit]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NULL,</w:t>
                      </w:r>
                    </w:p>
                    <w:p w14:paraId="543D8895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ab/>
                        <w:t>[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ProgramType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__c] [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nvarchar</w:t>
                      </w:r>
                      <w:proofErr w:type="spellEnd"/>
                      <w:proofErr w:type="gram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]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(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255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)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NULL,</w:t>
                      </w:r>
                    </w:p>
                    <w:p w14:paraId="57ADA64D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ab/>
                        <w:t>[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Status__c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] [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nvarchar</w:t>
                      </w:r>
                      <w:proofErr w:type="spellEnd"/>
                      <w:proofErr w:type="gram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]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(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255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)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NULL,</w:t>
                      </w:r>
                    </w:p>
                    <w:p w14:paraId="3BD1C093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ab/>
                        <w:t>[Level2Type__c] [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nvarchar</w:t>
                      </w:r>
                      <w:proofErr w:type="spellEnd"/>
                      <w:proofErr w:type="gram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]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(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255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)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NULL,</w:t>
                      </w:r>
                    </w:p>
                    <w:p w14:paraId="78D590C1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ab/>
                        <w:t>[Level3Type__c] [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nvarchar</w:t>
                      </w:r>
                      <w:proofErr w:type="spellEnd"/>
                      <w:proofErr w:type="gram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]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(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255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)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NULL,</w:t>
                      </w:r>
                    </w:p>
                    <w:p w14:paraId="341F35A6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ab/>
                        <w:t>[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ExcludeFromEmployerLookup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__c] [bit]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NULL,</w:t>
                      </w:r>
                    </w:p>
                    <w:p w14:paraId="2C59ECC2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ab/>
                        <w:t>[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iMISMemberType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__c] [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nvarchar</w:t>
                      </w:r>
                      <w:proofErr w:type="spellEnd"/>
                      <w:proofErr w:type="gram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]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(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50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)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NULL,</w:t>
                      </w:r>
                    </w:p>
                    <w:p w14:paraId="10DCA4F2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ab/>
                        <w:t>[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ExcludeFromAffiliations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__c] [bit]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NULL,</w:t>
                      </w:r>
                    </w:p>
                    <w:p w14:paraId="7BB0A2EA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ab/>
                        <w:t>[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BackupCreatedDate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] [datetime</w:t>
                      </w:r>
                      <w:proofErr w:type="gram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2]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(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3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)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NULL,</w:t>
                      </w:r>
                    </w:p>
                    <w:p w14:paraId="4266E464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ab/>
                        <w:t>[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BackupModifiedDate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] [datetime</w:t>
                      </w:r>
                      <w:proofErr w:type="gram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2]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(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3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)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NULL,</w:t>
                      </w:r>
                    </w:p>
                    <w:p w14:paraId="0054B410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ab/>
                        <w:t>[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TypeDetail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__c] [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nvarchar</w:t>
                      </w:r>
                      <w:proofErr w:type="spellEnd"/>
                      <w:proofErr w:type="gram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]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(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1300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)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NULL,</w:t>
                      </w:r>
                    </w:p>
                    <w:p w14:paraId="4C8C7439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ab/>
                        <w:t>[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IsTestAccount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__c] [bit]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NULL,</w:t>
                      </w:r>
                    </w:p>
                    <w:p w14:paraId="43538134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ab/>
                        <w:t>[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VisualStatus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__c] [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nvarchar</w:t>
                      </w:r>
                      <w:proofErr w:type="spellEnd"/>
                      <w:proofErr w:type="gram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]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(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1300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)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NULL,</w:t>
                      </w:r>
                    </w:p>
                    <w:p w14:paraId="75908F97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ab/>
                        <w:t>[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IsPriorityRecord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] [bit]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NULL,</w:t>
                      </w:r>
                    </w:p>
                    <w:p w14:paraId="45E17CAE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ab/>
                        <w:t>[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OrderApi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__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Chapter_Status__c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] [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nvarchar</w:t>
                      </w:r>
                      <w:proofErr w:type="spellEnd"/>
                      <w:proofErr w:type="gram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]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(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255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)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NULL,</w:t>
                      </w:r>
                    </w:p>
                    <w:p w14:paraId="7678FD8B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ab/>
                        <w:t>[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OrderApi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__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Number_of_Fraternities__c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] [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bigint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]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NULL,</w:t>
                      </w:r>
                    </w:p>
                    <w:p w14:paraId="1AA3B1A3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ab/>
                        <w:t>[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OrderApi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__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Instagram__c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] [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nvarchar</w:t>
                      </w:r>
                      <w:proofErr w:type="spellEnd"/>
                      <w:proofErr w:type="gram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]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(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255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)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NULL,</w:t>
                      </w:r>
                    </w:p>
                    <w:p w14:paraId="14E282AC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ab/>
                        <w:t>[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OrderApi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__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School_Type__c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] [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nvarchar</w:t>
                      </w:r>
                      <w:proofErr w:type="spellEnd"/>
                      <w:proofErr w:type="gram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]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(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255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)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NULL,</w:t>
                      </w:r>
                    </w:p>
                    <w:p w14:paraId="50BBCCC3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ab/>
                        <w:t>[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OrderApi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__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Founding_Date__c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] [date]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NULL,</w:t>
                      </w:r>
                    </w:p>
                    <w:p w14:paraId="4FAB2B3B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ab/>
                        <w:t>[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OrderApi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__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Enrollment__c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] [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bigint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]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NULL,</w:t>
                      </w:r>
                    </w:p>
                    <w:p w14:paraId="74A660D4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ab/>
                        <w:t>[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OrderApi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__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Facebook__c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] [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nvarchar</w:t>
                      </w:r>
                      <w:proofErr w:type="spellEnd"/>
                      <w:proofErr w:type="gram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]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(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255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)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NULL,</w:t>
                      </w:r>
                    </w:p>
                    <w:p w14:paraId="2DDDA286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ab/>
                        <w:t>[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OrderApi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__Status_Change__c] [date]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NULL,</w:t>
                      </w:r>
                    </w:p>
                    <w:p w14:paraId="2AB0ABBF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ab/>
                        <w:t>[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OrderApi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__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University__c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] [char</w:t>
                      </w:r>
                      <w:proofErr w:type="gram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]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(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18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)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NULL,</w:t>
                      </w:r>
                    </w:p>
                    <w:p w14:paraId="56B999A6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ab/>
                        <w:t>[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OrderApi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__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LinkedIn__c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] [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nvarchar</w:t>
                      </w:r>
                      <w:proofErr w:type="spellEnd"/>
                      <w:proofErr w:type="gram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]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(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255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)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NULL,</w:t>
                      </w:r>
                    </w:p>
                    <w:p w14:paraId="29485849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ab/>
                        <w:t>[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OrderApi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__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School_Status__c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] [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nvarchar</w:t>
                      </w:r>
                      <w:proofErr w:type="spellEnd"/>
                      <w:proofErr w:type="gram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]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(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255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)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NULL,</w:t>
                      </w:r>
                    </w:p>
                    <w:p w14:paraId="576FC056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ab/>
                        <w:t>[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OrderApi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__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Number_of_Greek_Organizations__c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] [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bigint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]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NULL,</w:t>
                      </w:r>
                    </w:p>
                    <w:p w14:paraId="75327895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ab/>
                        <w:t>[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OrderApi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__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Tax_Id_Status__c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] [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nvarchar</w:t>
                      </w:r>
                      <w:proofErr w:type="spellEnd"/>
                      <w:proofErr w:type="gram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]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(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255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)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NULL,</w:t>
                      </w:r>
                    </w:p>
                    <w:p w14:paraId="2C48E810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ab/>
                        <w:t>[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OrderApi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__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Academic_Term_Type__c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] [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nvarchar</w:t>
                      </w:r>
                      <w:proofErr w:type="spellEnd"/>
                      <w:proofErr w:type="gram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]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(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255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)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NULL,</w:t>
                      </w:r>
                    </w:p>
                    <w:p w14:paraId="03FB7213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ab/>
                        <w:t>[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OrderApi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__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School_Website__c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] [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nvarchar</w:t>
                      </w:r>
                      <w:proofErr w:type="spellEnd"/>
                      <w:proofErr w:type="gram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]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(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255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)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NULL,</w:t>
                      </w:r>
                    </w:p>
                    <w:p w14:paraId="60540896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ab/>
                        <w:t>[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OrderApi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__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Tax_Id__c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] [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nvarchar</w:t>
                      </w:r>
                      <w:proofErr w:type="spellEnd"/>
                      <w:proofErr w:type="gram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]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(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255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)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NULL,</w:t>
                      </w:r>
                    </w:p>
                    <w:p w14:paraId="12DA397D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ab/>
                        <w:t>[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OrderApi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__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Province__c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] [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nvarchar</w:t>
                      </w:r>
                      <w:proofErr w:type="spellEnd"/>
                      <w:proofErr w:type="gram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]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(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1300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)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NULL,</w:t>
                      </w:r>
                    </w:p>
                    <w:p w14:paraId="58DC1F77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ab/>
                        <w:t>[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OrderApi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__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Number_of_Sororities__c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] [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bigint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]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NULL,</w:t>
                      </w:r>
                    </w:p>
                    <w:p w14:paraId="0FAFF4C5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ab/>
                        <w:t>[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OrderApi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__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Twitter__c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] [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nvarchar</w:t>
                      </w:r>
                      <w:proofErr w:type="spellEnd"/>
                      <w:proofErr w:type="gram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]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(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255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)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NULL,</w:t>
                      </w:r>
                    </w:p>
                    <w:p w14:paraId="6C4DE98E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ab/>
                        <w:t>[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LTE__SLA__c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] [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nvarchar</w:t>
                      </w:r>
                      <w:proofErr w:type="spellEnd"/>
                      <w:proofErr w:type="gram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]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(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255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)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NULL,</w:t>
                      </w:r>
                    </w:p>
                    <w:p w14:paraId="0405CB13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ab/>
                        <w:t>[LTE__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SLASerialNumber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__c] [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nvarchar</w:t>
                      </w:r>
                      <w:proofErr w:type="spellEnd"/>
                      <w:proofErr w:type="gram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]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(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10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)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NULL,</w:t>
                      </w:r>
                    </w:p>
                    <w:p w14:paraId="6D4C4D53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ab/>
                        <w:t>[LTE__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NumberofLocations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__c] [int]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NULL,</w:t>
                      </w:r>
                    </w:p>
                    <w:p w14:paraId="233F568D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ab/>
                        <w:t>[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LTE__Active__c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] [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nvarchar</w:t>
                      </w:r>
                      <w:proofErr w:type="spellEnd"/>
                      <w:proofErr w:type="gram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]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(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255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)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NULL,</w:t>
                      </w:r>
                    </w:p>
                    <w:p w14:paraId="4FE81A31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ab/>
                        <w:t>[LTE__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UpsellOpportunity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__c] [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nvarchar</w:t>
                      </w:r>
                      <w:proofErr w:type="spellEnd"/>
                      <w:proofErr w:type="gram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]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(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255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)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NULL,</w:t>
                      </w:r>
                    </w:p>
                    <w:p w14:paraId="1641A1C5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ab/>
                        <w:t>[LTE__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SLAExpirationDate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__c] [date]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NULL,</w:t>
                      </w:r>
                    </w:p>
                    <w:p w14:paraId="6EE7BF7B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ab/>
                        <w:t>[LTE__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CustomerPriority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__c] [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nvarchar</w:t>
                      </w:r>
                      <w:proofErr w:type="spellEnd"/>
                      <w:proofErr w:type="gram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]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(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255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)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NULL,</w:t>
                      </w:r>
                    </w:p>
                    <w:p w14:paraId="4BA9C55F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ab/>
                        <w:t>[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LTE__Matches_Employee_Giving__c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] [bit]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NULL,</w:t>
                      </w:r>
                    </w:p>
                    <w:p w14:paraId="4B05B8BC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ab/>
                      </w:r>
                      <w:r>
                        <w:rPr>
                          <w:rFonts w:ascii="Cascadia Mono" w:hAnsi="Cascadia Mono" w:cs="Cascadia Mono"/>
                          <w:color w:val="008000"/>
                          <w:sz w:val="19"/>
                          <w:szCs w:val="19"/>
                          <w:highlight w:val="white"/>
                        </w:rPr>
                        <w:t>--, [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8000"/>
                          <w:sz w:val="19"/>
                          <w:szCs w:val="19"/>
                          <w:highlight w:val="white"/>
                        </w:rPr>
                        <w:t>PCBatchId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8000"/>
                          <w:sz w:val="19"/>
                          <w:szCs w:val="19"/>
                          <w:highlight w:val="white"/>
                        </w:rPr>
                        <w:t>] [int] NOT NULL</w:t>
                      </w:r>
                    </w:p>
                    <w:p w14:paraId="358CDB5D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ab/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);</w:t>
                      </w:r>
                    </w:p>
                    <w:p w14:paraId="77C85B2B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</w:p>
                    <w:p w14:paraId="5C5E7F66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8000"/>
                          <w:sz w:val="19"/>
                          <w:szCs w:val="19"/>
                          <w:highlight w:val="white"/>
                        </w:rPr>
                        <w:t>------------------------------------------------------------</w:t>
                      </w:r>
                    </w:p>
                    <w:p w14:paraId="304A52C8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8000"/>
                          <w:sz w:val="19"/>
                          <w:szCs w:val="19"/>
                          <w:highlight w:val="white"/>
                        </w:rPr>
                        <w:t>-- 1) Parameters</w:t>
                      </w:r>
                    </w:p>
                    <w:p w14:paraId="2E569D9F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8000"/>
                          <w:sz w:val="19"/>
                          <w:szCs w:val="19"/>
                          <w:highlight w:val="white"/>
                        </w:rPr>
                        <w:t>------------------------------------------------------------</w:t>
                      </w:r>
                    </w:p>
                    <w:p w14:paraId="4BE9A3DE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DECLARE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@schema    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sysname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=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>'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>dbo</w:t>
                      </w:r>
                      <w:proofErr w:type="spellEnd"/>
                      <w:proofErr w:type="gramStart"/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>'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;</w:t>
                      </w:r>
                      <w:proofErr w:type="gramEnd"/>
                    </w:p>
                    <w:p w14:paraId="5D4063F2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DECLARE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@table     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sysname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=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>'Account</w:t>
                      </w:r>
                      <w:proofErr w:type="gramStart"/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>'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;</w:t>
                      </w:r>
                      <w:proofErr w:type="gramEnd"/>
                    </w:p>
                    <w:p w14:paraId="0A473520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DECLARE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@CutoffDate </w:t>
                      </w: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date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=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>'2026-01-20</w:t>
                      </w:r>
                      <w:proofErr w:type="gramStart"/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>'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;</w:t>
                      </w:r>
                      <w:proofErr w:type="gramEnd"/>
                    </w:p>
                    <w:p w14:paraId="68CDC9EA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8000"/>
                          <w:sz w:val="19"/>
                          <w:szCs w:val="19"/>
                          <w:highlight w:val="white"/>
                        </w:rPr>
                        <w:t>-- Change @schema and @table to match the table you're checking</w:t>
                      </w:r>
                    </w:p>
                    <w:p w14:paraId="39C8062D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</w:p>
                    <w:p w14:paraId="49A1C2F7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DECLARE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@column_list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nvarchar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(</w:t>
                      </w:r>
                      <w:r>
                        <w:rPr>
                          <w:rFonts w:ascii="Cascadia Mono" w:hAnsi="Cascadia Mono" w:cs="Cascadia Mono"/>
                          <w:color w:val="FF00FF"/>
                          <w:sz w:val="19"/>
                          <w:szCs w:val="19"/>
                          <w:highlight w:val="white"/>
                        </w:rPr>
                        <w:t>max</w:t>
                      </w:r>
                      <w:proofErr w:type="gramStart"/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);</w:t>
                      </w:r>
                      <w:proofErr w:type="gramEnd"/>
                    </w:p>
                    <w:p w14:paraId="5DC156AB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DECLARE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@hash_expr   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nvarchar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(</w:t>
                      </w:r>
                      <w:r>
                        <w:rPr>
                          <w:rFonts w:ascii="Cascadia Mono" w:hAnsi="Cascadia Mono" w:cs="Cascadia Mono"/>
                          <w:color w:val="FF00FF"/>
                          <w:sz w:val="19"/>
                          <w:szCs w:val="19"/>
                          <w:highlight w:val="white"/>
                        </w:rPr>
                        <w:t>max</w:t>
                      </w:r>
                      <w:proofErr w:type="gramStart"/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);</w:t>
                      </w:r>
                      <w:proofErr w:type="gramEnd"/>
                    </w:p>
                    <w:p w14:paraId="5D26CF43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DECLARE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@sql         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nvarchar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(</w:t>
                      </w:r>
                      <w:r>
                        <w:rPr>
                          <w:rFonts w:ascii="Cascadia Mono" w:hAnsi="Cascadia Mono" w:cs="Cascadia Mono"/>
                          <w:color w:val="FF00FF"/>
                          <w:sz w:val="19"/>
                          <w:szCs w:val="19"/>
                          <w:highlight w:val="white"/>
                        </w:rPr>
                        <w:t>max</w:t>
                      </w:r>
                      <w:proofErr w:type="gramStart"/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);</w:t>
                      </w:r>
                      <w:proofErr w:type="gramEnd"/>
                    </w:p>
                    <w:p w14:paraId="34EA21D2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</w:p>
                    <w:p w14:paraId="15203F05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8000"/>
                          <w:sz w:val="19"/>
                          <w:szCs w:val="19"/>
                          <w:highlight w:val="white"/>
                        </w:rPr>
                        <w:t>------------------------------------------------------------</w:t>
                      </w:r>
                    </w:p>
                    <w:p w14:paraId="111E7278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8000"/>
                          <w:sz w:val="19"/>
                          <w:szCs w:val="19"/>
                          <w:highlight w:val="white"/>
                        </w:rPr>
                        <w:t xml:space="preserve">-- 2) Build column list (exclude ID,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8000"/>
                          <w:sz w:val="19"/>
                          <w:szCs w:val="19"/>
                          <w:highlight w:val="white"/>
                        </w:rPr>
                        <w:t>PcBatchId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8000"/>
                          <w:sz w:val="19"/>
                          <w:szCs w:val="19"/>
                          <w:highlight w:val="white"/>
                        </w:rPr>
                        <w:t>)</w:t>
                      </w:r>
                    </w:p>
                    <w:p w14:paraId="581A1C4A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8000"/>
                          <w:sz w:val="19"/>
                          <w:szCs w:val="19"/>
                          <w:highlight w:val="white"/>
                        </w:rPr>
                        <w:t>------------------------------------------------------------</w:t>
                      </w:r>
                    </w:p>
                    <w:p w14:paraId="7CBC33A6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SELECT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@column_list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=</w:t>
                      </w:r>
                    </w:p>
                    <w:p w14:paraId="5B164F4E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</w:t>
                      </w:r>
                      <w:r>
                        <w:rPr>
                          <w:rFonts w:ascii="Cascadia Mono" w:hAnsi="Cascadia Mono" w:cs="Cascadia Mono"/>
                          <w:color w:val="FF00FF"/>
                          <w:sz w:val="19"/>
                          <w:szCs w:val="19"/>
                          <w:highlight w:val="white"/>
                        </w:rPr>
                        <w:t>STRING_AGG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(</w:t>
                      </w:r>
                      <w:r>
                        <w:rPr>
                          <w:rFonts w:ascii="Cascadia Mono" w:hAnsi="Cascadia Mono" w:cs="Cascadia Mono"/>
                          <w:color w:val="FF00FF"/>
                          <w:sz w:val="19"/>
                          <w:szCs w:val="19"/>
                          <w:highlight w:val="white"/>
                        </w:rPr>
                        <w:t>QUOTENAME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(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c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.</w:t>
                      </w: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name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),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>', '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)</w:t>
                      </w:r>
                    </w:p>
                    <w:p w14:paraId="01ED41AD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    </w:t>
                      </w: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WITHIN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 xml:space="preserve">GROUP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(</w:t>
                      </w: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ORDER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BY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c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.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column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_id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)</w:t>
                      </w:r>
                    </w:p>
                    <w:p w14:paraId="05FD3144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FROM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ascadia Mono" w:hAnsi="Cascadia Mono" w:cs="Cascadia Mono"/>
                          <w:color w:val="00FF00"/>
                          <w:sz w:val="19"/>
                          <w:szCs w:val="19"/>
                          <w:highlight w:val="white"/>
                        </w:rPr>
                        <w:t>sys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.</w:t>
                      </w:r>
                      <w:r>
                        <w:rPr>
                          <w:rFonts w:ascii="Cascadia Mono" w:hAnsi="Cascadia Mono" w:cs="Cascadia Mono"/>
                          <w:color w:val="00FF00"/>
                          <w:sz w:val="19"/>
                          <w:szCs w:val="19"/>
                          <w:highlight w:val="white"/>
                        </w:rPr>
                        <w:t>columns</w:t>
                      </w:r>
                      <w:proofErr w:type="spellEnd"/>
                      <w:proofErr w:type="gram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c</w:t>
                      </w:r>
                    </w:p>
                    <w:p w14:paraId="5D579FA6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JOIN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ascadia Mono" w:hAnsi="Cascadia Mono" w:cs="Cascadia Mono"/>
                          <w:color w:val="00FF00"/>
                          <w:sz w:val="19"/>
                          <w:szCs w:val="19"/>
                          <w:highlight w:val="white"/>
                        </w:rPr>
                        <w:t>sys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.</w:t>
                      </w:r>
                      <w:r>
                        <w:rPr>
                          <w:rFonts w:ascii="Cascadia Mono" w:hAnsi="Cascadia Mono" w:cs="Cascadia Mono"/>
                          <w:color w:val="00FF00"/>
                          <w:sz w:val="19"/>
                          <w:szCs w:val="19"/>
                          <w:highlight w:val="white"/>
                        </w:rPr>
                        <w:t>tables</w:t>
                      </w:r>
                      <w:proofErr w:type="spellEnd"/>
                      <w:proofErr w:type="gram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t </w:t>
                      </w: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ON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c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.</w:t>
                      </w:r>
                      <w:r>
                        <w:rPr>
                          <w:rFonts w:ascii="Cascadia Mono" w:hAnsi="Cascadia Mono" w:cs="Cascadia Mono"/>
                          <w:color w:val="FF00FF"/>
                          <w:sz w:val="19"/>
                          <w:szCs w:val="19"/>
                          <w:highlight w:val="white"/>
                        </w:rPr>
                        <w:t>object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FF00FF"/>
                          <w:sz w:val="19"/>
                          <w:szCs w:val="19"/>
                          <w:highlight w:val="white"/>
                        </w:rPr>
                        <w:t>_id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=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t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.</w:t>
                      </w:r>
                      <w:r>
                        <w:rPr>
                          <w:rFonts w:ascii="Cascadia Mono" w:hAnsi="Cascadia Mono" w:cs="Cascadia Mono"/>
                          <w:color w:val="FF00FF"/>
                          <w:sz w:val="19"/>
                          <w:szCs w:val="19"/>
                          <w:highlight w:val="white"/>
                        </w:rPr>
                        <w:t>object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FF00FF"/>
                          <w:sz w:val="19"/>
                          <w:szCs w:val="19"/>
                          <w:highlight w:val="white"/>
                        </w:rPr>
                        <w:t>_id</w:t>
                      </w:r>
                      <w:proofErr w:type="spellEnd"/>
                    </w:p>
                    <w:p w14:paraId="059478A4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JOIN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ascadia Mono" w:hAnsi="Cascadia Mono" w:cs="Cascadia Mono"/>
                          <w:color w:val="00FF00"/>
                          <w:sz w:val="19"/>
                          <w:szCs w:val="19"/>
                          <w:highlight w:val="white"/>
                        </w:rPr>
                        <w:t>sys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.</w:t>
                      </w:r>
                      <w:r>
                        <w:rPr>
                          <w:rFonts w:ascii="Cascadia Mono" w:hAnsi="Cascadia Mono" w:cs="Cascadia Mono"/>
                          <w:color w:val="00FF00"/>
                          <w:sz w:val="19"/>
                          <w:szCs w:val="19"/>
                          <w:highlight w:val="white"/>
                        </w:rPr>
                        <w:t>schemas</w:t>
                      </w:r>
                      <w:proofErr w:type="spellEnd"/>
                      <w:proofErr w:type="gram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s </w:t>
                      </w: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ON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t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.</w:t>
                      </w:r>
                      <w:r>
                        <w:rPr>
                          <w:rFonts w:ascii="Cascadia Mono" w:hAnsi="Cascadia Mono" w:cs="Cascadia Mono"/>
                          <w:color w:val="FF00FF"/>
                          <w:sz w:val="19"/>
                          <w:szCs w:val="19"/>
                          <w:highlight w:val="white"/>
                        </w:rPr>
                        <w:t>schema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FF00FF"/>
                          <w:sz w:val="19"/>
                          <w:szCs w:val="19"/>
                          <w:highlight w:val="white"/>
                        </w:rPr>
                        <w:t>_id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=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s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.</w:t>
                      </w:r>
                      <w:r>
                        <w:rPr>
                          <w:rFonts w:ascii="Cascadia Mono" w:hAnsi="Cascadia Mono" w:cs="Cascadia Mono"/>
                          <w:color w:val="FF00FF"/>
                          <w:sz w:val="19"/>
                          <w:szCs w:val="19"/>
                          <w:highlight w:val="white"/>
                        </w:rPr>
                        <w:t>schema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FF00FF"/>
                          <w:sz w:val="19"/>
                          <w:szCs w:val="19"/>
                          <w:highlight w:val="white"/>
                        </w:rPr>
                        <w:t>_id</w:t>
                      </w:r>
                      <w:proofErr w:type="spellEnd"/>
                    </w:p>
                    <w:p w14:paraId="2BE4F1DD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WHERE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FF00FF"/>
                          <w:sz w:val="19"/>
                          <w:szCs w:val="19"/>
                          <w:highlight w:val="white"/>
                        </w:rPr>
                        <w:t>UPPER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(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s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.</w:t>
                      </w: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name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)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=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FF00FF"/>
                          <w:sz w:val="19"/>
                          <w:szCs w:val="19"/>
                          <w:highlight w:val="white"/>
                        </w:rPr>
                        <w:t>UPPER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(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@schema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)</w:t>
                      </w:r>
                    </w:p>
                    <w:p w14:paraId="091F6D4D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AND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FF00FF"/>
                          <w:sz w:val="19"/>
                          <w:szCs w:val="19"/>
                          <w:highlight w:val="white"/>
                        </w:rPr>
                        <w:t>UPPER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(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t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.</w:t>
                      </w: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name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)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=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FF00FF"/>
                          <w:sz w:val="19"/>
                          <w:szCs w:val="19"/>
                          <w:highlight w:val="white"/>
                        </w:rPr>
                        <w:t>UPPER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(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@table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)</w:t>
                      </w:r>
                    </w:p>
                    <w:p w14:paraId="15B0D76D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AND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FF00FF"/>
                          <w:sz w:val="19"/>
                          <w:szCs w:val="19"/>
                          <w:highlight w:val="white"/>
                        </w:rPr>
                        <w:t>UPPER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(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c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.</w:t>
                      </w: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name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)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NOT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IN</w:t>
                      </w: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(</w:t>
                      </w:r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>'ID'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,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>'PCBATCHID'</w:t>
                      </w:r>
                      <w:proofErr w:type="gramStart"/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);</w:t>
                      </w:r>
                      <w:proofErr w:type="gramEnd"/>
                    </w:p>
                    <w:p w14:paraId="3C4529C5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</w:p>
                    <w:p w14:paraId="446034BF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8000"/>
                          <w:sz w:val="19"/>
                          <w:szCs w:val="19"/>
                          <w:highlight w:val="white"/>
                        </w:rPr>
                        <w:t>------------------------------------------------------------</w:t>
                      </w:r>
                    </w:p>
                    <w:p w14:paraId="39D4567C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8000"/>
                          <w:sz w:val="19"/>
                          <w:szCs w:val="19"/>
                          <w:highlight w:val="white"/>
                        </w:rPr>
                        <w:t>-- 3) Build hashing expression (normalized, delimited)</w:t>
                      </w:r>
                    </w:p>
                    <w:p w14:paraId="22069762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8000"/>
                          <w:sz w:val="19"/>
                          <w:szCs w:val="19"/>
                          <w:highlight w:val="white"/>
                        </w:rPr>
                        <w:t>------------------------------------------------------------</w:t>
                      </w:r>
                    </w:p>
                    <w:p w14:paraId="71EA5740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SELECT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@hash_expr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=</w:t>
                      </w:r>
                    </w:p>
                    <w:p w14:paraId="46222B7C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</w:t>
                      </w:r>
                      <w:r>
                        <w:rPr>
                          <w:rFonts w:ascii="Cascadia Mono" w:hAnsi="Cascadia Mono" w:cs="Cascadia Mono"/>
                          <w:color w:val="FF00FF"/>
                          <w:sz w:val="19"/>
                          <w:szCs w:val="19"/>
                          <w:highlight w:val="white"/>
                        </w:rPr>
                        <w:t>STRING_</w:t>
                      </w:r>
                      <w:proofErr w:type="gramStart"/>
                      <w:r>
                        <w:rPr>
                          <w:rFonts w:ascii="Cascadia Mono" w:hAnsi="Cascadia Mono" w:cs="Cascadia Mono"/>
                          <w:color w:val="FF00FF"/>
                          <w:sz w:val="19"/>
                          <w:szCs w:val="19"/>
                          <w:highlight w:val="white"/>
                        </w:rPr>
                        <w:t>AGG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(</w:t>
                      </w:r>
                      <w:proofErr w:type="gramEnd"/>
                    </w:p>
                    <w:p w14:paraId="27EB09FE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    </w:t>
                      </w:r>
                      <w:proofErr w:type="gramStart"/>
                      <w:r>
                        <w:rPr>
                          <w:rFonts w:ascii="Cascadia Mono" w:hAnsi="Cascadia Mono" w:cs="Cascadia Mono"/>
                          <w:color w:val="FF00FF"/>
                          <w:sz w:val="19"/>
                          <w:szCs w:val="19"/>
                          <w:highlight w:val="white"/>
                        </w:rPr>
                        <w:t>CAST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(</w:t>
                      </w:r>
                      <w:proofErr w:type="gramEnd"/>
                    </w:p>
                    <w:p w14:paraId="7EEB15DC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        </w:t>
                      </w:r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>'</w:t>
                      </w:r>
                      <w:proofErr w:type="gramStart"/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>UPPER(LTRIM(RTRIM(COALESCE(CAST(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>'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+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FF00FF"/>
                          <w:sz w:val="19"/>
                          <w:szCs w:val="19"/>
                          <w:highlight w:val="white"/>
                        </w:rPr>
                        <w:t>QUOTENAME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(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c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.</w:t>
                      </w: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name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)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+</w:t>
                      </w:r>
                    </w:p>
                    <w:p w14:paraId="1BB288CB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        </w:t>
                      </w:r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 xml:space="preserve">' AS </w:t>
                      </w:r>
                      <w:proofErr w:type="spellStart"/>
                      <w:proofErr w:type="gramStart"/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>nvarchar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>(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>4000)), ''''))))'</w:t>
                      </w:r>
                    </w:p>
                    <w:p w14:paraId="2B368E91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        </w:t>
                      </w: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AS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nvarchar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(</w:t>
                      </w:r>
                      <w:r>
                        <w:rPr>
                          <w:rFonts w:ascii="Cascadia Mono" w:hAnsi="Cascadia Mono" w:cs="Cascadia Mono"/>
                          <w:color w:val="FF00FF"/>
                          <w:sz w:val="19"/>
                          <w:szCs w:val="19"/>
                          <w:highlight w:val="white"/>
                        </w:rPr>
                        <w:t>max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)</w:t>
                      </w:r>
                    </w:p>
                    <w:p w14:paraId="67081AB4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   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),</w:t>
                      </w:r>
                    </w:p>
                    <w:p w14:paraId="3CF556EA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    </w:t>
                      </w:r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>' + ''|'' + '</w:t>
                      </w:r>
                    </w:p>
                    <w:p w14:paraId="2B141B96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)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WITHIN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 xml:space="preserve">GROUP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(</w:t>
                      </w: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ORDER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BY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c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.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column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_id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)</w:t>
                      </w:r>
                    </w:p>
                    <w:p w14:paraId="3D731565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FROM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ascadia Mono" w:hAnsi="Cascadia Mono" w:cs="Cascadia Mono"/>
                          <w:color w:val="00FF00"/>
                          <w:sz w:val="19"/>
                          <w:szCs w:val="19"/>
                          <w:highlight w:val="white"/>
                        </w:rPr>
                        <w:t>sys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.</w:t>
                      </w:r>
                      <w:r>
                        <w:rPr>
                          <w:rFonts w:ascii="Cascadia Mono" w:hAnsi="Cascadia Mono" w:cs="Cascadia Mono"/>
                          <w:color w:val="00FF00"/>
                          <w:sz w:val="19"/>
                          <w:szCs w:val="19"/>
                          <w:highlight w:val="white"/>
                        </w:rPr>
                        <w:t>columns</w:t>
                      </w:r>
                      <w:proofErr w:type="spellEnd"/>
                      <w:proofErr w:type="gram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c</w:t>
                      </w:r>
                    </w:p>
                    <w:p w14:paraId="03089D9C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JOIN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ascadia Mono" w:hAnsi="Cascadia Mono" w:cs="Cascadia Mono"/>
                          <w:color w:val="00FF00"/>
                          <w:sz w:val="19"/>
                          <w:szCs w:val="19"/>
                          <w:highlight w:val="white"/>
                        </w:rPr>
                        <w:t>sys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.</w:t>
                      </w:r>
                      <w:r>
                        <w:rPr>
                          <w:rFonts w:ascii="Cascadia Mono" w:hAnsi="Cascadia Mono" w:cs="Cascadia Mono"/>
                          <w:color w:val="00FF00"/>
                          <w:sz w:val="19"/>
                          <w:szCs w:val="19"/>
                          <w:highlight w:val="white"/>
                        </w:rPr>
                        <w:t>tables</w:t>
                      </w:r>
                      <w:proofErr w:type="spellEnd"/>
                      <w:proofErr w:type="gram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t </w:t>
                      </w: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ON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c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.</w:t>
                      </w:r>
                      <w:r>
                        <w:rPr>
                          <w:rFonts w:ascii="Cascadia Mono" w:hAnsi="Cascadia Mono" w:cs="Cascadia Mono"/>
                          <w:color w:val="FF00FF"/>
                          <w:sz w:val="19"/>
                          <w:szCs w:val="19"/>
                          <w:highlight w:val="white"/>
                        </w:rPr>
                        <w:t>object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FF00FF"/>
                          <w:sz w:val="19"/>
                          <w:szCs w:val="19"/>
                          <w:highlight w:val="white"/>
                        </w:rPr>
                        <w:t>_id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=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t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.</w:t>
                      </w:r>
                      <w:r>
                        <w:rPr>
                          <w:rFonts w:ascii="Cascadia Mono" w:hAnsi="Cascadia Mono" w:cs="Cascadia Mono"/>
                          <w:color w:val="FF00FF"/>
                          <w:sz w:val="19"/>
                          <w:szCs w:val="19"/>
                          <w:highlight w:val="white"/>
                        </w:rPr>
                        <w:t>object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FF00FF"/>
                          <w:sz w:val="19"/>
                          <w:szCs w:val="19"/>
                          <w:highlight w:val="white"/>
                        </w:rPr>
                        <w:t>_id</w:t>
                      </w:r>
                      <w:proofErr w:type="spellEnd"/>
                    </w:p>
                    <w:p w14:paraId="7C931BF2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JOIN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ascadia Mono" w:hAnsi="Cascadia Mono" w:cs="Cascadia Mono"/>
                          <w:color w:val="00FF00"/>
                          <w:sz w:val="19"/>
                          <w:szCs w:val="19"/>
                          <w:highlight w:val="white"/>
                        </w:rPr>
                        <w:t>sys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.</w:t>
                      </w:r>
                      <w:r>
                        <w:rPr>
                          <w:rFonts w:ascii="Cascadia Mono" w:hAnsi="Cascadia Mono" w:cs="Cascadia Mono"/>
                          <w:color w:val="00FF00"/>
                          <w:sz w:val="19"/>
                          <w:szCs w:val="19"/>
                          <w:highlight w:val="white"/>
                        </w:rPr>
                        <w:t>schemas</w:t>
                      </w:r>
                      <w:proofErr w:type="spellEnd"/>
                      <w:proofErr w:type="gram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s </w:t>
                      </w: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ON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t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.</w:t>
                      </w:r>
                      <w:r>
                        <w:rPr>
                          <w:rFonts w:ascii="Cascadia Mono" w:hAnsi="Cascadia Mono" w:cs="Cascadia Mono"/>
                          <w:color w:val="FF00FF"/>
                          <w:sz w:val="19"/>
                          <w:szCs w:val="19"/>
                          <w:highlight w:val="white"/>
                        </w:rPr>
                        <w:t>schema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FF00FF"/>
                          <w:sz w:val="19"/>
                          <w:szCs w:val="19"/>
                          <w:highlight w:val="white"/>
                        </w:rPr>
                        <w:t>_id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=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s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.</w:t>
                      </w:r>
                      <w:r>
                        <w:rPr>
                          <w:rFonts w:ascii="Cascadia Mono" w:hAnsi="Cascadia Mono" w:cs="Cascadia Mono"/>
                          <w:color w:val="FF00FF"/>
                          <w:sz w:val="19"/>
                          <w:szCs w:val="19"/>
                          <w:highlight w:val="white"/>
                        </w:rPr>
                        <w:t>schema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FF00FF"/>
                          <w:sz w:val="19"/>
                          <w:szCs w:val="19"/>
                          <w:highlight w:val="white"/>
                        </w:rPr>
                        <w:t>_id</w:t>
                      </w:r>
                      <w:proofErr w:type="spellEnd"/>
                    </w:p>
                    <w:p w14:paraId="32A40E8D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WHERE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FF00FF"/>
                          <w:sz w:val="19"/>
                          <w:szCs w:val="19"/>
                          <w:highlight w:val="white"/>
                        </w:rPr>
                        <w:t>UPPER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(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s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.</w:t>
                      </w: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name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)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=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FF00FF"/>
                          <w:sz w:val="19"/>
                          <w:szCs w:val="19"/>
                          <w:highlight w:val="white"/>
                        </w:rPr>
                        <w:t>UPPER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(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@schema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)</w:t>
                      </w:r>
                    </w:p>
                    <w:p w14:paraId="5ACEF689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AND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FF00FF"/>
                          <w:sz w:val="19"/>
                          <w:szCs w:val="19"/>
                          <w:highlight w:val="white"/>
                        </w:rPr>
                        <w:t>UPPER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(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t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.</w:t>
                      </w: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name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)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=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FF00FF"/>
                          <w:sz w:val="19"/>
                          <w:szCs w:val="19"/>
                          <w:highlight w:val="white"/>
                        </w:rPr>
                        <w:t>UPPER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(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@table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)</w:t>
                      </w:r>
                    </w:p>
                    <w:p w14:paraId="50D4D244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AND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FF00FF"/>
                          <w:sz w:val="19"/>
                          <w:szCs w:val="19"/>
                          <w:highlight w:val="white"/>
                        </w:rPr>
                        <w:t>UPPER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(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c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.</w:t>
                      </w: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name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)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NOT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IN</w:t>
                      </w: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(</w:t>
                      </w:r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>'ID'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,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>'PCBATCHID'</w:t>
                      </w:r>
                      <w:proofErr w:type="gramStart"/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);</w:t>
                      </w:r>
                      <w:proofErr w:type="gramEnd"/>
                    </w:p>
                    <w:p w14:paraId="0F935525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</w:p>
                    <w:p w14:paraId="22362923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8000"/>
                          <w:sz w:val="19"/>
                          <w:szCs w:val="19"/>
                          <w:highlight w:val="white"/>
                        </w:rPr>
                        <w:t>------------------------------------------------------------</w:t>
                      </w:r>
                    </w:p>
                    <w:p w14:paraId="12D4DC24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8000"/>
                          <w:sz w:val="19"/>
                          <w:szCs w:val="19"/>
                          <w:highlight w:val="white"/>
                        </w:rPr>
                        <w:t>-- 4) Create temp table to receive results</w:t>
                      </w:r>
                    </w:p>
                    <w:p w14:paraId="0B0DFBF1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8000"/>
                          <w:sz w:val="19"/>
                          <w:szCs w:val="19"/>
                          <w:highlight w:val="white"/>
                        </w:rPr>
                        <w:t xml:space="preserve">-- </w:t>
                      </w:r>
                      <w:proofErr w:type="gramStart"/>
                      <w:r>
                        <w:rPr>
                          <w:rFonts w:ascii="Cascadia Mono" w:hAnsi="Cascadia Mono" w:cs="Cascadia Mono"/>
                          <w:color w:val="008000"/>
                          <w:sz w:val="19"/>
                          <w:szCs w:val="19"/>
                          <w:highlight w:val="white"/>
                        </w:rPr>
                        <w:t xml:space="preserve">   (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008000"/>
                          <w:sz w:val="19"/>
                          <w:szCs w:val="19"/>
                          <w:highlight w:val="white"/>
                        </w:rPr>
                        <w:t>uses SELECT INTO so you don't have to predefine schema)</w:t>
                      </w:r>
                    </w:p>
                    <w:p w14:paraId="3286FC22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8000"/>
                          <w:sz w:val="19"/>
                          <w:szCs w:val="19"/>
                          <w:highlight w:val="white"/>
                        </w:rPr>
                        <w:t>------------------------------------------------------------</w:t>
                      </w:r>
                    </w:p>
                    <w:p w14:paraId="7F8364F0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SET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@sql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=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>N'</w:t>
                      </w:r>
                    </w:p>
                    <w:p w14:paraId="6EC43B0E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 xml:space="preserve">    SELECT DISTINCT</w:t>
                      </w:r>
                    </w:p>
                    <w:p w14:paraId="791A6944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 xml:space="preserve">        </w:t>
                      </w:r>
                      <w:proofErr w:type="gramStart"/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>HASHBYTES(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>''SHA2_256'', '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+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@hash_expr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+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 xml:space="preserve">N') AS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>row_hash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>,</w:t>
                      </w:r>
                    </w:p>
                    <w:p w14:paraId="0545462D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 xml:space="preserve">        '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+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@column_list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+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>N'</w:t>
                      </w:r>
                    </w:p>
                    <w:p w14:paraId="4DA1D230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 xml:space="preserve">    INTO #hashed_output</w:t>
                      </w:r>
                    </w:p>
                    <w:p w14:paraId="54094ADC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 xml:space="preserve">    FROM '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+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FF00FF"/>
                          <w:sz w:val="19"/>
                          <w:szCs w:val="19"/>
                          <w:highlight w:val="white"/>
                        </w:rPr>
                        <w:t>QUOTENAME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(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@schema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)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+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>N'.'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+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FF00FF"/>
                          <w:sz w:val="19"/>
                          <w:szCs w:val="19"/>
                          <w:highlight w:val="white"/>
                        </w:rPr>
                        <w:t>QUOTENAME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(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@table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)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+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>N'</w:t>
                      </w:r>
                    </w:p>
                    <w:p w14:paraId="0389C872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 xml:space="preserve">    WHERE </w:t>
                      </w:r>
                      <w:proofErr w:type="gramStart"/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>CAST(</w:t>
                      </w:r>
                      <w:proofErr w:type="spellStart"/>
                      <w:proofErr w:type="gramEnd"/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>SystemModstamp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 xml:space="preserve"> AS date) &lt;= @</w:t>
                      </w:r>
                      <w:proofErr w:type="gramStart"/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>CutoffDateParam;</w:t>
                      </w:r>
                      <w:proofErr w:type="gramEnd"/>
                    </w:p>
                    <w:p w14:paraId="57DB6DD1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</w:p>
                    <w:p w14:paraId="1810D1CE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 xml:space="preserve">    SELECT * FROM #hashed_</w:t>
                      </w:r>
                      <w:proofErr w:type="gramStart"/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>output;</w:t>
                      </w:r>
                      <w:proofErr w:type="gramEnd"/>
                    </w:p>
                    <w:p w14:paraId="584D8E5F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>'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;</w:t>
                      </w:r>
                    </w:p>
                    <w:p w14:paraId="325BB7BE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</w:p>
                    <w:p w14:paraId="03A4B6B7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EXEC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ascadia Mono" w:hAnsi="Cascadia Mono" w:cs="Cascadia Mono"/>
                          <w:color w:val="00FF00"/>
                          <w:sz w:val="19"/>
                          <w:szCs w:val="19"/>
                          <w:highlight w:val="white"/>
                        </w:rPr>
                        <w:t>sys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.</w:t>
                      </w:r>
                      <w:r>
                        <w:rPr>
                          <w:rFonts w:ascii="Cascadia Mono" w:hAnsi="Cascadia Mono" w:cs="Cascadia Mono"/>
                          <w:color w:val="800000"/>
                          <w:sz w:val="19"/>
                          <w:szCs w:val="19"/>
                          <w:highlight w:val="white"/>
                        </w:rPr>
                        <w:t>sp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800000"/>
                          <w:sz w:val="19"/>
                          <w:szCs w:val="19"/>
                          <w:highlight w:val="white"/>
                        </w:rPr>
                        <w:t>_executesql</w:t>
                      </w:r>
                      <w:proofErr w:type="spellEnd"/>
                    </w:p>
                    <w:p w14:paraId="610230EB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 xml:space="preserve">    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@sql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,</w:t>
                      </w:r>
                    </w:p>
                    <w:p w14:paraId="2C1B882E" w14:textId="77777777" w:rsidR="00BA014E" w:rsidRDefault="00BA014E" w:rsidP="00BA014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</w:t>
                      </w:r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>N'@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>CutoffDateParam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FF0000"/>
                          <w:sz w:val="19"/>
                          <w:szCs w:val="19"/>
                          <w:highlight w:val="white"/>
                        </w:rPr>
                        <w:t xml:space="preserve"> date'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,</w:t>
                      </w:r>
                    </w:p>
                    <w:p w14:paraId="3DFF87DB" w14:textId="37441A43" w:rsidR="003234C6" w:rsidRDefault="00BA014E" w:rsidP="00BA014E">
                      <w:pPr>
                        <w:jc w:val="center"/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@CutoffDateParam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=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@</w:t>
                      </w:r>
                      <w:proofErr w:type="gram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CutoffDate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highlight w:val="white"/>
                        </w:rPr>
                        <w:t>;</w:t>
                      </w:r>
                      <w:proofErr w:type="gramEnd"/>
                    </w:p>
                  </w:txbxContent>
                </v:textbox>
              </v:roundrect>
            </w:pict>
          </mc:Fallback>
        </mc:AlternateContent>
      </w:r>
    </w:p>
    <w:p w14:paraId="7F1D453E" w14:textId="5835651E" w:rsidR="003234C6" w:rsidRDefault="003234C6" w:rsidP="003234C6"/>
    <w:p w14:paraId="2404B8F2" w14:textId="77777777" w:rsidR="003234C6" w:rsidRDefault="003234C6" w:rsidP="003234C6"/>
    <w:p w14:paraId="4F047F81" w14:textId="77777777" w:rsidR="003234C6" w:rsidRDefault="003234C6" w:rsidP="003234C6"/>
    <w:p w14:paraId="5AEB8D12" w14:textId="77777777" w:rsidR="003234C6" w:rsidRPr="003234C6" w:rsidRDefault="003234C6" w:rsidP="003234C6"/>
    <w:p w14:paraId="6FC2CC4A" w14:textId="77777777" w:rsidR="003234C6" w:rsidRDefault="003234C6" w:rsidP="003234C6">
      <w:pPr>
        <w:pStyle w:val="Heading2"/>
        <w:ind w:left="720"/>
      </w:pPr>
    </w:p>
    <w:p w14:paraId="48F9D9A3" w14:textId="77777777" w:rsidR="003234C6" w:rsidRDefault="003234C6" w:rsidP="003234C6">
      <w:pPr>
        <w:pStyle w:val="Heading2"/>
        <w:ind w:left="720"/>
      </w:pPr>
    </w:p>
    <w:p w14:paraId="16885EDF" w14:textId="2D099814" w:rsidR="003109F6" w:rsidRPr="003109F6" w:rsidRDefault="003109F6" w:rsidP="003109F6">
      <w:pPr>
        <w:pStyle w:val="Heading3"/>
        <w:spacing w:line="264" w:lineRule="auto"/>
        <w:rPr>
          <w:rFonts w:eastAsiaTheme="minorHAnsi" w:cs="Calibri"/>
          <w:b w:val="0"/>
          <w:color w:val="000000" w:themeColor="text1"/>
          <w:sz w:val="20"/>
          <w:szCs w:val="20"/>
        </w:rPr>
      </w:pPr>
      <w:r w:rsidRPr="003109F6">
        <w:rPr>
          <w:rFonts w:eastAsiaTheme="minorHAnsi" w:cs="Calibri"/>
          <w:b w:val="0"/>
          <w:color w:val="000000" w:themeColor="text1"/>
          <w:sz w:val="20"/>
          <w:szCs w:val="20"/>
        </w:rPr>
        <w:lastRenderedPageBreak/>
        <w:t xml:space="preserve">This </w:t>
      </w:r>
      <w:r w:rsidRPr="00C03CBC">
        <w:rPr>
          <w:rFonts w:eastAsiaTheme="minorHAnsi" w:cs="Calibri"/>
          <w:bCs/>
          <w:color w:val="000000" w:themeColor="text1"/>
          <w:sz w:val="20"/>
          <w:szCs w:val="20"/>
        </w:rPr>
        <w:t xml:space="preserve">Python script </w:t>
      </w:r>
      <w:r w:rsidRPr="003109F6">
        <w:rPr>
          <w:rFonts w:eastAsiaTheme="minorHAnsi" w:cs="Calibri"/>
          <w:b w:val="0"/>
          <w:color w:val="000000" w:themeColor="text1"/>
          <w:sz w:val="20"/>
          <w:szCs w:val="20"/>
        </w:rPr>
        <w:t xml:space="preserve">performs a row-hash reconciliation between exported CSV files from the source and target systems. It validates that the same set of row-level hashes exists in both environments, helping confirm that the migrated dataset contains the same row content (based on the hashing rules used to generate </w:t>
      </w:r>
      <w:proofErr w:type="spellStart"/>
      <w:r w:rsidRPr="003109F6">
        <w:rPr>
          <w:rFonts w:eastAsiaTheme="minorHAnsi" w:cs="Calibri"/>
          <w:b w:val="0"/>
          <w:color w:val="000000" w:themeColor="text1"/>
          <w:sz w:val="20"/>
          <w:szCs w:val="20"/>
        </w:rPr>
        <w:t>row_hash</w:t>
      </w:r>
      <w:proofErr w:type="spellEnd"/>
      <w:r w:rsidRPr="003109F6">
        <w:rPr>
          <w:rFonts w:eastAsiaTheme="minorHAnsi" w:cs="Calibri"/>
          <w:b w:val="0"/>
          <w:color w:val="000000" w:themeColor="text1"/>
          <w:sz w:val="20"/>
          <w:szCs w:val="20"/>
        </w:rPr>
        <w:t xml:space="preserve">). </w:t>
      </w:r>
      <w:r w:rsidRPr="003109F6">
        <w:rPr>
          <w:rFonts w:cs="Calibri"/>
          <w:b w:val="0"/>
          <w:color w:val="000000" w:themeColor="text1"/>
          <w:sz w:val="20"/>
          <w:szCs w:val="20"/>
        </w:rPr>
        <w:t xml:space="preserve">This approach is commonly used after generating </w:t>
      </w:r>
      <w:proofErr w:type="spellStart"/>
      <w:r w:rsidRPr="003109F6">
        <w:rPr>
          <w:rFonts w:cs="Calibri"/>
          <w:b w:val="0"/>
          <w:color w:val="000000" w:themeColor="text1"/>
          <w:sz w:val="20"/>
          <w:szCs w:val="20"/>
        </w:rPr>
        <w:t>row_hash</w:t>
      </w:r>
      <w:proofErr w:type="spellEnd"/>
      <w:r w:rsidRPr="003109F6">
        <w:rPr>
          <w:rFonts w:cs="Calibri"/>
          <w:b w:val="0"/>
          <w:color w:val="000000" w:themeColor="text1"/>
          <w:sz w:val="20"/>
          <w:szCs w:val="20"/>
        </w:rPr>
        <w:t xml:space="preserve"> extracts in SQL and exporting them to CSV for comparison.</w:t>
      </w:r>
    </w:p>
    <w:p w14:paraId="455CE9AF" w14:textId="0E5D49F8" w:rsidR="003109F6" w:rsidRDefault="003109F6" w:rsidP="003109F6">
      <w:pPr>
        <w:pStyle w:val="Heading3"/>
        <w:spacing w:line="264" w:lineRule="auto"/>
        <w:rPr>
          <w:rFonts w:ascii="Calibri" w:eastAsiaTheme="minorHAnsi" w:hAnsi="Calibri" w:cs="Calibri"/>
          <w:bCs/>
          <w:sz w:val="28"/>
          <w:szCs w:val="28"/>
        </w:rPr>
      </w:pPr>
    </w:p>
    <w:p w14:paraId="6CA117DB" w14:textId="77777777" w:rsidR="00C03CBC" w:rsidRDefault="003109F6" w:rsidP="003109F6">
      <w:pPr>
        <w:pStyle w:val="Heading3"/>
        <w:spacing w:line="264" w:lineRule="auto"/>
        <w:rPr>
          <w:rFonts w:ascii="Calibri" w:eastAsiaTheme="minorHAnsi" w:hAnsi="Calibri" w:cs="Calibri"/>
          <w:bCs/>
          <w:sz w:val="28"/>
          <w:szCs w:val="28"/>
        </w:rPr>
      </w:pPr>
      <w:r>
        <w:rPr>
          <w:rFonts w:ascii="Calibri" w:eastAsiaTheme="minorHAnsi" w:hAnsi="Calibri" w:cs="Calibri"/>
          <w:bCs/>
          <w:sz w:val="28"/>
          <w:szCs w:val="28"/>
        </w:rPr>
        <w:t>Python Script</w:t>
      </w:r>
    </w:p>
    <w:p w14:paraId="28EC2AEE" w14:textId="2BEB6292" w:rsidR="00C03CBC" w:rsidRDefault="00C03CBC" w:rsidP="003109F6">
      <w:pPr>
        <w:pStyle w:val="Heading3"/>
        <w:spacing w:line="264" w:lineRule="auto"/>
        <w:rPr>
          <w:rFonts w:ascii="Calibri" w:eastAsiaTheme="minorHAnsi" w:hAnsi="Calibri" w:cs="Calibri"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FDC85A1" wp14:editId="6CAA0EA8">
                <wp:simplePos x="0" y="0"/>
                <wp:positionH relativeFrom="margin">
                  <wp:posOffset>-186748</wp:posOffset>
                </wp:positionH>
                <wp:positionV relativeFrom="paragraph">
                  <wp:posOffset>113780</wp:posOffset>
                </wp:positionV>
                <wp:extent cx="6635750" cy="3041015"/>
                <wp:effectExtent l="0" t="0" r="12700" b="26035"/>
                <wp:wrapNone/>
                <wp:docPr id="410322499" name="Rectangle: Rounded Corner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5750" cy="304101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43EB73" w14:textId="77777777" w:rsidR="00BA014E" w:rsidRPr="00BA014E" w:rsidRDefault="00BA014E" w:rsidP="00BA014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</w:pPr>
                            <w:r w:rsidRPr="00BA014E">
                              <w:rPr>
                                <w:rFonts w:ascii="Consolas" w:eastAsia="Times New Roman" w:hAnsi="Consolas" w:cs="Times New Roman"/>
                                <w:color w:val="C586C0"/>
                                <w:sz w:val="21"/>
                                <w:szCs w:val="21"/>
                              </w:rPr>
                              <w:t>from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 </w:t>
                            </w:r>
                            <w:proofErr w:type="spellStart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pathlib</w:t>
                            </w:r>
                            <w:proofErr w:type="spellEnd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586C0"/>
                                <w:sz w:val="21"/>
                                <w:szCs w:val="21"/>
                              </w:rPr>
                              <w:t>import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 Path</w:t>
                            </w:r>
                          </w:p>
                          <w:p w14:paraId="07AC6616" w14:textId="77777777" w:rsidR="00BA014E" w:rsidRPr="00BA014E" w:rsidRDefault="00BA014E" w:rsidP="00BA014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</w:pPr>
                            <w:r w:rsidRPr="00BA014E">
                              <w:rPr>
                                <w:rFonts w:ascii="Consolas" w:eastAsia="Times New Roman" w:hAnsi="Consolas" w:cs="Times New Roman"/>
                                <w:color w:val="C586C0"/>
                                <w:sz w:val="21"/>
                                <w:szCs w:val="21"/>
                              </w:rPr>
                              <w:t>import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 csv</w:t>
                            </w:r>
                          </w:p>
                          <w:p w14:paraId="7BD4FC28" w14:textId="77777777" w:rsidR="00BA014E" w:rsidRPr="00BA014E" w:rsidRDefault="00BA014E" w:rsidP="00BA014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</w:pPr>
                          </w:p>
                          <w:p w14:paraId="34DA8424" w14:textId="77777777" w:rsidR="00BA014E" w:rsidRPr="00BA014E" w:rsidRDefault="00BA014E" w:rsidP="00BA014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</w:pP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SOURCE_DIR 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</w:rPr>
                              <w:t>=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 Path(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</w:rPr>
                              <w:t>"source"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)</w:t>
                            </w:r>
                          </w:p>
                          <w:p w14:paraId="3E0C2B6D" w14:textId="77777777" w:rsidR="00BA014E" w:rsidRPr="00BA014E" w:rsidRDefault="00BA014E" w:rsidP="00BA014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</w:pP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TARGET_DIR 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</w:rPr>
                              <w:t>=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 Path(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</w:rPr>
                              <w:t>"target"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)</w:t>
                            </w:r>
                          </w:p>
                          <w:p w14:paraId="73EABFF9" w14:textId="77777777" w:rsidR="00BA014E" w:rsidRPr="00BA014E" w:rsidRDefault="00BA014E" w:rsidP="00BA014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</w:pP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VALIDATION_DIR 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</w:rPr>
                              <w:t>=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 Path(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</w:rPr>
                              <w:t>"validation"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)</w:t>
                            </w:r>
                          </w:p>
                          <w:p w14:paraId="0FD3A953" w14:textId="77777777" w:rsidR="00BA014E" w:rsidRPr="00BA014E" w:rsidRDefault="00BA014E" w:rsidP="00BA014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</w:pPr>
                          </w:p>
                          <w:p w14:paraId="46137DFD" w14:textId="77777777" w:rsidR="00BA014E" w:rsidRPr="00BA014E" w:rsidRDefault="00BA014E" w:rsidP="00BA014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</w:pPr>
                            <w:proofErr w:type="spellStart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VALIDATION_DIR.mkdir</w:t>
                            </w:r>
                            <w:proofErr w:type="spellEnd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(</w:t>
                            </w:r>
                            <w:proofErr w:type="spellStart"/>
                            <w:r w:rsidRPr="00BA014E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</w:rPr>
                              <w:t>exist_ok</w:t>
                            </w:r>
                            <w:proofErr w:type="spellEnd"/>
                            <w:r w:rsidRPr="00BA014E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</w:rPr>
                              <w:t>=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</w:rPr>
                              <w:t>True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)</w:t>
                            </w:r>
                          </w:p>
                          <w:p w14:paraId="74D52C86" w14:textId="77777777" w:rsidR="00BA014E" w:rsidRPr="00BA014E" w:rsidRDefault="00BA014E" w:rsidP="00BA014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</w:pPr>
                          </w:p>
                          <w:p w14:paraId="3119F3D0" w14:textId="77777777" w:rsidR="00BA014E" w:rsidRPr="00BA014E" w:rsidRDefault="00BA014E" w:rsidP="00BA014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</w:pPr>
                            <w:r w:rsidRPr="00BA014E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</w:rPr>
                              <w:t>def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 </w:t>
                            </w:r>
                            <w:proofErr w:type="spellStart"/>
                            <w:r w:rsidRPr="00BA014E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</w:rPr>
                              <w:t>load_hashes</w:t>
                            </w:r>
                            <w:proofErr w:type="spellEnd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(</w:t>
                            </w:r>
                            <w:proofErr w:type="spellStart"/>
                            <w:r w:rsidRPr="00BA014E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</w:rPr>
                              <w:t>csv_path</w:t>
                            </w:r>
                            <w:proofErr w:type="spellEnd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):</w:t>
                            </w:r>
                          </w:p>
                          <w:p w14:paraId="4BAB3207" w14:textId="77777777" w:rsidR="00BA014E" w:rsidRPr="00BA014E" w:rsidRDefault="00BA014E" w:rsidP="00BA014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</w:pP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586C0"/>
                                <w:sz w:val="21"/>
                                <w:szCs w:val="21"/>
                              </w:rPr>
                              <w:t>with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 </w:t>
                            </w:r>
                            <w:proofErr w:type="spellStart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csv_</w:t>
                            </w:r>
                            <w:proofErr w:type="gramStart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path.open</w:t>
                            </w:r>
                            <w:proofErr w:type="spellEnd"/>
                            <w:proofErr w:type="gramEnd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(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</w:rPr>
                              <w:t>newline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</w:rPr>
                              <w:t>=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</w:rPr>
                              <w:t>""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, 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</w:rPr>
                              <w:t>encoding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</w:rPr>
                              <w:t>=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</w:rPr>
                              <w:t>"utf-8-sig"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) 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586C0"/>
                                <w:sz w:val="21"/>
                                <w:szCs w:val="21"/>
                              </w:rPr>
                              <w:t>as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 f:</w:t>
                            </w:r>
                          </w:p>
                          <w:p w14:paraId="01AB0A9E" w14:textId="77777777" w:rsidR="00BA014E" w:rsidRPr="00BA014E" w:rsidRDefault="00BA014E" w:rsidP="00BA014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</w:pP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        reader 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</w:rPr>
                              <w:t>=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csv.reader</w:t>
                            </w:r>
                            <w:proofErr w:type="spellEnd"/>
                            <w:proofErr w:type="gramEnd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(f)</w:t>
                            </w:r>
                          </w:p>
                          <w:p w14:paraId="19C2FB3C" w14:textId="77777777" w:rsidR="00BA014E" w:rsidRPr="00BA014E" w:rsidRDefault="00BA014E" w:rsidP="00BA014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</w:pP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        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586C0"/>
                                <w:sz w:val="21"/>
                                <w:szCs w:val="21"/>
                              </w:rPr>
                              <w:t>return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 {</w:t>
                            </w:r>
                            <w:proofErr w:type="gramStart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row[</w:t>
                            </w:r>
                            <w:proofErr w:type="gramEnd"/>
                            <w:r w:rsidRPr="00BA014E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</w:rPr>
                              <w:t>0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] 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586C0"/>
                                <w:sz w:val="21"/>
                                <w:szCs w:val="21"/>
                              </w:rPr>
                              <w:t>for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 row 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586C0"/>
                                <w:sz w:val="21"/>
                                <w:szCs w:val="21"/>
                              </w:rPr>
                              <w:t>in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 reader 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586C0"/>
                                <w:sz w:val="21"/>
                                <w:szCs w:val="21"/>
                              </w:rPr>
                              <w:t>if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 row}</w:t>
                            </w:r>
                          </w:p>
                          <w:p w14:paraId="682CEA3D" w14:textId="77777777" w:rsidR="00BA014E" w:rsidRPr="00BA014E" w:rsidRDefault="00BA014E" w:rsidP="00BA014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</w:pPr>
                          </w:p>
                          <w:p w14:paraId="1E2314E8" w14:textId="77777777" w:rsidR="00BA014E" w:rsidRPr="00BA014E" w:rsidRDefault="00BA014E" w:rsidP="00BA014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</w:pPr>
                            <w:r w:rsidRPr="00BA014E">
                              <w:rPr>
                                <w:rFonts w:ascii="Consolas" w:eastAsia="Times New Roman" w:hAnsi="Consolas" w:cs="Times New Roman"/>
                                <w:color w:val="C586C0"/>
                                <w:sz w:val="21"/>
                                <w:szCs w:val="21"/>
                              </w:rPr>
                              <w:t>for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 </w:t>
                            </w:r>
                            <w:proofErr w:type="spellStart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source_csv</w:t>
                            </w:r>
                            <w:proofErr w:type="spellEnd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586C0"/>
                                <w:sz w:val="21"/>
                                <w:szCs w:val="21"/>
                              </w:rPr>
                              <w:t>in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 </w:t>
                            </w:r>
                            <w:proofErr w:type="spellStart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SOURCE_DIR.glob</w:t>
                            </w:r>
                            <w:proofErr w:type="spellEnd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(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</w:rPr>
                              <w:t>"*.csv"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):</w:t>
                            </w:r>
                          </w:p>
                          <w:p w14:paraId="42E5CD97" w14:textId="77777777" w:rsidR="00BA014E" w:rsidRPr="00BA014E" w:rsidRDefault="00BA014E" w:rsidP="00BA014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</w:pP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proofErr w:type="spellStart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target_csv</w:t>
                            </w:r>
                            <w:proofErr w:type="spellEnd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</w:rPr>
                              <w:t>=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 TARGET_DIR 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</w:rPr>
                              <w:t>/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 source_csv.name</w:t>
                            </w:r>
                          </w:p>
                          <w:p w14:paraId="050CF45F" w14:textId="77777777" w:rsidR="00BA014E" w:rsidRPr="00BA014E" w:rsidRDefault="00BA014E" w:rsidP="00BA014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</w:pPr>
                          </w:p>
                          <w:p w14:paraId="5D07A42C" w14:textId="77777777" w:rsidR="00BA014E" w:rsidRPr="00BA014E" w:rsidRDefault="00BA014E" w:rsidP="00BA014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</w:pP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586C0"/>
                                <w:sz w:val="21"/>
                                <w:szCs w:val="21"/>
                              </w:rPr>
                              <w:t>if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</w:rPr>
                              <w:t>not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 </w:t>
                            </w:r>
                            <w:proofErr w:type="spellStart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target_</w:t>
                            </w:r>
                            <w:proofErr w:type="gramStart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csv.exists</w:t>
                            </w:r>
                            <w:proofErr w:type="spellEnd"/>
                            <w:proofErr w:type="gramEnd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():</w:t>
                            </w:r>
                          </w:p>
                          <w:p w14:paraId="093206A7" w14:textId="77777777" w:rsidR="00BA014E" w:rsidRPr="00BA014E" w:rsidRDefault="00BA014E" w:rsidP="00BA014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</w:pP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        </w:t>
                            </w:r>
                            <w:proofErr w:type="gramStart"/>
                            <w:r w:rsidRPr="00BA014E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</w:rPr>
                              <w:t>print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BA014E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</w:rPr>
                              <w:t>f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</w:rPr>
                              <w:t>"Missing</w:t>
                            </w:r>
                            <w:proofErr w:type="spellEnd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</w:rPr>
                              <w:t xml:space="preserve"> target file for 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</w:rPr>
                              <w:t>{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source_csv.name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</w:rPr>
                              <w:t>}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</w:rPr>
                              <w:t>"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)</w:t>
                            </w:r>
                          </w:p>
                          <w:p w14:paraId="5F35DFE6" w14:textId="77777777" w:rsidR="00BA014E" w:rsidRPr="00BA014E" w:rsidRDefault="00BA014E" w:rsidP="00BA014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</w:pP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        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586C0"/>
                                <w:sz w:val="21"/>
                                <w:szCs w:val="21"/>
                              </w:rPr>
                              <w:t>continue</w:t>
                            </w:r>
                          </w:p>
                          <w:p w14:paraId="30DB7357" w14:textId="77777777" w:rsidR="00BA014E" w:rsidRPr="00BA014E" w:rsidRDefault="00BA014E" w:rsidP="00BA014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</w:pPr>
                          </w:p>
                          <w:p w14:paraId="6DE4A2F3" w14:textId="77777777" w:rsidR="00BA014E" w:rsidRPr="00BA014E" w:rsidRDefault="00BA014E" w:rsidP="00BA014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</w:pP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proofErr w:type="spellStart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source_hashes</w:t>
                            </w:r>
                            <w:proofErr w:type="spellEnd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</w:rPr>
                              <w:t>=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 </w:t>
                            </w:r>
                            <w:proofErr w:type="spellStart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load_hashes</w:t>
                            </w:r>
                            <w:proofErr w:type="spellEnd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(</w:t>
                            </w:r>
                            <w:proofErr w:type="spellStart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source_csv</w:t>
                            </w:r>
                            <w:proofErr w:type="spellEnd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)</w:t>
                            </w:r>
                          </w:p>
                          <w:p w14:paraId="774C3604" w14:textId="77777777" w:rsidR="00BA014E" w:rsidRPr="00BA014E" w:rsidRDefault="00BA014E" w:rsidP="00BA014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</w:pP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proofErr w:type="spellStart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target_hashes</w:t>
                            </w:r>
                            <w:proofErr w:type="spellEnd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</w:rPr>
                              <w:t>=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 </w:t>
                            </w:r>
                            <w:proofErr w:type="spellStart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load_hashes</w:t>
                            </w:r>
                            <w:proofErr w:type="spellEnd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(</w:t>
                            </w:r>
                            <w:proofErr w:type="spellStart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target_csv</w:t>
                            </w:r>
                            <w:proofErr w:type="spellEnd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)</w:t>
                            </w:r>
                          </w:p>
                          <w:p w14:paraId="41C12D77" w14:textId="77777777" w:rsidR="00BA014E" w:rsidRPr="00BA014E" w:rsidRDefault="00BA014E" w:rsidP="00BA014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</w:pPr>
                          </w:p>
                          <w:p w14:paraId="2AFA0B5E" w14:textId="77777777" w:rsidR="00BA014E" w:rsidRPr="00BA014E" w:rsidRDefault="00BA014E" w:rsidP="00BA014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</w:pP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proofErr w:type="spellStart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missing_in_target</w:t>
                            </w:r>
                            <w:proofErr w:type="spellEnd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</w:rPr>
                              <w:t>=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 </w:t>
                            </w:r>
                            <w:proofErr w:type="spellStart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source_hashes</w:t>
                            </w:r>
                            <w:proofErr w:type="spellEnd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</w:rPr>
                              <w:t>-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 </w:t>
                            </w:r>
                            <w:proofErr w:type="spellStart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target_hashes</w:t>
                            </w:r>
                            <w:proofErr w:type="spellEnd"/>
                          </w:p>
                          <w:p w14:paraId="5592E685" w14:textId="77777777" w:rsidR="00BA014E" w:rsidRPr="00BA014E" w:rsidRDefault="00BA014E" w:rsidP="00BA014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</w:pP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proofErr w:type="spellStart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extra_in_target</w:t>
                            </w:r>
                            <w:proofErr w:type="spellEnd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   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</w:rPr>
                              <w:t>=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 </w:t>
                            </w:r>
                            <w:proofErr w:type="spellStart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target_hashes</w:t>
                            </w:r>
                            <w:proofErr w:type="spellEnd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</w:rPr>
                              <w:t>-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 </w:t>
                            </w:r>
                            <w:proofErr w:type="spellStart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source_hashes</w:t>
                            </w:r>
                            <w:proofErr w:type="spellEnd"/>
                          </w:p>
                          <w:p w14:paraId="7FA26031" w14:textId="77777777" w:rsidR="00BA014E" w:rsidRPr="00BA014E" w:rsidRDefault="00BA014E" w:rsidP="00BA014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</w:pPr>
                          </w:p>
                          <w:p w14:paraId="13513CE0" w14:textId="77777777" w:rsidR="00BA014E" w:rsidRPr="00BA014E" w:rsidRDefault="00BA014E" w:rsidP="00BA014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</w:pP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proofErr w:type="spellStart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report_path</w:t>
                            </w:r>
                            <w:proofErr w:type="spellEnd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</w:rPr>
                              <w:t>=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 VALIDATION_DIR 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</w:rPr>
                              <w:t>/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</w:rPr>
                              <w:t>f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</w:rPr>
                              <w:t>"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</w:rPr>
                              <w:t>{</w:t>
                            </w:r>
                            <w:proofErr w:type="spellStart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source_</w:t>
                            </w:r>
                            <w:proofErr w:type="gramStart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csv.stem</w:t>
                            </w:r>
                            <w:proofErr w:type="spellEnd"/>
                            <w:proofErr w:type="gramEnd"/>
                            <w:r w:rsidRPr="00BA014E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</w:rPr>
                              <w:t>}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</w:rPr>
                              <w:t>_validation.csv"</w:t>
                            </w:r>
                          </w:p>
                          <w:p w14:paraId="2E9927A1" w14:textId="77777777" w:rsidR="00BA014E" w:rsidRPr="00BA014E" w:rsidRDefault="00BA014E" w:rsidP="00BA014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</w:pPr>
                          </w:p>
                          <w:p w14:paraId="4492258D" w14:textId="77777777" w:rsidR="00BA014E" w:rsidRPr="00BA014E" w:rsidRDefault="00BA014E" w:rsidP="00BA014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</w:pP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586C0"/>
                                <w:sz w:val="21"/>
                                <w:szCs w:val="21"/>
                              </w:rPr>
                              <w:t>with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 </w:t>
                            </w:r>
                            <w:proofErr w:type="spellStart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report_</w:t>
                            </w:r>
                            <w:proofErr w:type="gramStart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path.open</w:t>
                            </w:r>
                            <w:proofErr w:type="spellEnd"/>
                            <w:proofErr w:type="gramEnd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(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</w:rPr>
                              <w:t>"w"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, 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</w:rPr>
                              <w:t>newline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</w:rPr>
                              <w:t>=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</w:rPr>
                              <w:t>""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, 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</w:rPr>
                              <w:t>encoding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</w:rPr>
                              <w:t>=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</w:rPr>
                              <w:t>"utf-8"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) 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586C0"/>
                                <w:sz w:val="21"/>
                                <w:szCs w:val="21"/>
                              </w:rPr>
                              <w:t>as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 f:</w:t>
                            </w:r>
                          </w:p>
                          <w:p w14:paraId="35B778CD" w14:textId="77777777" w:rsidR="00BA014E" w:rsidRPr="00BA014E" w:rsidRDefault="00BA014E" w:rsidP="00BA014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</w:pP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        writer 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</w:rPr>
                              <w:t>=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csv.writer</w:t>
                            </w:r>
                            <w:proofErr w:type="spellEnd"/>
                            <w:proofErr w:type="gramEnd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(f)</w:t>
                            </w:r>
                          </w:p>
                          <w:p w14:paraId="5AA21D7F" w14:textId="77777777" w:rsidR="00BA014E" w:rsidRPr="00BA014E" w:rsidRDefault="00BA014E" w:rsidP="00BA014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</w:pP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        </w:t>
                            </w:r>
                            <w:proofErr w:type="spellStart"/>
                            <w:proofErr w:type="gramStart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writer.writerow</w:t>
                            </w:r>
                            <w:proofErr w:type="spellEnd"/>
                            <w:proofErr w:type="gramEnd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([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</w:rPr>
                              <w:t>"category"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, 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</w:rPr>
                              <w:t>"</w:t>
                            </w:r>
                            <w:proofErr w:type="spellStart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</w:rPr>
                              <w:t>row_hash</w:t>
                            </w:r>
                            <w:proofErr w:type="spellEnd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</w:rPr>
                              <w:t>"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])</w:t>
                            </w:r>
                          </w:p>
                          <w:p w14:paraId="185286DA" w14:textId="77777777" w:rsidR="00BA014E" w:rsidRPr="00BA014E" w:rsidRDefault="00BA014E" w:rsidP="00BA014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</w:pPr>
                          </w:p>
                          <w:p w14:paraId="310C1A62" w14:textId="77777777" w:rsidR="00BA014E" w:rsidRPr="00BA014E" w:rsidRDefault="00BA014E" w:rsidP="00BA014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</w:pP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        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586C0"/>
                                <w:sz w:val="21"/>
                                <w:szCs w:val="21"/>
                              </w:rPr>
                              <w:t>for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 h 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586C0"/>
                                <w:sz w:val="21"/>
                                <w:szCs w:val="21"/>
                              </w:rPr>
                              <w:t>in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 </w:t>
                            </w:r>
                            <w:proofErr w:type="spellStart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missing_in_target</w:t>
                            </w:r>
                            <w:proofErr w:type="spellEnd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:</w:t>
                            </w:r>
                          </w:p>
                          <w:p w14:paraId="385CFC7E" w14:textId="77777777" w:rsidR="00BA014E" w:rsidRPr="00BA014E" w:rsidRDefault="00BA014E" w:rsidP="00BA014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</w:pP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            </w:t>
                            </w:r>
                            <w:proofErr w:type="spellStart"/>
                            <w:proofErr w:type="gramStart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writer.writerow</w:t>
                            </w:r>
                            <w:proofErr w:type="spellEnd"/>
                            <w:proofErr w:type="gramEnd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([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</w:rPr>
                              <w:t>"</w:t>
                            </w:r>
                            <w:proofErr w:type="spellStart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</w:rPr>
                              <w:t>missing_in_target</w:t>
                            </w:r>
                            <w:proofErr w:type="spellEnd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</w:rPr>
                              <w:t>"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, h])</w:t>
                            </w:r>
                          </w:p>
                          <w:p w14:paraId="624F2DE9" w14:textId="77777777" w:rsidR="00BA014E" w:rsidRPr="00BA014E" w:rsidRDefault="00BA014E" w:rsidP="00BA014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</w:pPr>
                          </w:p>
                          <w:p w14:paraId="12A13012" w14:textId="77777777" w:rsidR="00BA014E" w:rsidRPr="00BA014E" w:rsidRDefault="00BA014E" w:rsidP="00BA014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</w:pP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        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586C0"/>
                                <w:sz w:val="21"/>
                                <w:szCs w:val="21"/>
                              </w:rPr>
                              <w:t>for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 h 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586C0"/>
                                <w:sz w:val="21"/>
                                <w:szCs w:val="21"/>
                              </w:rPr>
                              <w:t>in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 </w:t>
                            </w:r>
                            <w:proofErr w:type="spellStart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extra_in_target</w:t>
                            </w:r>
                            <w:proofErr w:type="spellEnd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:</w:t>
                            </w:r>
                          </w:p>
                          <w:p w14:paraId="4CBDCFA5" w14:textId="77777777" w:rsidR="00BA014E" w:rsidRPr="00BA014E" w:rsidRDefault="00BA014E" w:rsidP="00BA014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</w:pP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            </w:t>
                            </w:r>
                            <w:proofErr w:type="spellStart"/>
                            <w:proofErr w:type="gramStart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writer.writerow</w:t>
                            </w:r>
                            <w:proofErr w:type="spellEnd"/>
                            <w:proofErr w:type="gramEnd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([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</w:rPr>
                              <w:t>"</w:t>
                            </w:r>
                            <w:proofErr w:type="spellStart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</w:rPr>
                              <w:t>extra_in_target</w:t>
                            </w:r>
                            <w:proofErr w:type="spellEnd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</w:rPr>
                              <w:t>"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, h])</w:t>
                            </w:r>
                          </w:p>
                          <w:p w14:paraId="28D3D41F" w14:textId="77777777" w:rsidR="00BA014E" w:rsidRPr="00BA014E" w:rsidRDefault="00BA014E" w:rsidP="00BA014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</w:pPr>
                          </w:p>
                          <w:p w14:paraId="617D614E" w14:textId="77777777" w:rsidR="00BA014E" w:rsidRPr="00BA014E" w:rsidRDefault="00BA014E" w:rsidP="00BA014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</w:pP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    status 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</w:rPr>
                              <w:t>=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</w:rPr>
                              <w:t>"PASS"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586C0"/>
                                <w:sz w:val="21"/>
                                <w:szCs w:val="21"/>
                              </w:rPr>
                              <w:t>if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</w:rPr>
                              <w:t>not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 </w:t>
                            </w:r>
                            <w:proofErr w:type="spellStart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missing_in_target</w:t>
                            </w:r>
                            <w:proofErr w:type="spellEnd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</w:rPr>
                              <w:t>and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</w:rPr>
                              <w:t>not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 </w:t>
                            </w:r>
                            <w:proofErr w:type="spellStart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extra_in_target</w:t>
                            </w:r>
                            <w:proofErr w:type="spellEnd"/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586C0"/>
                                <w:sz w:val="21"/>
                                <w:szCs w:val="21"/>
                              </w:rPr>
                              <w:t>else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</w:rPr>
                              <w:t>"FAIL"</w:t>
                            </w:r>
                          </w:p>
                          <w:p w14:paraId="220AE872" w14:textId="77777777" w:rsidR="00BA014E" w:rsidRPr="00BA014E" w:rsidRDefault="00BA014E" w:rsidP="00BA014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</w:pP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</w:rPr>
                              <w:t>print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(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</w:rPr>
                              <w:t>f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</w:rPr>
                              <w:t>"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</w:rPr>
                              <w:t>{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source_csv.name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</w:rPr>
                              <w:t>}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</w:rPr>
                              <w:t xml:space="preserve">: 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</w:rPr>
                              <w:t>{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status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</w:rPr>
                              <w:t>}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</w:rPr>
                              <w:t>"</w:t>
                            </w:r>
                            <w:r w:rsidRPr="00BA014E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  <w:t>)</w:t>
                            </w:r>
                          </w:p>
                          <w:p w14:paraId="1784219A" w14:textId="77777777" w:rsidR="00BA014E" w:rsidRPr="00BA014E" w:rsidRDefault="00BA014E" w:rsidP="00BA014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</w:pPr>
                          </w:p>
                          <w:p w14:paraId="4E850705" w14:textId="77777777" w:rsidR="003109F6" w:rsidRDefault="003109F6" w:rsidP="003109F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FDC85A1" id="_x0000_s1029" style="position:absolute;margin-left:-14.7pt;margin-top:8.95pt;width:522.5pt;height:239.45pt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" fillcolor="white [3201]" strokecolor="#e7e6e6 [3209]" strokeweight="1pt">
                <v:stroke joinstyle="miter"/>
                <v:textbox>
                  <w:txbxContent>
                    <w:p w14:paraId="4B43EB73" w14:textId="77777777" w:rsidR="00BA014E" w:rsidRPr="00BA014E" w:rsidRDefault="00BA014E" w:rsidP="00BA014E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</w:pPr>
                      <w:r w:rsidRPr="00BA014E">
                        <w:rPr>
                          <w:rFonts w:ascii="Consolas" w:eastAsia="Times New Roman" w:hAnsi="Consolas" w:cs="Times New Roman"/>
                          <w:color w:val="C586C0"/>
                          <w:sz w:val="21"/>
                          <w:szCs w:val="21"/>
                        </w:rPr>
                        <w:t>from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 </w:t>
                      </w:r>
                      <w:proofErr w:type="spellStart"/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pathlib</w:t>
                      </w:r>
                      <w:proofErr w:type="spellEnd"/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 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586C0"/>
                          <w:sz w:val="21"/>
                          <w:szCs w:val="21"/>
                        </w:rPr>
                        <w:t>import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 Path</w:t>
                      </w:r>
                    </w:p>
                    <w:p w14:paraId="07AC6616" w14:textId="77777777" w:rsidR="00BA014E" w:rsidRPr="00BA014E" w:rsidRDefault="00BA014E" w:rsidP="00BA014E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</w:pPr>
                      <w:r w:rsidRPr="00BA014E">
                        <w:rPr>
                          <w:rFonts w:ascii="Consolas" w:eastAsia="Times New Roman" w:hAnsi="Consolas" w:cs="Times New Roman"/>
                          <w:color w:val="C586C0"/>
                          <w:sz w:val="21"/>
                          <w:szCs w:val="21"/>
                        </w:rPr>
                        <w:t>import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 csv</w:t>
                      </w:r>
                    </w:p>
                    <w:p w14:paraId="7BD4FC28" w14:textId="77777777" w:rsidR="00BA014E" w:rsidRPr="00BA014E" w:rsidRDefault="00BA014E" w:rsidP="00BA014E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</w:pPr>
                    </w:p>
                    <w:p w14:paraId="34DA8424" w14:textId="77777777" w:rsidR="00BA014E" w:rsidRPr="00BA014E" w:rsidRDefault="00BA014E" w:rsidP="00BA014E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</w:pP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SOURCE_DIR 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</w:rPr>
                        <w:t>=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 Path(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</w:rPr>
                        <w:t>"source"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)</w:t>
                      </w:r>
                    </w:p>
                    <w:p w14:paraId="3E0C2B6D" w14:textId="77777777" w:rsidR="00BA014E" w:rsidRPr="00BA014E" w:rsidRDefault="00BA014E" w:rsidP="00BA014E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</w:pP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TARGET_DIR 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</w:rPr>
                        <w:t>=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 Path(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</w:rPr>
                        <w:t>"target"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)</w:t>
                      </w:r>
                    </w:p>
                    <w:p w14:paraId="73EABFF9" w14:textId="77777777" w:rsidR="00BA014E" w:rsidRPr="00BA014E" w:rsidRDefault="00BA014E" w:rsidP="00BA014E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</w:pP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VALIDATION_DIR 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</w:rPr>
                        <w:t>=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 Path(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</w:rPr>
                        <w:t>"validation"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)</w:t>
                      </w:r>
                    </w:p>
                    <w:p w14:paraId="0FD3A953" w14:textId="77777777" w:rsidR="00BA014E" w:rsidRPr="00BA014E" w:rsidRDefault="00BA014E" w:rsidP="00BA014E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</w:pPr>
                    </w:p>
                    <w:p w14:paraId="46137DFD" w14:textId="77777777" w:rsidR="00BA014E" w:rsidRPr="00BA014E" w:rsidRDefault="00BA014E" w:rsidP="00BA014E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</w:pPr>
                      <w:proofErr w:type="spellStart"/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VALIDATION_DIR.mkdir</w:t>
                      </w:r>
                      <w:proofErr w:type="spellEnd"/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(</w:t>
                      </w:r>
                      <w:proofErr w:type="spellStart"/>
                      <w:r w:rsidRPr="00BA014E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</w:rPr>
                        <w:t>exist_ok</w:t>
                      </w:r>
                      <w:proofErr w:type="spellEnd"/>
                      <w:r w:rsidRPr="00BA014E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</w:rPr>
                        <w:t>=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</w:rPr>
                        <w:t>True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)</w:t>
                      </w:r>
                    </w:p>
                    <w:p w14:paraId="74D52C86" w14:textId="77777777" w:rsidR="00BA014E" w:rsidRPr="00BA014E" w:rsidRDefault="00BA014E" w:rsidP="00BA014E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</w:pPr>
                    </w:p>
                    <w:p w14:paraId="3119F3D0" w14:textId="77777777" w:rsidR="00BA014E" w:rsidRPr="00BA014E" w:rsidRDefault="00BA014E" w:rsidP="00BA014E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</w:pPr>
                      <w:r w:rsidRPr="00BA014E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</w:rPr>
                        <w:t>def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 </w:t>
                      </w:r>
                      <w:proofErr w:type="spellStart"/>
                      <w:r w:rsidRPr="00BA014E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</w:rPr>
                        <w:t>load_hashes</w:t>
                      </w:r>
                      <w:proofErr w:type="spellEnd"/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(</w:t>
                      </w:r>
                      <w:proofErr w:type="spellStart"/>
                      <w:r w:rsidRPr="00BA014E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</w:rPr>
                        <w:t>csv_path</w:t>
                      </w:r>
                      <w:proofErr w:type="spellEnd"/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):</w:t>
                      </w:r>
                    </w:p>
                    <w:p w14:paraId="4BAB3207" w14:textId="77777777" w:rsidR="00BA014E" w:rsidRPr="00BA014E" w:rsidRDefault="00BA014E" w:rsidP="00BA014E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</w:pP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    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586C0"/>
                          <w:sz w:val="21"/>
                          <w:szCs w:val="21"/>
                        </w:rPr>
                        <w:t>with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 </w:t>
                      </w:r>
                      <w:proofErr w:type="spellStart"/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csv_</w:t>
                      </w:r>
                      <w:proofErr w:type="gramStart"/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path.open</w:t>
                      </w:r>
                      <w:proofErr w:type="spellEnd"/>
                      <w:proofErr w:type="gramEnd"/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(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</w:rPr>
                        <w:t>newline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</w:rPr>
                        <w:t>=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</w:rPr>
                        <w:t>""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, 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</w:rPr>
                        <w:t>encoding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</w:rPr>
                        <w:t>=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</w:rPr>
                        <w:t>"utf-8-sig"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) 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586C0"/>
                          <w:sz w:val="21"/>
                          <w:szCs w:val="21"/>
                        </w:rPr>
                        <w:t>as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 f:</w:t>
                      </w:r>
                    </w:p>
                    <w:p w14:paraId="01AB0A9E" w14:textId="77777777" w:rsidR="00BA014E" w:rsidRPr="00BA014E" w:rsidRDefault="00BA014E" w:rsidP="00BA014E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</w:pP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        reader 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</w:rPr>
                        <w:t>=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 </w:t>
                      </w:r>
                      <w:proofErr w:type="spellStart"/>
                      <w:proofErr w:type="gramStart"/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csv.reader</w:t>
                      </w:r>
                      <w:proofErr w:type="spellEnd"/>
                      <w:proofErr w:type="gramEnd"/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(f)</w:t>
                      </w:r>
                    </w:p>
                    <w:p w14:paraId="19C2FB3C" w14:textId="77777777" w:rsidR="00BA014E" w:rsidRPr="00BA014E" w:rsidRDefault="00BA014E" w:rsidP="00BA014E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</w:pP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        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586C0"/>
                          <w:sz w:val="21"/>
                          <w:szCs w:val="21"/>
                        </w:rPr>
                        <w:t>return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 {</w:t>
                      </w:r>
                      <w:proofErr w:type="gramStart"/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row[</w:t>
                      </w:r>
                      <w:proofErr w:type="gramEnd"/>
                      <w:r w:rsidRPr="00BA014E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</w:rPr>
                        <w:t>0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] 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586C0"/>
                          <w:sz w:val="21"/>
                          <w:szCs w:val="21"/>
                        </w:rPr>
                        <w:t>for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 row 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586C0"/>
                          <w:sz w:val="21"/>
                          <w:szCs w:val="21"/>
                        </w:rPr>
                        <w:t>in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 reader 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586C0"/>
                          <w:sz w:val="21"/>
                          <w:szCs w:val="21"/>
                        </w:rPr>
                        <w:t>if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 row}</w:t>
                      </w:r>
                    </w:p>
                    <w:p w14:paraId="682CEA3D" w14:textId="77777777" w:rsidR="00BA014E" w:rsidRPr="00BA014E" w:rsidRDefault="00BA014E" w:rsidP="00BA014E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</w:pPr>
                    </w:p>
                    <w:p w14:paraId="1E2314E8" w14:textId="77777777" w:rsidR="00BA014E" w:rsidRPr="00BA014E" w:rsidRDefault="00BA014E" w:rsidP="00BA014E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</w:pPr>
                      <w:r w:rsidRPr="00BA014E">
                        <w:rPr>
                          <w:rFonts w:ascii="Consolas" w:eastAsia="Times New Roman" w:hAnsi="Consolas" w:cs="Times New Roman"/>
                          <w:color w:val="C586C0"/>
                          <w:sz w:val="21"/>
                          <w:szCs w:val="21"/>
                        </w:rPr>
                        <w:t>for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 </w:t>
                      </w:r>
                      <w:proofErr w:type="spellStart"/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source_csv</w:t>
                      </w:r>
                      <w:proofErr w:type="spellEnd"/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 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586C0"/>
                          <w:sz w:val="21"/>
                          <w:szCs w:val="21"/>
                        </w:rPr>
                        <w:t>in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 </w:t>
                      </w:r>
                      <w:proofErr w:type="spellStart"/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SOURCE_DIR.glob</w:t>
                      </w:r>
                      <w:proofErr w:type="spellEnd"/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(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</w:rPr>
                        <w:t>"*.csv"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):</w:t>
                      </w:r>
                    </w:p>
                    <w:p w14:paraId="42E5CD97" w14:textId="77777777" w:rsidR="00BA014E" w:rsidRPr="00BA014E" w:rsidRDefault="00BA014E" w:rsidP="00BA014E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</w:pP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    </w:t>
                      </w:r>
                      <w:proofErr w:type="spellStart"/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target_csv</w:t>
                      </w:r>
                      <w:proofErr w:type="spellEnd"/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 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</w:rPr>
                        <w:t>=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 TARGET_DIR 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</w:rPr>
                        <w:t>/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 source_csv.name</w:t>
                      </w:r>
                    </w:p>
                    <w:p w14:paraId="050CF45F" w14:textId="77777777" w:rsidR="00BA014E" w:rsidRPr="00BA014E" w:rsidRDefault="00BA014E" w:rsidP="00BA014E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</w:pPr>
                    </w:p>
                    <w:p w14:paraId="5D07A42C" w14:textId="77777777" w:rsidR="00BA014E" w:rsidRPr="00BA014E" w:rsidRDefault="00BA014E" w:rsidP="00BA014E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</w:pP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    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586C0"/>
                          <w:sz w:val="21"/>
                          <w:szCs w:val="21"/>
                        </w:rPr>
                        <w:t>if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 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</w:rPr>
                        <w:t>not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 </w:t>
                      </w:r>
                      <w:proofErr w:type="spellStart"/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target_</w:t>
                      </w:r>
                      <w:proofErr w:type="gramStart"/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csv.exists</w:t>
                      </w:r>
                      <w:proofErr w:type="spellEnd"/>
                      <w:proofErr w:type="gramEnd"/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():</w:t>
                      </w:r>
                    </w:p>
                    <w:p w14:paraId="093206A7" w14:textId="77777777" w:rsidR="00BA014E" w:rsidRPr="00BA014E" w:rsidRDefault="00BA014E" w:rsidP="00BA014E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</w:pP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        </w:t>
                      </w:r>
                      <w:proofErr w:type="gramStart"/>
                      <w:r w:rsidRPr="00BA014E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</w:rPr>
                        <w:t>print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(</w:t>
                      </w:r>
                      <w:proofErr w:type="spellStart"/>
                      <w:proofErr w:type="gramEnd"/>
                      <w:r w:rsidRPr="00BA014E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</w:rPr>
                        <w:t>f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</w:rPr>
                        <w:t>"Missing</w:t>
                      </w:r>
                      <w:proofErr w:type="spellEnd"/>
                      <w:r w:rsidRPr="00BA014E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</w:rPr>
                        <w:t xml:space="preserve"> target file for 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</w:rPr>
                        <w:t>{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source_csv.name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</w:rPr>
                        <w:t>}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</w:rPr>
                        <w:t>"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)</w:t>
                      </w:r>
                    </w:p>
                    <w:p w14:paraId="5F35DFE6" w14:textId="77777777" w:rsidR="00BA014E" w:rsidRPr="00BA014E" w:rsidRDefault="00BA014E" w:rsidP="00BA014E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</w:pP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        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586C0"/>
                          <w:sz w:val="21"/>
                          <w:szCs w:val="21"/>
                        </w:rPr>
                        <w:t>continue</w:t>
                      </w:r>
                    </w:p>
                    <w:p w14:paraId="30DB7357" w14:textId="77777777" w:rsidR="00BA014E" w:rsidRPr="00BA014E" w:rsidRDefault="00BA014E" w:rsidP="00BA014E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</w:pPr>
                    </w:p>
                    <w:p w14:paraId="6DE4A2F3" w14:textId="77777777" w:rsidR="00BA014E" w:rsidRPr="00BA014E" w:rsidRDefault="00BA014E" w:rsidP="00BA014E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</w:pP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    </w:t>
                      </w:r>
                      <w:proofErr w:type="spellStart"/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source_hashes</w:t>
                      </w:r>
                      <w:proofErr w:type="spellEnd"/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 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</w:rPr>
                        <w:t>=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 </w:t>
                      </w:r>
                      <w:proofErr w:type="spellStart"/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load_hashes</w:t>
                      </w:r>
                      <w:proofErr w:type="spellEnd"/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(</w:t>
                      </w:r>
                      <w:proofErr w:type="spellStart"/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source_csv</w:t>
                      </w:r>
                      <w:proofErr w:type="spellEnd"/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)</w:t>
                      </w:r>
                    </w:p>
                    <w:p w14:paraId="774C3604" w14:textId="77777777" w:rsidR="00BA014E" w:rsidRPr="00BA014E" w:rsidRDefault="00BA014E" w:rsidP="00BA014E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</w:pP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    </w:t>
                      </w:r>
                      <w:proofErr w:type="spellStart"/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target_hashes</w:t>
                      </w:r>
                      <w:proofErr w:type="spellEnd"/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 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</w:rPr>
                        <w:t>=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 </w:t>
                      </w:r>
                      <w:proofErr w:type="spellStart"/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load_hashes</w:t>
                      </w:r>
                      <w:proofErr w:type="spellEnd"/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(</w:t>
                      </w:r>
                      <w:proofErr w:type="spellStart"/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target_csv</w:t>
                      </w:r>
                      <w:proofErr w:type="spellEnd"/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)</w:t>
                      </w:r>
                    </w:p>
                    <w:p w14:paraId="41C12D77" w14:textId="77777777" w:rsidR="00BA014E" w:rsidRPr="00BA014E" w:rsidRDefault="00BA014E" w:rsidP="00BA014E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</w:pPr>
                    </w:p>
                    <w:p w14:paraId="2AFA0B5E" w14:textId="77777777" w:rsidR="00BA014E" w:rsidRPr="00BA014E" w:rsidRDefault="00BA014E" w:rsidP="00BA014E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</w:pP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    </w:t>
                      </w:r>
                      <w:proofErr w:type="spellStart"/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missing_in_target</w:t>
                      </w:r>
                      <w:proofErr w:type="spellEnd"/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 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</w:rPr>
                        <w:t>=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 </w:t>
                      </w:r>
                      <w:proofErr w:type="spellStart"/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source_hashes</w:t>
                      </w:r>
                      <w:proofErr w:type="spellEnd"/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 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</w:rPr>
                        <w:t>-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 </w:t>
                      </w:r>
                      <w:proofErr w:type="spellStart"/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target_hashes</w:t>
                      </w:r>
                      <w:proofErr w:type="spellEnd"/>
                    </w:p>
                    <w:p w14:paraId="5592E685" w14:textId="77777777" w:rsidR="00BA014E" w:rsidRPr="00BA014E" w:rsidRDefault="00BA014E" w:rsidP="00BA014E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</w:pP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    </w:t>
                      </w:r>
                      <w:proofErr w:type="spellStart"/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extra_in_target</w:t>
                      </w:r>
                      <w:proofErr w:type="spellEnd"/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   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</w:rPr>
                        <w:t>=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 </w:t>
                      </w:r>
                      <w:proofErr w:type="spellStart"/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target_hashes</w:t>
                      </w:r>
                      <w:proofErr w:type="spellEnd"/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 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</w:rPr>
                        <w:t>-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 </w:t>
                      </w:r>
                      <w:proofErr w:type="spellStart"/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source_hashes</w:t>
                      </w:r>
                      <w:proofErr w:type="spellEnd"/>
                    </w:p>
                    <w:p w14:paraId="7FA26031" w14:textId="77777777" w:rsidR="00BA014E" w:rsidRPr="00BA014E" w:rsidRDefault="00BA014E" w:rsidP="00BA014E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</w:pPr>
                    </w:p>
                    <w:p w14:paraId="13513CE0" w14:textId="77777777" w:rsidR="00BA014E" w:rsidRPr="00BA014E" w:rsidRDefault="00BA014E" w:rsidP="00BA014E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</w:pP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    </w:t>
                      </w:r>
                      <w:proofErr w:type="spellStart"/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report_path</w:t>
                      </w:r>
                      <w:proofErr w:type="spellEnd"/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 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</w:rPr>
                        <w:t>=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 VALIDATION_DIR 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</w:rPr>
                        <w:t>/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 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</w:rPr>
                        <w:t>f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</w:rPr>
                        <w:t>"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</w:rPr>
                        <w:t>{</w:t>
                      </w:r>
                      <w:proofErr w:type="spellStart"/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source_</w:t>
                      </w:r>
                      <w:proofErr w:type="gramStart"/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csv.stem</w:t>
                      </w:r>
                      <w:proofErr w:type="spellEnd"/>
                      <w:proofErr w:type="gramEnd"/>
                      <w:r w:rsidRPr="00BA014E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</w:rPr>
                        <w:t>}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</w:rPr>
                        <w:t>_validation.csv"</w:t>
                      </w:r>
                    </w:p>
                    <w:p w14:paraId="2E9927A1" w14:textId="77777777" w:rsidR="00BA014E" w:rsidRPr="00BA014E" w:rsidRDefault="00BA014E" w:rsidP="00BA014E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</w:pPr>
                    </w:p>
                    <w:p w14:paraId="4492258D" w14:textId="77777777" w:rsidR="00BA014E" w:rsidRPr="00BA014E" w:rsidRDefault="00BA014E" w:rsidP="00BA014E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</w:pP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    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586C0"/>
                          <w:sz w:val="21"/>
                          <w:szCs w:val="21"/>
                        </w:rPr>
                        <w:t>with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 </w:t>
                      </w:r>
                      <w:proofErr w:type="spellStart"/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report_</w:t>
                      </w:r>
                      <w:proofErr w:type="gramStart"/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path.open</w:t>
                      </w:r>
                      <w:proofErr w:type="spellEnd"/>
                      <w:proofErr w:type="gramEnd"/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(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</w:rPr>
                        <w:t>"w"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, 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</w:rPr>
                        <w:t>newline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</w:rPr>
                        <w:t>=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</w:rPr>
                        <w:t>""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, 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</w:rPr>
                        <w:t>encoding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</w:rPr>
                        <w:t>=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</w:rPr>
                        <w:t>"utf-8"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) 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586C0"/>
                          <w:sz w:val="21"/>
                          <w:szCs w:val="21"/>
                        </w:rPr>
                        <w:t>as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 f:</w:t>
                      </w:r>
                    </w:p>
                    <w:p w14:paraId="35B778CD" w14:textId="77777777" w:rsidR="00BA014E" w:rsidRPr="00BA014E" w:rsidRDefault="00BA014E" w:rsidP="00BA014E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</w:pP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        writer 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</w:rPr>
                        <w:t>=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 </w:t>
                      </w:r>
                      <w:proofErr w:type="spellStart"/>
                      <w:proofErr w:type="gramStart"/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csv.writer</w:t>
                      </w:r>
                      <w:proofErr w:type="spellEnd"/>
                      <w:proofErr w:type="gramEnd"/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(f)</w:t>
                      </w:r>
                    </w:p>
                    <w:p w14:paraId="5AA21D7F" w14:textId="77777777" w:rsidR="00BA014E" w:rsidRPr="00BA014E" w:rsidRDefault="00BA014E" w:rsidP="00BA014E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</w:pP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        </w:t>
                      </w:r>
                      <w:proofErr w:type="spellStart"/>
                      <w:proofErr w:type="gramStart"/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writer.writerow</w:t>
                      </w:r>
                      <w:proofErr w:type="spellEnd"/>
                      <w:proofErr w:type="gramEnd"/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([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</w:rPr>
                        <w:t>"category"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, 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</w:rPr>
                        <w:t>"</w:t>
                      </w:r>
                      <w:proofErr w:type="spellStart"/>
                      <w:r w:rsidRPr="00BA014E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</w:rPr>
                        <w:t>row_hash</w:t>
                      </w:r>
                      <w:proofErr w:type="spellEnd"/>
                      <w:r w:rsidRPr="00BA014E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</w:rPr>
                        <w:t>"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])</w:t>
                      </w:r>
                    </w:p>
                    <w:p w14:paraId="185286DA" w14:textId="77777777" w:rsidR="00BA014E" w:rsidRPr="00BA014E" w:rsidRDefault="00BA014E" w:rsidP="00BA014E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</w:pPr>
                    </w:p>
                    <w:p w14:paraId="310C1A62" w14:textId="77777777" w:rsidR="00BA014E" w:rsidRPr="00BA014E" w:rsidRDefault="00BA014E" w:rsidP="00BA014E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</w:pP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        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586C0"/>
                          <w:sz w:val="21"/>
                          <w:szCs w:val="21"/>
                        </w:rPr>
                        <w:t>for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 h 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586C0"/>
                          <w:sz w:val="21"/>
                          <w:szCs w:val="21"/>
                        </w:rPr>
                        <w:t>in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 </w:t>
                      </w:r>
                      <w:proofErr w:type="spellStart"/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missing_in_target</w:t>
                      </w:r>
                      <w:proofErr w:type="spellEnd"/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:</w:t>
                      </w:r>
                    </w:p>
                    <w:p w14:paraId="385CFC7E" w14:textId="77777777" w:rsidR="00BA014E" w:rsidRPr="00BA014E" w:rsidRDefault="00BA014E" w:rsidP="00BA014E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</w:pP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            </w:t>
                      </w:r>
                      <w:proofErr w:type="spellStart"/>
                      <w:proofErr w:type="gramStart"/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writer.writerow</w:t>
                      </w:r>
                      <w:proofErr w:type="spellEnd"/>
                      <w:proofErr w:type="gramEnd"/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([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</w:rPr>
                        <w:t>"</w:t>
                      </w:r>
                      <w:proofErr w:type="spellStart"/>
                      <w:r w:rsidRPr="00BA014E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</w:rPr>
                        <w:t>missing_in_target</w:t>
                      </w:r>
                      <w:proofErr w:type="spellEnd"/>
                      <w:r w:rsidRPr="00BA014E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</w:rPr>
                        <w:t>"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, h])</w:t>
                      </w:r>
                    </w:p>
                    <w:p w14:paraId="624F2DE9" w14:textId="77777777" w:rsidR="00BA014E" w:rsidRPr="00BA014E" w:rsidRDefault="00BA014E" w:rsidP="00BA014E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</w:pPr>
                    </w:p>
                    <w:p w14:paraId="12A13012" w14:textId="77777777" w:rsidR="00BA014E" w:rsidRPr="00BA014E" w:rsidRDefault="00BA014E" w:rsidP="00BA014E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</w:pP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        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586C0"/>
                          <w:sz w:val="21"/>
                          <w:szCs w:val="21"/>
                        </w:rPr>
                        <w:t>for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 h 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586C0"/>
                          <w:sz w:val="21"/>
                          <w:szCs w:val="21"/>
                        </w:rPr>
                        <w:t>in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 </w:t>
                      </w:r>
                      <w:proofErr w:type="spellStart"/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extra_in_target</w:t>
                      </w:r>
                      <w:proofErr w:type="spellEnd"/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:</w:t>
                      </w:r>
                    </w:p>
                    <w:p w14:paraId="4CBDCFA5" w14:textId="77777777" w:rsidR="00BA014E" w:rsidRPr="00BA014E" w:rsidRDefault="00BA014E" w:rsidP="00BA014E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</w:pP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            </w:t>
                      </w:r>
                      <w:proofErr w:type="spellStart"/>
                      <w:proofErr w:type="gramStart"/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writer.writerow</w:t>
                      </w:r>
                      <w:proofErr w:type="spellEnd"/>
                      <w:proofErr w:type="gramEnd"/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([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</w:rPr>
                        <w:t>"</w:t>
                      </w:r>
                      <w:proofErr w:type="spellStart"/>
                      <w:r w:rsidRPr="00BA014E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</w:rPr>
                        <w:t>extra_in_target</w:t>
                      </w:r>
                      <w:proofErr w:type="spellEnd"/>
                      <w:r w:rsidRPr="00BA014E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</w:rPr>
                        <w:t>"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, h])</w:t>
                      </w:r>
                    </w:p>
                    <w:p w14:paraId="28D3D41F" w14:textId="77777777" w:rsidR="00BA014E" w:rsidRPr="00BA014E" w:rsidRDefault="00BA014E" w:rsidP="00BA014E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</w:pPr>
                    </w:p>
                    <w:p w14:paraId="617D614E" w14:textId="77777777" w:rsidR="00BA014E" w:rsidRPr="00BA014E" w:rsidRDefault="00BA014E" w:rsidP="00BA014E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</w:pP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    status 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</w:rPr>
                        <w:t>=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 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</w:rPr>
                        <w:t>"PASS"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 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586C0"/>
                          <w:sz w:val="21"/>
                          <w:szCs w:val="21"/>
                        </w:rPr>
                        <w:t>if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 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</w:rPr>
                        <w:t>not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 </w:t>
                      </w:r>
                      <w:proofErr w:type="spellStart"/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missing_in_target</w:t>
                      </w:r>
                      <w:proofErr w:type="spellEnd"/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 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</w:rPr>
                        <w:t>and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 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</w:rPr>
                        <w:t>not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 </w:t>
                      </w:r>
                      <w:proofErr w:type="spellStart"/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extra_in_target</w:t>
                      </w:r>
                      <w:proofErr w:type="spellEnd"/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 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586C0"/>
                          <w:sz w:val="21"/>
                          <w:szCs w:val="21"/>
                        </w:rPr>
                        <w:t>else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 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</w:rPr>
                        <w:t>"FAIL"</w:t>
                      </w:r>
                    </w:p>
                    <w:p w14:paraId="220AE872" w14:textId="77777777" w:rsidR="00BA014E" w:rsidRPr="00BA014E" w:rsidRDefault="00BA014E" w:rsidP="00BA014E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</w:pP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 xml:space="preserve">    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</w:rPr>
                        <w:t>print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(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</w:rPr>
                        <w:t>f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</w:rPr>
                        <w:t>"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</w:rPr>
                        <w:t>{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source_csv.name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</w:rPr>
                        <w:t>}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</w:rPr>
                        <w:t xml:space="preserve">: 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</w:rPr>
                        <w:t>{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status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</w:rPr>
                        <w:t>}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</w:rPr>
                        <w:t>"</w:t>
                      </w:r>
                      <w:r w:rsidRPr="00BA014E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  <w:t>)</w:t>
                      </w:r>
                    </w:p>
                    <w:p w14:paraId="1784219A" w14:textId="77777777" w:rsidR="00BA014E" w:rsidRPr="00BA014E" w:rsidRDefault="00BA014E" w:rsidP="00BA014E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</w:pPr>
                    </w:p>
                    <w:p w14:paraId="4E850705" w14:textId="77777777" w:rsidR="003109F6" w:rsidRDefault="003109F6" w:rsidP="003109F6">
                      <w:pPr>
                        <w:jc w:val="center"/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0129D060" w14:textId="698BAA58" w:rsidR="00C03CBC" w:rsidRDefault="00C03CBC" w:rsidP="003109F6">
      <w:pPr>
        <w:pStyle w:val="Heading3"/>
        <w:spacing w:line="264" w:lineRule="auto"/>
        <w:rPr>
          <w:rFonts w:ascii="Calibri" w:eastAsiaTheme="minorHAnsi" w:hAnsi="Calibri" w:cs="Calibri"/>
          <w:bCs/>
          <w:sz w:val="28"/>
          <w:szCs w:val="28"/>
        </w:rPr>
      </w:pPr>
    </w:p>
    <w:p w14:paraId="6F26F88F" w14:textId="5C5732DA" w:rsidR="00C03CBC" w:rsidRDefault="00C03CBC" w:rsidP="003109F6">
      <w:pPr>
        <w:pStyle w:val="Heading3"/>
        <w:spacing w:line="264" w:lineRule="auto"/>
        <w:rPr>
          <w:rFonts w:ascii="Calibri" w:eastAsiaTheme="minorHAnsi" w:hAnsi="Calibri" w:cs="Calibri"/>
          <w:bCs/>
          <w:sz w:val="28"/>
          <w:szCs w:val="28"/>
        </w:rPr>
      </w:pPr>
    </w:p>
    <w:p w14:paraId="23E74B5F" w14:textId="2D4D4895" w:rsidR="00C03CBC" w:rsidRDefault="00C03CBC" w:rsidP="003109F6">
      <w:pPr>
        <w:pStyle w:val="Heading3"/>
        <w:spacing w:line="264" w:lineRule="auto"/>
        <w:rPr>
          <w:rFonts w:ascii="Calibri" w:eastAsiaTheme="minorHAnsi" w:hAnsi="Calibri" w:cs="Calibri"/>
          <w:bCs/>
          <w:sz w:val="28"/>
          <w:szCs w:val="28"/>
        </w:rPr>
      </w:pPr>
    </w:p>
    <w:p w14:paraId="5CA203BE" w14:textId="72D7164F" w:rsidR="00C03CBC" w:rsidRDefault="00C03CBC" w:rsidP="003109F6">
      <w:pPr>
        <w:pStyle w:val="Heading3"/>
        <w:spacing w:line="264" w:lineRule="auto"/>
        <w:rPr>
          <w:rFonts w:ascii="Calibri" w:eastAsiaTheme="minorHAnsi" w:hAnsi="Calibri" w:cs="Calibri"/>
          <w:bCs/>
          <w:sz w:val="28"/>
          <w:szCs w:val="28"/>
        </w:rPr>
      </w:pPr>
    </w:p>
    <w:p w14:paraId="32A2341C" w14:textId="1D6B6DEC" w:rsidR="00C03CBC" w:rsidRDefault="00C03CBC" w:rsidP="003109F6">
      <w:pPr>
        <w:pStyle w:val="Heading3"/>
        <w:spacing w:line="264" w:lineRule="auto"/>
        <w:rPr>
          <w:rFonts w:ascii="Calibri" w:eastAsiaTheme="minorHAnsi" w:hAnsi="Calibri" w:cs="Calibri"/>
          <w:bCs/>
          <w:sz w:val="28"/>
          <w:szCs w:val="28"/>
        </w:rPr>
      </w:pPr>
    </w:p>
    <w:p w14:paraId="4410886B" w14:textId="0790EF2E" w:rsidR="00C03CBC" w:rsidRDefault="00C03CBC" w:rsidP="003109F6">
      <w:pPr>
        <w:pStyle w:val="Heading3"/>
        <w:spacing w:line="264" w:lineRule="auto"/>
        <w:rPr>
          <w:rFonts w:ascii="Calibri" w:eastAsiaTheme="minorHAnsi" w:hAnsi="Calibri" w:cs="Calibri"/>
          <w:bCs/>
          <w:sz w:val="28"/>
          <w:szCs w:val="28"/>
        </w:rPr>
      </w:pPr>
    </w:p>
    <w:p w14:paraId="5A44A086" w14:textId="7694AEF9" w:rsidR="00C03CBC" w:rsidRDefault="00C03CBC" w:rsidP="003109F6">
      <w:pPr>
        <w:pStyle w:val="Heading3"/>
        <w:spacing w:line="264" w:lineRule="auto"/>
        <w:rPr>
          <w:rFonts w:cs="Calibri"/>
          <w:b w:val="0"/>
          <w:color w:val="000000" w:themeColor="text1"/>
          <w:sz w:val="20"/>
          <w:szCs w:val="20"/>
        </w:rPr>
      </w:pPr>
    </w:p>
    <w:p w14:paraId="447829F6" w14:textId="7421EF14" w:rsidR="00C03CBC" w:rsidRDefault="00C03CBC" w:rsidP="003109F6">
      <w:pPr>
        <w:pStyle w:val="Heading3"/>
        <w:spacing w:line="264" w:lineRule="auto"/>
        <w:rPr>
          <w:rFonts w:cs="Calibri"/>
          <w:b w:val="0"/>
          <w:color w:val="000000" w:themeColor="text1"/>
          <w:sz w:val="20"/>
          <w:szCs w:val="20"/>
        </w:rPr>
      </w:pPr>
    </w:p>
    <w:p w14:paraId="6CE88F0D" w14:textId="77777777" w:rsidR="00C03CBC" w:rsidRDefault="00C03CBC" w:rsidP="003109F6">
      <w:pPr>
        <w:pStyle w:val="Heading3"/>
        <w:spacing w:line="264" w:lineRule="auto"/>
        <w:rPr>
          <w:rFonts w:cs="Calibri"/>
          <w:b w:val="0"/>
          <w:color w:val="000000" w:themeColor="text1"/>
          <w:sz w:val="20"/>
          <w:szCs w:val="20"/>
        </w:rPr>
      </w:pPr>
    </w:p>
    <w:p w14:paraId="0D426070" w14:textId="77777777" w:rsidR="00C03CBC" w:rsidRDefault="00C03CBC" w:rsidP="003109F6">
      <w:pPr>
        <w:pStyle w:val="Heading3"/>
        <w:spacing w:line="264" w:lineRule="auto"/>
        <w:rPr>
          <w:rFonts w:cs="Calibri"/>
          <w:b w:val="0"/>
          <w:color w:val="000000" w:themeColor="text1"/>
          <w:sz w:val="20"/>
          <w:szCs w:val="20"/>
        </w:rPr>
      </w:pPr>
    </w:p>
    <w:p w14:paraId="5D993B2A" w14:textId="15C3AA5A" w:rsidR="00C03CBC" w:rsidRDefault="00C03CBC" w:rsidP="003109F6">
      <w:pPr>
        <w:pStyle w:val="Heading3"/>
        <w:spacing w:line="264" w:lineRule="auto"/>
        <w:rPr>
          <w:rFonts w:cs="Calibri"/>
          <w:b w:val="0"/>
          <w:color w:val="000000" w:themeColor="text1"/>
          <w:sz w:val="20"/>
          <w:szCs w:val="20"/>
        </w:rPr>
      </w:pPr>
    </w:p>
    <w:p w14:paraId="6C27ABD4" w14:textId="77777777" w:rsidR="00C03CBC" w:rsidRDefault="00C03CBC" w:rsidP="003109F6">
      <w:pPr>
        <w:pStyle w:val="Heading3"/>
        <w:spacing w:line="264" w:lineRule="auto"/>
        <w:rPr>
          <w:rFonts w:cs="Calibri"/>
          <w:b w:val="0"/>
          <w:color w:val="000000" w:themeColor="text1"/>
          <w:sz w:val="20"/>
          <w:szCs w:val="20"/>
        </w:rPr>
      </w:pPr>
    </w:p>
    <w:p w14:paraId="412F047B" w14:textId="77777777" w:rsidR="00C03CBC" w:rsidRDefault="00C03CBC" w:rsidP="003109F6">
      <w:pPr>
        <w:pStyle w:val="Heading3"/>
        <w:spacing w:line="264" w:lineRule="auto"/>
        <w:rPr>
          <w:rFonts w:cs="Calibri"/>
          <w:b w:val="0"/>
          <w:color w:val="000000" w:themeColor="text1"/>
          <w:sz w:val="20"/>
          <w:szCs w:val="20"/>
        </w:rPr>
      </w:pPr>
    </w:p>
    <w:p w14:paraId="798DB80A" w14:textId="77777777" w:rsidR="00C03CBC" w:rsidRDefault="00C03CBC" w:rsidP="003109F6">
      <w:pPr>
        <w:pStyle w:val="Heading3"/>
        <w:spacing w:line="264" w:lineRule="auto"/>
        <w:rPr>
          <w:rFonts w:cs="Calibri"/>
          <w:b w:val="0"/>
          <w:color w:val="000000" w:themeColor="text1"/>
          <w:sz w:val="20"/>
          <w:szCs w:val="20"/>
        </w:rPr>
      </w:pPr>
    </w:p>
    <w:p w14:paraId="6DC4D15E" w14:textId="77777777" w:rsidR="00C03CBC" w:rsidRDefault="00C03CBC" w:rsidP="003109F6">
      <w:pPr>
        <w:pStyle w:val="Heading3"/>
        <w:spacing w:line="264" w:lineRule="auto"/>
        <w:rPr>
          <w:rFonts w:cs="Calibri"/>
          <w:b w:val="0"/>
          <w:color w:val="000000" w:themeColor="text1"/>
          <w:sz w:val="20"/>
          <w:szCs w:val="20"/>
        </w:rPr>
      </w:pPr>
    </w:p>
    <w:p w14:paraId="22F6FDE5" w14:textId="77777777" w:rsidR="00C03CBC" w:rsidRDefault="00000000" w:rsidP="00C03CBC">
      <w:r>
        <w:pict w14:anchorId="7942E49F">
          <v:rect id="_x0000_i1030" style="width:0;height:1.5pt" o:hralign="center" o:hrstd="t" o:hr="t" fillcolor="#a0a0a0" stroked="f"/>
        </w:pict>
      </w:r>
    </w:p>
    <w:p w14:paraId="7876EE7D" w14:textId="77777777" w:rsidR="00C03CBC" w:rsidRDefault="00C03CBC" w:rsidP="00C03CBC">
      <w:pPr>
        <w:pStyle w:val="Heading2"/>
      </w:pPr>
      <w:r>
        <w:t>Test Steps:</w:t>
      </w:r>
    </w:p>
    <w:p w14:paraId="05A82960" w14:textId="77777777" w:rsidR="00C03CBC" w:rsidRDefault="00C03CBC" w:rsidP="00C03CBC">
      <w:r>
        <w:t>For each test step, specify the action, expected outcome, and the actual result.</w:t>
      </w:r>
    </w:p>
    <w:p w14:paraId="1F47F403" w14:textId="77777777" w:rsidR="00C03CBC" w:rsidRDefault="00C03CBC" w:rsidP="00C03CBC">
      <w:pPr>
        <w:pStyle w:val="Heading3"/>
        <w:numPr>
          <w:ilvl w:val="0"/>
          <w:numId w:val="7"/>
        </w:numPr>
      </w:pPr>
      <w:r>
        <w:t>Column Comparison</w:t>
      </w:r>
    </w:p>
    <w:p w14:paraId="2668CA0B" w14:textId="77777777" w:rsidR="00C03CBC" w:rsidRDefault="00C03CBC" w:rsidP="00C03CBC">
      <w:pPr>
        <w:pStyle w:val="ListParagraph"/>
        <w:numPr>
          <w:ilvl w:val="0"/>
          <w:numId w:val="2"/>
        </w:numPr>
      </w:pPr>
      <w:r w:rsidRPr="005573B0">
        <w:rPr>
          <w:b/>
          <w:bCs/>
        </w:rPr>
        <w:t>Expected Outcome</w:t>
      </w:r>
      <w:r w:rsidRPr="005573B0">
        <w:t xml:space="preserve">: </w:t>
      </w:r>
      <w:r>
        <w:t>All columns from the legacy table are in the Fabric table, other than audit columns or accepted differences.</w:t>
      </w:r>
    </w:p>
    <w:p w14:paraId="1D1BCF41" w14:textId="77777777" w:rsidR="00C03CBC" w:rsidRDefault="00C03CBC" w:rsidP="00C03CBC">
      <w:pPr>
        <w:pStyle w:val="ListParagraph"/>
        <w:numPr>
          <w:ilvl w:val="0"/>
          <w:numId w:val="2"/>
        </w:numPr>
      </w:pPr>
      <w:r w:rsidRPr="10AABC83">
        <w:rPr>
          <w:b/>
          <w:bCs/>
        </w:rPr>
        <w:t>Actual Outcome</w:t>
      </w:r>
      <w:r>
        <w:t xml:space="preserve">: </w:t>
      </w:r>
      <w:r w:rsidRPr="10AABC83">
        <w:rPr>
          <w:rFonts w:eastAsia="Roboto" w:cs="Roboto"/>
          <w:color w:val="000000" w:themeColor="text1"/>
          <w:sz w:val="19"/>
          <w:szCs w:val="19"/>
        </w:rPr>
        <w:t>All columns from the legacy table are in the Fabric table, other than audit columns or Surrogate key differences.</w:t>
      </w:r>
    </w:p>
    <w:p w14:paraId="4EEAC07C" w14:textId="77777777" w:rsidR="00C03CBC" w:rsidRDefault="00C03CBC" w:rsidP="00C03CBC">
      <w:pPr>
        <w:pStyle w:val="ListParagraph"/>
        <w:ind w:left="1080"/>
      </w:pPr>
      <w:r>
        <w:rPr>
          <w:noProof/>
        </w:rPr>
        <w:drawing>
          <wp:inline distT="0" distB="0" distL="0" distR="0" wp14:anchorId="32626A7E" wp14:editId="6D188121">
            <wp:extent cx="4801016" cy="819221"/>
            <wp:effectExtent l="0" t="0" r="0" b="0"/>
            <wp:docPr id="2093948302" name="Picture 20939483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1016" cy="819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74704" w14:textId="77777777" w:rsidR="00C03CBC" w:rsidRDefault="00C03CBC" w:rsidP="00C03CBC">
      <w:pPr>
        <w:pStyle w:val="ListParagraph"/>
        <w:numPr>
          <w:ilvl w:val="0"/>
          <w:numId w:val="2"/>
        </w:numPr>
      </w:pPr>
      <w:r w:rsidRPr="005573B0">
        <w:rPr>
          <w:b/>
          <w:bCs/>
        </w:rPr>
        <w:t>Status</w:t>
      </w:r>
      <w:r>
        <w:t>: Pass</w:t>
      </w:r>
    </w:p>
    <w:p w14:paraId="634A52B0" w14:textId="77777777" w:rsidR="00C03CBC" w:rsidRDefault="00C03CBC" w:rsidP="00C03CBC">
      <w:pPr>
        <w:pStyle w:val="Heading3"/>
        <w:numPr>
          <w:ilvl w:val="0"/>
          <w:numId w:val="7"/>
        </w:numPr>
      </w:pPr>
      <w:r>
        <w:lastRenderedPageBreak/>
        <w:t>Row Count Comparison</w:t>
      </w:r>
    </w:p>
    <w:p w14:paraId="3553050D" w14:textId="77777777" w:rsidR="00C03CBC" w:rsidRDefault="00C03CBC" w:rsidP="00C03CBC">
      <w:pPr>
        <w:pStyle w:val="ListParagraph"/>
        <w:numPr>
          <w:ilvl w:val="0"/>
          <w:numId w:val="3"/>
        </w:numPr>
        <w:ind w:left="1080"/>
      </w:pPr>
      <w:r w:rsidRPr="006C4C8B">
        <w:rPr>
          <w:b/>
          <w:bCs/>
        </w:rPr>
        <w:t>Expected</w:t>
      </w:r>
      <w:r>
        <w:t xml:space="preserve"> </w:t>
      </w:r>
      <w:r w:rsidRPr="006C4C8B">
        <w:rPr>
          <w:b/>
          <w:bCs/>
        </w:rPr>
        <w:t>Outcome</w:t>
      </w:r>
      <w:r>
        <w:t>: Total row count should match between the two tables.</w:t>
      </w:r>
    </w:p>
    <w:p w14:paraId="4CF598C4" w14:textId="77777777" w:rsidR="00C03CBC" w:rsidRDefault="00C03CBC" w:rsidP="00C03CBC">
      <w:pPr>
        <w:pStyle w:val="ListParagraph"/>
        <w:numPr>
          <w:ilvl w:val="0"/>
          <w:numId w:val="3"/>
        </w:numPr>
        <w:ind w:left="1080"/>
        <w:rPr>
          <w:rFonts w:eastAsia="Roboto" w:cs="Roboto"/>
          <w:color w:val="000000" w:themeColor="text1"/>
          <w:szCs w:val="20"/>
        </w:rPr>
      </w:pPr>
      <w:r w:rsidRPr="10AABC83">
        <w:rPr>
          <w:b/>
          <w:bCs/>
        </w:rPr>
        <w:t>Actual</w:t>
      </w:r>
      <w:r>
        <w:t xml:space="preserve"> </w:t>
      </w:r>
      <w:r w:rsidRPr="10AABC83">
        <w:rPr>
          <w:b/>
          <w:bCs/>
        </w:rPr>
        <w:t>Outcome</w:t>
      </w:r>
      <w:r>
        <w:t xml:space="preserve">: Total row count between legacy and fabric table do not match </w:t>
      </w:r>
      <w:r w:rsidRPr="10AABC83">
        <w:rPr>
          <w:rFonts w:eastAsia="Roboto" w:cs="Roboto"/>
          <w:color w:val="000000" w:themeColor="text1"/>
          <w:szCs w:val="20"/>
        </w:rPr>
        <w:t>due to t</w:t>
      </w:r>
      <w:r w:rsidRPr="10AABC83">
        <w:rPr>
          <w:rFonts w:eastAsia="Roboto" w:cs="Roboto"/>
          <w:szCs w:val="20"/>
        </w:rPr>
        <w:t>he existing fabric not being updated to align with the current fabric table.</w:t>
      </w:r>
    </w:p>
    <w:p w14:paraId="04F27744" w14:textId="77777777" w:rsidR="00C03CBC" w:rsidRDefault="00C03CBC" w:rsidP="00C03CBC">
      <w:pPr>
        <w:pStyle w:val="ListParagraph"/>
        <w:ind w:left="1080"/>
      </w:pPr>
    </w:p>
    <w:p w14:paraId="64D619EF" w14:textId="77777777" w:rsidR="00C03CBC" w:rsidRDefault="00C03CBC" w:rsidP="00C03CBC">
      <w:pPr>
        <w:pStyle w:val="ListParagraph"/>
        <w:ind w:left="1080"/>
      </w:pPr>
      <w:r>
        <w:rPr>
          <w:noProof/>
        </w:rPr>
        <w:drawing>
          <wp:inline distT="0" distB="0" distL="0" distR="0" wp14:anchorId="09CA4F25" wp14:editId="6D22DA2A">
            <wp:extent cx="4115157" cy="552498"/>
            <wp:effectExtent l="0" t="0" r="0" b="0"/>
            <wp:docPr id="905256050" name="Picture 9052560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5157" cy="552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DC271" w14:textId="77777777" w:rsidR="00C03CBC" w:rsidRDefault="00C03CBC" w:rsidP="00C03CBC">
      <w:pPr>
        <w:pStyle w:val="ListParagraph"/>
        <w:ind w:left="1080"/>
      </w:pPr>
      <w:r w:rsidRPr="10AABC83">
        <w:t xml:space="preserve">To calculate what percentage 199 is of 204, use the formula: </w:t>
      </w:r>
    </w:p>
    <w:p w14:paraId="190909A6" w14:textId="427F183A" w:rsidR="00C03CBC" w:rsidRDefault="00C03CBC" w:rsidP="00C03CBC"/>
    <w:p w14:paraId="0AC3D94F" w14:textId="77777777" w:rsidR="00C03CBC" w:rsidRDefault="00C03CBC" w:rsidP="00C03CBC">
      <w:pPr>
        <w:ind w:left="1080"/>
      </w:pPr>
      <w:r w:rsidRPr="10AABC83">
        <w:rPr>
          <w:rFonts w:eastAsia="Roboto" w:cs="Roboto"/>
          <w:szCs w:val="20"/>
        </w:rPr>
        <w:t xml:space="preserve">Data is within 97.55% similarity threshold between Legacy and Fabric tables </w:t>
      </w:r>
      <w:r w:rsidRPr="10AABC83">
        <w:rPr>
          <w:rFonts w:eastAsia="Roboto" w:cs="Roboto"/>
          <w:color w:val="000000" w:themeColor="text1"/>
          <w:szCs w:val="20"/>
        </w:rPr>
        <w:t>due to the legacy systems not being updated to align with the current fabric table but there are no audit columns to confirm that.</w:t>
      </w:r>
    </w:p>
    <w:p w14:paraId="1674616D" w14:textId="77777777" w:rsidR="00C03CBC" w:rsidRDefault="00C03CBC" w:rsidP="00C03CBC">
      <w:pPr>
        <w:pStyle w:val="ListParagraph"/>
        <w:numPr>
          <w:ilvl w:val="0"/>
          <w:numId w:val="3"/>
        </w:numPr>
        <w:ind w:left="1080"/>
      </w:pPr>
      <w:r w:rsidRPr="1C3781AF">
        <w:rPr>
          <w:b/>
          <w:bCs/>
        </w:rPr>
        <w:t>Status</w:t>
      </w:r>
      <w:r>
        <w:t>: Pass</w:t>
      </w:r>
    </w:p>
    <w:p w14:paraId="1485924D" w14:textId="77777777" w:rsidR="00C03CBC" w:rsidRDefault="00C03CBC" w:rsidP="00C03CBC">
      <w:pPr>
        <w:pStyle w:val="Heading3"/>
        <w:ind w:left="720"/>
      </w:pPr>
    </w:p>
    <w:p w14:paraId="020CCB7A" w14:textId="75DF59D1" w:rsidR="00C03CBC" w:rsidRDefault="00C03CBC" w:rsidP="00C03CBC">
      <w:pPr>
        <w:pStyle w:val="Heading3"/>
        <w:numPr>
          <w:ilvl w:val="0"/>
          <w:numId w:val="7"/>
        </w:numPr>
      </w:pPr>
      <w:r>
        <w:t>Aggregate Comparison</w:t>
      </w:r>
    </w:p>
    <w:p w14:paraId="3FE6C968" w14:textId="77777777" w:rsidR="00C03CBC" w:rsidRDefault="00C03CBC" w:rsidP="00C03CBC">
      <w:pPr>
        <w:pStyle w:val="ListParagraph"/>
        <w:numPr>
          <w:ilvl w:val="0"/>
          <w:numId w:val="2"/>
        </w:numPr>
      </w:pPr>
      <w:r w:rsidRPr="5F955691">
        <w:rPr>
          <w:b/>
          <w:bCs/>
        </w:rPr>
        <w:t>Expected Outcome</w:t>
      </w:r>
      <w:r>
        <w:t>: Aggregated metrics should match (within an acceptable threshold) the Legacy and Fabric tables.</w:t>
      </w:r>
    </w:p>
    <w:p w14:paraId="13C97C91" w14:textId="77777777" w:rsidR="00C03CBC" w:rsidRDefault="00C03CBC" w:rsidP="00C03CBC">
      <w:pPr>
        <w:pStyle w:val="ListParagraph"/>
        <w:numPr>
          <w:ilvl w:val="0"/>
          <w:numId w:val="2"/>
        </w:numPr>
      </w:pPr>
      <w:r w:rsidRPr="10AABC83">
        <w:rPr>
          <w:b/>
          <w:bCs/>
        </w:rPr>
        <w:t>Actual Outcome</w:t>
      </w:r>
      <w:r>
        <w:t xml:space="preserve">: </w:t>
      </w:r>
      <w:r w:rsidRPr="10AABC83">
        <w:t xml:space="preserve">The term "Legacy" refers to the Fabric notebook located in the </w:t>
      </w:r>
      <w:r w:rsidRPr="10AABC83">
        <w:rPr>
          <w:b/>
          <w:bCs/>
        </w:rPr>
        <w:t>STD–Data [Dev]</w:t>
      </w:r>
      <w:r w:rsidRPr="10AABC83">
        <w:t xml:space="preserve"> workspace at </w:t>
      </w:r>
      <w:r w:rsidRPr="10AABC83">
        <w:rPr>
          <w:rFonts w:ascii="Consolas" w:eastAsia="Consolas" w:hAnsi="Consolas" w:cs="Consolas"/>
        </w:rPr>
        <w:t>staff_dim_account_location_30 - Power BI</w:t>
      </w:r>
      <w:r w:rsidRPr="10AABC83">
        <w:t>. In contrast, "Fabric" refers to a table that I have converted.</w:t>
      </w:r>
    </w:p>
    <w:p w14:paraId="33BC92BB" w14:textId="77777777" w:rsidR="00C03CBC" w:rsidRDefault="00C03CBC" w:rsidP="00C03CBC">
      <w:pPr>
        <w:pStyle w:val="ListParagraph"/>
        <w:spacing w:before="240" w:after="240"/>
        <w:ind w:left="1080"/>
      </w:pPr>
      <w:r w:rsidRPr="10AABC83">
        <w:t xml:space="preserve">The discrepancy in the </w:t>
      </w:r>
      <w:proofErr w:type="spellStart"/>
      <w:r w:rsidRPr="10AABC83">
        <w:rPr>
          <w:rFonts w:ascii="Consolas" w:eastAsia="Consolas" w:hAnsi="Consolas" w:cs="Consolas"/>
        </w:rPr>
        <w:t>SchoolSiteID</w:t>
      </w:r>
      <w:proofErr w:type="spellEnd"/>
      <w:r w:rsidRPr="10AABC83">
        <w:t xml:space="preserve"> values between the existing Fabric table and the newly developed Fabric table arises because I renamed the </w:t>
      </w:r>
      <w:proofErr w:type="spellStart"/>
      <w:r w:rsidRPr="10AABC83">
        <w:rPr>
          <w:rFonts w:ascii="Consolas" w:eastAsia="Consolas" w:hAnsi="Consolas" w:cs="Consolas"/>
        </w:rPr>
        <w:t>LocationSID</w:t>
      </w:r>
      <w:proofErr w:type="spellEnd"/>
      <w:r w:rsidRPr="10AABC83">
        <w:t xml:space="preserve"> column to </w:t>
      </w:r>
      <w:proofErr w:type="spellStart"/>
      <w:r w:rsidRPr="10AABC83">
        <w:rPr>
          <w:rFonts w:ascii="Consolas" w:eastAsia="Consolas" w:hAnsi="Consolas" w:cs="Consolas"/>
        </w:rPr>
        <w:t>SchoolSiteID</w:t>
      </w:r>
      <w:proofErr w:type="spellEnd"/>
      <w:r w:rsidRPr="10AABC83">
        <w:t xml:space="preserve"> in the existing Fabric table to facilitate a validation comparison. The newly developed Fabric table does not include the </w:t>
      </w:r>
      <w:proofErr w:type="spellStart"/>
      <w:r w:rsidRPr="10AABC83">
        <w:rPr>
          <w:rFonts w:ascii="Consolas" w:eastAsia="Consolas" w:hAnsi="Consolas" w:cs="Consolas"/>
        </w:rPr>
        <w:t>LocationSID</w:t>
      </w:r>
      <w:proofErr w:type="spellEnd"/>
      <w:r w:rsidRPr="10AABC83">
        <w:t xml:space="preserve"> column, which prevents direct validation </w:t>
      </w:r>
      <w:proofErr w:type="gramStart"/>
      <w:r w:rsidRPr="10AABC83">
        <w:t>test</w:t>
      </w:r>
      <w:proofErr w:type="gramEnd"/>
      <w:r w:rsidRPr="10AABC83">
        <w:t xml:space="preserve">. As a result, this aggregation validation step can be disregarded, as it is not feasible to implement a direct comparison between the existing and newly developed Fabric tables due to the absence of the </w:t>
      </w:r>
      <w:proofErr w:type="spellStart"/>
      <w:r w:rsidRPr="10AABC83">
        <w:rPr>
          <w:rFonts w:ascii="Consolas" w:eastAsia="Consolas" w:hAnsi="Consolas" w:cs="Consolas"/>
        </w:rPr>
        <w:t>LocationSID</w:t>
      </w:r>
      <w:proofErr w:type="spellEnd"/>
      <w:r w:rsidRPr="10AABC83">
        <w:t xml:space="preserve"> column in the latter.</w:t>
      </w:r>
    </w:p>
    <w:p w14:paraId="6455D16B" w14:textId="77777777" w:rsidR="00C03CBC" w:rsidRDefault="00C03CBC" w:rsidP="00C03CBC">
      <w:pPr>
        <w:pStyle w:val="ListParagraph"/>
        <w:ind w:left="1080"/>
      </w:pPr>
      <w:r>
        <w:t xml:space="preserve"> </w:t>
      </w:r>
      <w:r>
        <w:rPr>
          <w:noProof/>
        </w:rPr>
        <w:drawing>
          <wp:inline distT="0" distB="0" distL="0" distR="0" wp14:anchorId="434A9299" wp14:editId="470D87E3">
            <wp:extent cx="5886962" cy="1104996"/>
            <wp:effectExtent l="0" t="0" r="0" b="0"/>
            <wp:docPr id="726908032" name="Picture 7269080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6962" cy="110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FECA2" w14:textId="77777777" w:rsidR="00C03CBC" w:rsidRDefault="00C03CBC" w:rsidP="00C03CBC">
      <w:pPr>
        <w:pStyle w:val="ListParagraph"/>
        <w:numPr>
          <w:ilvl w:val="0"/>
          <w:numId w:val="2"/>
        </w:numPr>
      </w:pPr>
      <w:r w:rsidRPr="005573B0">
        <w:rPr>
          <w:b/>
          <w:bCs/>
        </w:rPr>
        <w:t>Status</w:t>
      </w:r>
      <w:r>
        <w:t>: Pass</w:t>
      </w:r>
    </w:p>
    <w:p w14:paraId="40ADCA62" w14:textId="77777777" w:rsidR="00C03CBC" w:rsidRDefault="00C03CBC" w:rsidP="00C03CBC">
      <w:pPr>
        <w:pStyle w:val="ListParagraph"/>
        <w:numPr>
          <w:ilvl w:val="0"/>
          <w:numId w:val="2"/>
        </w:numPr>
      </w:pPr>
      <w:r w:rsidRPr="1C3781AF">
        <w:rPr>
          <w:b/>
          <w:bCs/>
        </w:rPr>
        <w:t>Status</w:t>
      </w:r>
      <w:r>
        <w:t>: Pass</w:t>
      </w:r>
    </w:p>
    <w:p w14:paraId="0FA34CB5" w14:textId="77777777" w:rsidR="00C03CBC" w:rsidRDefault="00000000" w:rsidP="00C03CBC">
      <w:r>
        <w:pict w14:anchorId="1649A977">
          <v:rect id="_x0000_i1031" style="width:0;height:1.5pt" o:hralign="center" o:hrstd="t" o:hr="t" fillcolor="#a0a0a0" stroked="f"/>
        </w:pict>
      </w:r>
    </w:p>
    <w:p w14:paraId="06C27B99" w14:textId="77777777" w:rsidR="00C03CBC" w:rsidRDefault="00C03CBC" w:rsidP="00C03CBC">
      <w:pPr>
        <w:pStyle w:val="Heading2"/>
      </w:pPr>
      <w:r>
        <w:t>Test Results Summary:</w:t>
      </w:r>
    </w:p>
    <w:p w14:paraId="6E0C46C4" w14:textId="77777777" w:rsidR="00C03CBC" w:rsidRDefault="00C03CBC" w:rsidP="00C03CBC">
      <w:r w:rsidRPr="00EB0129">
        <w:rPr>
          <w:b/>
          <w:bCs/>
        </w:rPr>
        <w:t>Actual Outcome</w:t>
      </w:r>
      <w:r>
        <w:t>: All test steps passed</w:t>
      </w:r>
    </w:p>
    <w:p w14:paraId="6803B128" w14:textId="77777777" w:rsidR="00C03CBC" w:rsidRDefault="00C03CBC" w:rsidP="00C03CBC">
      <w:r w:rsidRPr="00EB0129">
        <w:rPr>
          <w:b/>
          <w:bCs/>
        </w:rPr>
        <w:lastRenderedPageBreak/>
        <w:t>Status</w:t>
      </w:r>
      <w:r>
        <w:t>: Pass</w:t>
      </w:r>
    </w:p>
    <w:p w14:paraId="624B8813" w14:textId="7C3C1368" w:rsidR="00C03CBC" w:rsidRPr="00D96576" w:rsidRDefault="00C03CBC" w:rsidP="00D96576">
      <w:pPr>
        <w:spacing w:before="240" w:after="240"/>
        <w:rPr>
          <w:rFonts w:eastAsia="Roboto" w:cs="Roboto"/>
          <w:color w:val="000000" w:themeColor="text1"/>
          <w:szCs w:val="20"/>
        </w:rPr>
      </w:pPr>
      <w:r w:rsidRPr="10AABC83">
        <w:rPr>
          <w:b/>
          <w:bCs/>
        </w:rPr>
        <w:t>Issues/Remarks</w:t>
      </w:r>
      <w:r>
        <w:t xml:space="preserve">: </w:t>
      </w:r>
      <w:r w:rsidRPr="10AABC83">
        <w:rPr>
          <w:rFonts w:eastAsia="Roboto" w:cs="Roboto"/>
          <w:color w:val="000000" w:themeColor="text1"/>
          <w:szCs w:val="20"/>
        </w:rPr>
        <w:t>All rows that exist in Fabric table exist in Legacy table with complete match for row comparison. A difference in terms of almost 3% data loss between Legacy and Fabric tables is due to t</w:t>
      </w:r>
      <w:r w:rsidRPr="10AABC83">
        <w:rPr>
          <w:rFonts w:eastAsia="Roboto" w:cs="Roboto"/>
          <w:szCs w:val="20"/>
        </w:rPr>
        <w:t xml:space="preserve">he legacy systems not being updated to align with the current fabric table </w:t>
      </w:r>
      <w:r w:rsidRPr="10AABC83">
        <w:rPr>
          <w:rFonts w:eastAsia="Roboto" w:cs="Roboto"/>
          <w:color w:val="000000" w:themeColor="text1"/>
          <w:szCs w:val="20"/>
        </w:rPr>
        <w:t>but there are no audit columns to confirm that</w:t>
      </w:r>
      <w:r w:rsidRPr="10AABC83">
        <w:rPr>
          <w:rFonts w:eastAsia="Roboto" w:cs="Roboto"/>
          <w:szCs w:val="20"/>
        </w:rPr>
        <w:t>.</w:t>
      </w:r>
      <w:r w:rsidRPr="10AABC83">
        <w:rPr>
          <w:rFonts w:eastAsia="Roboto" w:cs="Roboto"/>
          <w:color w:val="000000" w:themeColor="text1"/>
          <w:szCs w:val="20"/>
        </w:rPr>
        <w:t xml:space="preserve"> </w:t>
      </w:r>
    </w:p>
    <w:p w14:paraId="60FAFAC2" w14:textId="77777777" w:rsidR="00C03CBC" w:rsidRDefault="00C03CBC" w:rsidP="00C03CBC"/>
    <w:p w14:paraId="77D76B74" w14:textId="77777777" w:rsidR="00C03CBC" w:rsidRPr="00C03CBC" w:rsidRDefault="00C03CBC" w:rsidP="00C03CBC"/>
    <w:sectPr w:rsidR="00C03CBC" w:rsidRPr="00C03CBC" w:rsidSect="00C41085">
      <w:headerReference w:type="default" r:id="rId14"/>
      <w:footerReference w:type="even" r:id="rId15"/>
      <w:footerReference w:type="default" r:id="rId16"/>
      <w:footerReference w:type="first" r:id="rId17"/>
      <w:pgSz w:w="12240" w:h="15840"/>
      <w:pgMar w:top="1440" w:right="1440" w:bottom="1440" w:left="1440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35C5A0" w14:textId="77777777" w:rsidR="00201792" w:rsidRDefault="00201792" w:rsidP="00C4322B">
      <w:pPr>
        <w:spacing w:after="0" w:line="240" w:lineRule="auto"/>
      </w:pPr>
      <w:r>
        <w:separator/>
      </w:r>
    </w:p>
  </w:endnote>
  <w:endnote w:type="continuationSeparator" w:id="0">
    <w:p w14:paraId="611137F1" w14:textId="77777777" w:rsidR="00201792" w:rsidRDefault="00201792" w:rsidP="00C4322B">
      <w:pPr>
        <w:spacing w:after="0" w:line="240" w:lineRule="auto"/>
      </w:pPr>
      <w:r>
        <w:continuationSeparator/>
      </w:r>
    </w:p>
  </w:endnote>
  <w:endnote w:type="continuationNotice" w:id="1">
    <w:p w14:paraId="387A77CC" w14:textId="77777777" w:rsidR="00201792" w:rsidRDefault="0020179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altName w:val="Arial"/>
    <w:charset w:val="00"/>
    <w:family w:val="auto"/>
    <w:pitch w:val="variable"/>
    <w:sig w:usb0="E0000AFF" w:usb1="5000217F" w:usb2="00000021" w:usb3="00000000" w:csb0="0000019F" w:csb1="00000000"/>
  </w:font>
  <w:font w:name="IBM Plex Sans Medium">
    <w:charset w:val="00"/>
    <w:family w:val="swiss"/>
    <w:pitch w:val="variable"/>
    <w:sig w:usb0="A00002EF" w:usb1="5000207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A63FC5" w14:textId="242F7A49" w:rsidR="00C533DB" w:rsidRDefault="00C533D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90" behindDoc="0" locked="0" layoutInCell="1" allowOverlap="1" wp14:anchorId="4C73147E" wp14:editId="08F6964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79220" cy="327660"/>
              <wp:effectExtent l="0" t="0" r="11430" b="0"/>
              <wp:wrapNone/>
              <wp:docPr id="1734497922" name="Text Box 3" descr="Classified as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79220" cy="3276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81BC41C" w14:textId="7C3F240F" w:rsidR="00C533DB" w:rsidRPr="00C533DB" w:rsidRDefault="00C533DB" w:rsidP="00C533D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C533DB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Classified as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73147E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0" type="#_x0000_t202" alt="Classified as Confidential" style="position:absolute;margin-left:0;margin-top:0;width:108.6pt;height:25.8pt;z-index:25166029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" filled="f" stroked="f">
              <v:textbox style="mso-fit-shape-to-text:t" inset="20pt,0,0,15pt">
                <w:txbxContent>
                  <w:p w14:paraId="181BC41C" w14:textId="7C3F240F" w:rsidR="00C533DB" w:rsidRPr="00C533DB" w:rsidRDefault="00C533DB" w:rsidP="00C533D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C533DB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Classified as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606CC8" w14:textId="4B3C8CD3" w:rsidR="00221CA9" w:rsidRDefault="00C533DB" w:rsidP="002942A7">
    <w:pPr>
      <w:pStyle w:val="Footer"/>
      <w:jc w:val="center"/>
      <w:rPr>
        <w:color w:val="005B97"/>
        <w:sz w:val="18"/>
      </w:rPr>
    </w:pPr>
    <w:r>
      <w:rPr>
        <w:b/>
        <w:noProof/>
      </w:rPr>
      <mc:AlternateContent>
        <mc:Choice Requires="wps">
          <w:drawing>
            <wp:anchor distT="0" distB="0" distL="0" distR="0" simplePos="0" relativeHeight="251661314" behindDoc="0" locked="0" layoutInCell="1" allowOverlap="1" wp14:anchorId="60321DCF" wp14:editId="4E7FE6E2">
              <wp:simplePos x="914400" y="9494520"/>
              <wp:positionH relativeFrom="page">
                <wp:align>left</wp:align>
              </wp:positionH>
              <wp:positionV relativeFrom="page">
                <wp:align>bottom</wp:align>
              </wp:positionV>
              <wp:extent cx="1379220" cy="327660"/>
              <wp:effectExtent l="0" t="0" r="11430" b="0"/>
              <wp:wrapNone/>
              <wp:docPr id="1064697234" name="Text Box 4" descr="Classified as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79220" cy="3276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946C07C" w14:textId="1A53182F" w:rsidR="00C533DB" w:rsidRPr="00C533DB" w:rsidRDefault="00C533DB" w:rsidP="00C533D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C533DB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Classified as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321DCF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1" type="#_x0000_t202" alt="Classified as Confidential" style="position:absolute;left:0;text-align:left;margin-left:0;margin-top:0;width:108.6pt;height:25.8pt;z-index:25166131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" filled="f" stroked="f">
              <v:textbox style="mso-fit-shape-to-text:t" inset="20pt,0,0,15pt">
                <w:txbxContent>
                  <w:p w14:paraId="2946C07C" w14:textId="1A53182F" w:rsidR="00C533DB" w:rsidRPr="00C533DB" w:rsidRDefault="00C533DB" w:rsidP="00C533D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C533DB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Classified as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2942A7" w:rsidRPr="002942A7">
      <w:rPr>
        <w:b/>
        <w:color w:val="005B97"/>
        <w:sz w:val="18"/>
      </w:rPr>
      <w:t xml:space="preserve"> </w:t>
    </w:r>
  </w:p>
  <w:p w14:paraId="3F3A1C6F" w14:textId="77777777" w:rsidR="002942A7" w:rsidRDefault="002942A7" w:rsidP="002942A7">
    <w:pPr>
      <w:pStyle w:val="Footer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F4631C" w14:textId="206DE4C9" w:rsidR="00C533DB" w:rsidRDefault="00C533D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6" behindDoc="0" locked="0" layoutInCell="1" allowOverlap="1" wp14:anchorId="32EEB88E" wp14:editId="5AF2A3B8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79220" cy="327660"/>
              <wp:effectExtent l="0" t="0" r="11430" b="0"/>
              <wp:wrapNone/>
              <wp:docPr id="1867971873" name="Text Box 2" descr="Classified as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79220" cy="3276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06E34F3" w14:textId="6EF2154F" w:rsidR="00C533DB" w:rsidRPr="00C533DB" w:rsidRDefault="00C533DB" w:rsidP="00C533D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C533DB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Classified as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2EEB88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2" type="#_x0000_t202" alt="Classified as Confidential" style="position:absolute;margin-left:0;margin-top:0;width:108.6pt;height:25.8pt;z-index:25165926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" filled="f" stroked="f">
              <v:textbox style="mso-fit-shape-to-text:t" inset="20pt,0,0,15pt">
                <w:txbxContent>
                  <w:p w14:paraId="106E34F3" w14:textId="6EF2154F" w:rsidR="00C533DB" w:rsidRPr="00C533DB" w:rsidRDefault="00C533DB" w:rsidP="00C533D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C533DB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Classified as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26D4ED" w14:textId="77777777" w:rsidR="00201792" w:rsidRDefault="00201792" w:rsidP="00C4322B">
      <w:pPr>
        <w:spacing w:after="0" w:line="240" w:lineRule="auto"/>
      </w:pPr>
      <w:r>
        <w:separator/>
      </w:r>
    </w:p>
  </w:footnote>
  <w:footnote w:type="continuationSeparator" w:id="0">
    <w:p w14:paraId="2431D31C" w14:textId="77777777" w:rsidR="00201792" w:rsidRDefault="00201792" w:rsidP="00C4322B">
      <w:pPr>
        <w:spacing w:after="0" w:line="240" w:lineRule="auto"/>
      </w:pPr>
      <w:r>
        <w:continuationSeparator/>
      </w:r>
    </w:p>
  </w:footnote>
  <w:footnote w:type="continuationNotice" w:id="1">
    <w:p w14:paraId="158B12B1" w14:textId="77777777" w:rsidR="00201792" w:rsidRDefault="0020179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BAEB00" w14:textId="0589BAF5" w:rsidR="00221CA9" w:rsidRDefault="00221CA9" w:rsidP="008D4258">
    <w:pPr>
      <w:pStyle w:val="Header"/>
      <w:jc w:val="center"/>
    </w:pPr>
  </w:p>
  <w:p w14:paraId="16D64C06" w14:textId="77777777" w:rsidR="002942A7" w:rsidRDefault="002942A7" w:rsidP="00C4322B">
    <w:pPr>
      <w:pStyle w:val="Header"/>
      <w:jc w:val="right"/>
    </w:pPr>
  </w:p>
  <w:p w14:paraId="362F40AC" w14:textId="77777777" w:rsidR="002942A7" w:rsidRDefault="002942A7" w:rsidP="00C4322B">
    <w:pPr>
      <w:pStyle w:val="Header"/>
      <w:jc w:val="right"/>
    </w:pPr>
  </w:p>
  <w:p w14:paraId="4DD0CCB1" w14:textId="77777777" w:rsidR="002942A7" w:rsidRDefault="002942A7" w:rsidP="00C4322B">
    <w:pPr>
      <w:pStyle w:val="Header"/>
      <w:jc w:val="right"/>
    </w:pPr>
  </w:p>
  <w:p w14:paraId="5E4983B5" w14:textId="77777777" w:rsidR="002942A7" w:rsidRDefault="002942A7" w:rsidP="00C4322B">
    <w:pPr>
      <w:pStyle w:val="Header"/>
      <w:jc w:val="right"/>
    </w:pPr>
  </w:p>
  <w:p w14:paraId="454E95B0" w14:textId="77777777" w:rsidR="002942A7" w:rsidRDefault="002942A7" w:rsidP="00C4322B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numPicBullet w:numPicBulletId="2">
    <w:pict>
      <v:rect id="_x0000_i1027" style="width:0;height:1.5pt" o:hralign="center" o:bullet="t" o:hrstd="t" o:hr="t" fillcolor="#a0a0a0" stroked="f"/>
    </w:pict>
  </w:numPicBullet>
  <w:abstractNum w:abstractNumId="0" w15:restartNumberingAfterBreak="0">
    <w:nsid w:val="028256CB"/>
    <w:multiLevelType w:val="multilevel"/>
    <w:tmpl w:val="B00E7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eastAsiaTheme="minorHAns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B2403E"/>
    <w:multiLevelType w:val="hybridMultilevel"/>
    <w:tmpl w:val="C9A0933A"/>
    <w:lvl w:ilvl="0" w:tplc="BEFE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94161D"/>
    <w:multiLevelType w:val="hybridMultilevel"/>
    <w:tmpl w:val="CFA470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D87E9A"/>
    <w:multiLevelType w:val="multilevel"/>
    <w:tmpl w:val="B00E7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eastAsiaTheme="minorHAns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9C66FF"/>
    <w:multiLevelType w:val="hybridMultilevel"/>
    <w:tmpl w:val="290ABF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594293"/>
    <w:multiLevelType w:val="multilevel"/>
    <w:tmpl w:val="6FD00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723144"/>
    <w:multiLevelType w:val="hybridMultilevel"/>
    <w:tmpl w:val="6B32F626"/>
    <w:lvl w:ilvl="0" w:tplc="ACEED9AE">
      <w:start w:val="1"/>
      <w:numFmt w:val="bullet"/>
      <w:lvlText w:val=""/>
      <w:lvlPicBulletId w:val="1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73786C"/>
    <w:multiLevelType w:val="hybridMultilevel"/>
    <w:tmpl w:val="35AED6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D590E98"/>
    <w:multiLevelType w:val="multilevel"/>
    <w:tmpl w:val="3FEEF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C27D91"/>
    <w:multiLevelType w:val="hybridMultilevel"/>
    <w:tmpl w:val="989E82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4031E61"/>
    <w:multiLevelType w:val="hybridMultilevel"/>
    <w:tmpl w:val="331637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620167C"/>
    <w:multiLevelType w:val="hybridMultilevel"/>
    <w:tmpl w:val="7578EA4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7E3314C"/>
    <w:multiLevelType w:val="hybridMultilevel"/>
    <w:tmpl w:val="E64226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43C7BAB"/>
    <w:multiLevelType w:val="hybridMultilevel"/>
    <w:tmpl w:val="291C9062"/>
    <w:lvl w:ilvl="0" w:tplc="ACEED9AE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6BB2FFAC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1B38933C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E1A8A068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3992F25E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B914CA3C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DDEC673C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D292E310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95E0213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num w:numId="1" w16cid:durableId="1692026209">
    <w:abstractNumId w:val="10"/>
  </w:num>
  <w:num w:numId="2" w16cid:durableId="526450910">
    <w:abstractNumId w:val="11"/>
  </w:num>
  <w:num w:numId="3" w16cid:durableId="111020930">
    <w:abstractNumId w:val="4"/>
  </w:num>
  <w:num w:numId="4" w16cid:durableId="466124095">
    <w:abstractNumId w:val="7"/>
  </w:num>
  <w:num w:numId="5" w16cid:durableId="471682001">
    <w:abstractNumId w:val="9"/>
  </w:num>
  <w:num w:numId="6" w16cid:durableId="818301038">
    <w:abstractNumId w:val="2"/>
  </w:num>
  <w:num w:numId="7" w16cid:durableId="541096126">
    <w:abstractNumId w:val="12"/>
  </w:num>
  <w:num w:numId="8" w16cid:durableId="1193030437">
    <w:abstractNumId w:val="8"/>
  </w:num>
  <w:num w:numId="9" w16cid:durableId="263222615">
    <w:abstractNumId w:val="0"/>
  </w:num>
  <w:num w:numId="10" w16cid:durableId="1174343109">
    <w:abstractNumId w:val="1"/>
  </w:num>
  <w:num w:numId="11" w16cid:durableId="1899239978">
    <w:abstractNumId w:val="13"/>
  </w:num>
  <w:num w:numId="12" w16cid:durableId="668948030">
    <w:abstractNumId w:val="3"/>
  </w:num>
  <w:num w:numId="13" w16cid:durableId="1477794535">
    <w:abstractNumId w:val="6"/>
  </w:num>
  <w:num w:numId="14" w16cid:durableId="2563976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F4D"/>
    <w:rsid w:val="0000090B"/>
    <w:rsid w:val="00000B42"/>
    <w:rsid w:val="0000197F"/>
    <w:rsid w:val="00002913"/>
    <w:rsid w:val="000029F7"/>
    <w:rsid w:val="00002E08"/>
    <w:rsid w:val="00003575"/>
    <w:rsid w:val="0000417D"/>
    <w:rsid w:val="00004BEA"/>
    <w:rsid w:val="00004F87"/>
    <w:rsid w:val="00005192"/>
    <w:rsid w:val="00005CD7"/>
    <w:rsid w:val="00006886"/>
    <w:rsid w:val="00006E19"/>
    <w:rsid w:val="00006FF2"/>
    <w:rsid w:val="00007BC7"/>
    <w:rsid w:val="00007BFE"/>
    <w:rsid w:val="00010C45"/>
    <w:rsid w:val="000118A9"/>
    <w:rsid w:val="0001220A"/>
    <w:rsid w:val="00012A0D"/>
    <w:rsid w:val="0001386F"/>
    <w:rsid w:val="00014812"/>
    <w:rsid w:val="00015773"/>
    <w:rsid w:val="0001621B"/>
    <w:rsid w:val="000176E4"/>
    <w:rsid w:val="0002033A"/>
    <w:rsid w:val="00023082"/>
    <w:rsid w:val="0002557E"/>
    <w:rsid w:val="0003003E"/>
    <w:rsid w:val="00030692"/>
    <w:rsid w:val="00030A85"/>
    <w:rsid w:val="00031CEB"/>
    <w:rsid w:val="000320E5"/>
    <w:rsid w:val="00032FC1"/>
    <w:rsid w:val="00033286"/>
    <w:rsid w:val="0003375B"/>
    <w:rsid w:val="0003407B"/>
    <w:rsid w:val="00034150"/>
    <w:rsid w:val="000359C9"/>
    <w:rsid w:val="0003712B"/>
    <w:rsid w:val="000376A6"/>
    <w:rsid w:val="00037A8C"/>
    <w:rsid w:val="00041E99"/>
    <w:rsid w:val="00042283"/>
    <w:rsid w:val="00042726"/>
    <w:rsid w:val="0004287E"/>
    <w:rsid w:val="000442EF"/>
    <w:rsid w:val="00044416"/>
    <w:rsid w:val="000455BA"/>
    <w:rsid w:val="00045ACA"/>
    <w:rsid w:val="0004696F"/>
    <w:rsid w:val="000478D0"/>
    <w:rsid w:val="00047CFD"/>
    <w:rsid w:val="0005012B"/>
    <w:rsid w:val="00052779"/>
    <w:rsid w:val="00052C2E"/>
    <w:rsid w:val="00054E4C"/>
    <w:rsid w:val="00056A31"/>
    <w:rsid w:val="00056E00"/>
    <w:rsid w:val="00057167"/>
    <w:rsid w:val="00061D54"/>
    <w:rsid w:val="000628C0"/>
    <w:rsid w:val="00062D85"/>
    <w:rsid w:val="00063E89"/>
    <w:rsid w:val="00064467"/>
    <w:rsid w:val="00064CD4"/>
    <w:rsid w:val="00064CDF"/>
    <w:rsid w:val="00066DCB"/>
    <w:rsid w:val="00067AB9"/>
    <w:rsid w:val="0007031A"/>
    <w:rsid w:val="00073C74"/>
    <w:rsid w:val="000753CA"/>
    <w:rsid w:val="00077E7B"/>
    <w:rsid w:val="0008041F"/>
    <w:rsid w:val="00080442"/>
    <w:rsid w:val="00080698"/>
    <w:rsid w:val="00080D47"/>
    <w:rsid w:val="00084487"/>
    <w:rsid w:val="000848AB"/>
    <w:rsid w:val="00085029"/>
    <w:rsid w:val="000850F4"/>
    <w:rsid w:val="000857E8"/>
    <w:rsid w:val="00086304"/>
    <w:rsid w:val="00086D8B"/>
    <w:rsid w:val="00087B89"/>
    <w:rsid w:val="00090A18"/>
    <w:rsid w:val="00091294"/>
    <w:rsid w:val="00091D5E"/>
    <w:rsid w:val="00091E68"/>
    <w:rsid w:val="00092372"/>
    <w:rsid w:val="000932D5"/>
    <w:rsid w:val="000953F0"/>
    <w:rsid w:val="000957EE"/>
    <w:rsid w:val="000963FA"/>
    <w:rsid w:val="00097323"/>
    <w:rsid w:val="00097CFC"/>
    <w:rsid w:val="000A07E4"/>
    <w:rsid w:val="000A0BAA"/>
    <w:rsid w:val="000A3382"/>
    <w:rsid w:val="000A3A39"/>
    <w:rsid w:val="000A3BA1"/>
    <w:rsid w:val="000A4462"/>
    <w:rsid w:val="000A4A68"/>
    <w:rsid w:val="000A4CFC"/>
    <w:rsid w:val="000A5882"/>
    <w:rsid w:val="000A5BF9"/>
    <w:rsid w:val="000A5EDA"/>
    <w:rsid w:val="000A606B"/>
    <w:rsid w:val="000A6D71"/>
    <w:rsid w:val="000A777E"/>
    <w:rsid w:val="000B0154"/>
    <w:rsid w:val="000B0D52"/>
    <w:rsid w:val="000B114A"/>
    <w:rsid w:val="000B2722"/>
    <w:rsid w:val="000B2EBB"/>
    <w:rsid w:val="000B461D"/>
    <w:rsid w:val="000B5AB1"/>
    <w:rsid w:val="000B5B09"/>
    <w:rsid w:val="000B5C80"/>
    <w:rsid w:val="000B71AD"/>
    <w:rsid w:val="000C06C3"/>
    <w:rsid w:val="000C1C37"/>
    <w:rsid w:val="000C25A5"/>
    <w:rsid w:val="000C2813"/>
    <w:rsid w:val="000C2F0A"/>
    <w:rsid w:val="000C336C"/>
    <w:rsid w:val="000C5BD5"/>
    <w:rsid w:val="000C75DC"/>
    <w:rsid w:val="000C7A81"/>
    <w:rsid w:val="000D240A"/>
    <w:rsid w:val="000D2E80"/>
    <w:rsid w:val="000D3236"/>
    <w:rsid w:val="000D3416"/>
    <w:rsid w:val="000D4940"/>
    <w:rsid w:val="000D5495"/>
    <w:rsid w:val="000D558D"/>
    <w:rsid w:val="000D6C7B"/>
    <w:rsid w:val="000D6DC4"/>
    <w:rsid w:val="000D75C0"/>
    <w:rsid w:val="000D7FDA"/>
    <w:rsid w:val="000E0F80"/>
    <w:rsid w:val="000E18C4"/>
    <w:rsid w:val="000E1DA2"/>
    <w:rsid w:val="000E47D6"/>
    <w:rsid w:val="000E4BC8"/>
    <w:rsid w:val="000E4FB5"/>
    <w:rsid w:val="000E52FC"/>
    <w:rsid w:val="000E5DF9"/>
    <w:rsid w:val="000E6B56"/>
    <w:rsid w:val="000F0132"/>
    <w:rsid w:val="000F199A"/>
    <w:rsid w:val="000F32A1"/>
    <w:rsid w:val="000F374B"/>
    <w:rsid w:val="000F4865"/>
    <w:rsid w:val="000F51E9"/>
    <w:rsid w:val="000F5541"/>
    <w:rsid w:val="000F5C29"/>
    <w:rsid w:val="000F6B80"/>
    <w:rsid w:val="000F6C1D"/>
    <w:rsid w:val="000F740B"/>
    <w:rsid w:val="00100084"/>
    <w:rsid w:val="00102937"/>
    <w:rsid w:val="0010297E"/>
    <w:rsid w:val="00103257"/>
    <w:rsid w:val="0010333B"/>
    <w:rsid w:val="00103F55"/>
    <w:rsid w:val="00103FB1"/>
    <w:rsid w:val="00104827"/>
    <w:rsid w:val="00104E21"/>
    <w:rsid w:val="00106AED"/>
    <w:rsid w:val="001101AF"/>
    <w:rsid w:val="001132A6"/>
    <w:rsid w:val="0011348F"/>
    <w:rsid w:val="00113CCD"/>
    <w:rsid w:val="001156EB"/>
    <w:rsid w:val="001161C0"/>
    <w:rsid w:val="00117D45"/>
    <w:rsid w:val="001204B9"/>
    <w:rsid w:val="001226F7"/>
    <w:rsid w:val="00122C45"/>
    <w:rsid w:val="001231DD"/>
    <w:rsid w:val="00123EEA"/>
    <w:rsid w:val="00124C50"/>
    <w:rsid w:val="0012664D"/>
    <w:rsid w:val="00127481"/>
    <w:rsid w:val="001303A7"/>
    <w:rsid w:val="001321CB"/>
    <w:rsid w:val="00132690"/>
    <w:rsid w:val="00132834"/>
    <w:rsid w:val="00132D62"/>
    <w:rsid w:val="00133FD5"/>
    <w:rsid w:val="00134B47"/>
    <w:rsid w:val="001356B6"/>
    <w:rsid w:val="0013585A"/>
    <w:rsid w:val="00135A7A"/>
    <w:rsid w:val="001368FD"/>
    <w:rsid w:val="0013699C"/>
    <w:rsid w:val="00136A38"/>
    <w:rsid w:val="00136ED5"/>
    <w:rsid w:val="001407CB"/>
    <w:rsid w:val="00141C7D"/>
    <w:rsid w:val="00143103"/>
    <w:rsid w:val="00143CFE"/>
    <w:rsid w:val="00143E6C"/>
    <w:rsid w:val="00144271"/>
    <w:rsid w:val="00144A8B"/>
    <w:rsid w:val="00145043"/>
    <w:rsid w:val="00145661"/>
    <w:rsid w:val="001456B4"/>
    <w:rsid w:val="001463C7"/>
    <w:rsid w:val="00146B1F"/>
    <w:rsid w:val="001470EA"/>
    <w:rsid w:val="00147B4C"/>
    <w:rsid w:val="0015059B"/>
    <w:rsid w:val="00151CC3"/>
    <w:rsid w:val="0015282E"/>
    <w:rsid w:val="00152A72"/>
    <w:rsid w:val="00152C99"/>
    <w:rsid w:val="00153D14"/>
    <w:rsid w:val="0015416D"/>
    <w:rsid w:val="00154417"/>
    <w:rsid w:val="001547C0"/>
    <w:rsid w:val="00154D4A"/>
    <w:rsid w:val="00155AAB"/>
    <w:rsid w:val="0015608B"/>
    <w:rsid w:val="001565D6"/>
    <w:rsid w:val="00157DC6"/>
    <w:rsid w:val="0016102A"/>
    <w:rsid w:val="00161219"/>
    <w:rsid w:val="00161B55"/>
    <w:rsid w:val="001628FF"/>
    <w:rsid w:val="00162ECC"/>
    <w:rsid w:val="00163350"/>
    <w:rsid w:val="001637A1"/>
    <w:rsid w:val="00163CEA"/>
    <w:rsid w:val="001666A8"/>
    <w:rsid w:val="00166721"/>
    <w:rsid w:val="00167006"/>
    <w:rsid w:val="0016707A"/>
    <w:rsid w:val="00170790"/>
    <w:rsid w:val="0017083F"/>
    <w:rsid w:val="0017199B"/>
    <w:rsid w:val="001721F3"/>
    <w:rsid w:val="001721FD"/>
    <w:rsid w:val="0017247F"/>
    <w:rsid w:val="00172660"/>
    <w:rsid w:val="00172CB5"/>
    <w:rsid w:val="00172DBD"/>
    <w:rsid w:val="001757CF"/>
    <w:rsid w:val="00175F5C"/>
    <w:rsid w:val="00176934"/>
    <w:rsid w:val="00176B61"/>
    <w:rsid w:val="00177944"/>
    <w:rsid w:val="00180E0C"/>
    <w:rsid w:val="00181128"/>
    <w:rsid w:val="00181459"/>
    <w:rsid w:val="00181D15"/>
    <w:rsid w:val="00182A2A"/>
    <w:rsid w:val="00182C87"/>
    <w:rsid w:val="00183B40"/>
    <w:rsid w:val="00183B91"/>
    <w:rsid w:val="00183C1A"/>
    <w:rsid w:val="00184190"/>
    <w:rsid w:val="00185064"/>
    <w:rsid w:val="00185497"/>
    <w:rsid w:val="00185A5D"/>
    <w:rsid w:val="00187B4F"/>
    <w:rsid w:val="001916A5"/>
    <w:rsid w:val="00192261"/>
    <w:rsid w:val="0019367D"/>
    <w:rsid w:val="00193B87"/>
    <w:rsid w:val="00194762"/>
    <w:rsid w:val="00196CE8"/>
    <w:rsid w:val="00197DC0"/>
    <w:rsid w:val="001A0B03"/>
    <w:rsid w:val="001A0B15"/>
    <w:rsid w:val="001A111D"/>
    <w:rsid w:val="001A28EC"/>
    <w:rsid w:val="001A439F"/>
    <w:rsid w:val="001A4EEF"/>
    <w:rsid w:val="001A575B"/>
    <w:rsid w:val="001A5B5D"/>
    <w:rsid w:val="001A5E14"/>
    <w:rsid w:val="001A71DD"/>
    <w:rsid w:val="001B08AF"/>
    <w:rsid w:val="001B0DF5"/>
    <w:rsid w:val="001B21EC"/>
    <w:rsid w:val="001B22A4"/>
    <w:rsid w:val="001B29D5"/>
    <w:rsid w:val="001B4F9E"/>
    <w:rsid w:val="001B5B24"/>
    <w:rsid w:val="001B5C36"/>
    <w:rsid w:val="001B6800"/>
    <w:rsid w:val="001B6FF7"/>
    <w:rsid w:val="001B744A"/>
    <w:rsid w:val="001B7BD5"/>
    <w:rsid w:val="001C08A5"/>
    <w:rsid w:val="001C0DA9"/>
    <w:rsid w:val="001C2ECD"/>
    <w:rsid w:val="001C33C9"/>
    <w:rsid w:val="001C386C"/>
    <w:rsid w:val="001C65A7"/>
    <w:rsid w:val="001D0604"/>
    <w:rsid w:val="001D16B9"/>
    <w:rsid w:val="001D4A8C"/>
    <w:rsid w:val="001D619F"/>
    <w:rsid w:val="001D623E"/>
    <w:rsid w:val="001E167E"/>
    <w:rsid w:val="001E1F23"/>
    <w:rsid w:val="001E2450"/>
    <w:rsid w:val="001E306E"/>
    <w:rsid w:val="001E3BFF"/>
    <w:rsid w:val="001E4AA0"/>
    <w:rsid w:val="001E4C67"/>
    <w:rsid w:val="001E4E04"/>
    <w:rsid w:val="001E5C64"/>
    <w:rsid w:val="001E5E7C"/>
    <w:rsid w:val="001E68C1"/>
    <w:rsid w:val="001F058C"/>
    <w:rsid w:val="001F09B7"/>
    <w:rsid w:val="001F12B4"/>
    <w:rsid w:val="001F1C60"/>
    <w:rsid w:val="001F2B00"/>
    <w:rsid w:val="001F374B"/>
    <w:rsid w:val="001F502E"/>
    <w:rsid w:val="001F608A"/>
    <w:rsid w:val="001F68F1"/>
    <w:rsid w:val="001F7E9F"/>
    <w:rsid w:val="00200016"/>
    <w:rsid w:val="002000B6"/>
    <w:rsid w:val="002008DA"/>
    <w:rsid w:val="00201792"/>
    <w:rsid w:val="00201884"/>
    <w:rsid w:val="00201A56"/>
    <w:rsid w:val="002025BE"/>
    <w:rsid w:val="0020265A"/>
    <w:rsid w:val="00202A47"/>
    <w:rsid w:val="0020385E"/>
    <w:rsid w:val="002038BD"/>
    <w:rsid w:val="00203A11"/>
    <w:rsid w:val="00203A34"/>
    <w:rsid w:val="00204036"/>
    <w:rsid w:val="002058F1"/>
    <w:rsid w:val="002060DB"/>
    <w:rsid w:val="00210157"/>
    <w:rsid w:val="002106C6"/>
    <w:rsid w:val="0021158E"/>
    <w:rsid w:val="00211BBA"/>
    <w:rsid w:val="0021216A"/>
    <w:rsid w:val="00212A82"/>
    <w:rsid w:val="00213661"/>
    <w:rsid w:val="0021375C"/>
    <w:rsid w:val="002139DF"/>
    <w:rsid w:val="00213A98"/>
    <w:rsid w:val="00214309"/>
    <w:rsid w:val="00215F07"/>
    <w:rsid w:val="0021605E"/>
    <w:rsid w:val="00217F8B"/>
    <w:rsid w:val="00220144"/>
    <w:rsid w:val="00220F94"/>
    <w:rsid w:val="00221CA9"/>
    <w:rsid w:val="002234D6"/>
    <w:rsid w:val="00223936"/>
    <w:rsid w:val="002242C2"/>
    <w:rsid w:val="0022498B"/>
    <w:rsid w:val="00226409"/>
    <w:rsid w:val="002265B1"/>
    <w:rsid w:val="0022685B"/>
    <w:rsid w:val="0022711A"/>
    <w:rsid w:val="0022753D"/>
    <w:rsid w:val="00227756"/>
    <w:rsid w:val="00227DB5"/>
    <w:rsid w:val="00230D1B"/>
    <w:rsid w:val="00231D58"/>
    <w:rsid w:val="002321EF"/>
    <w:rsid w:val="002331C9"/>
    <w:rsid w:val="0023588D"/>
    <w:rsid w:val="002369EC"/>
    <w:rsid w:val="00237344"/>
    <w:rsid w:val="002373D2"/>
    <w:rsid w:val="00237C08"/>
    <w:rsid w:val="00243164"/>
    <w:rsid w:val="00243572"/>
    <w:rsid w:val="00244DC3"/>
    <w:rsid w:val="00245134"/>
    <w:rsid w:val="00245747"/>
    <w:rsid w:val="002476E3"/>
    <w:rsid w:val="00247C0F"/>
    <w:rsid w:val="00250794"/>
    <w:rsid w:val="00252155"/>
    <w:rsid w:val="00253903"/>
    <w:rsid w:val="00253B8D"/>
    <w:rsid w:val="002546C0"/>
    <w:rsid w:val="00255B1D"/>
    <w:rsid w:val="00255C2B"/>
    <w:rsid w:val="0025693F"/>
    <w:rsid w:val="002569AF"/>
    <w:rsid w:val="0025735F"/>
    <w:rsid w:val="002610F5"/>
    <w:rsid w:val="0026130F"/>
    <w:rsid w:val="00261843"/>
    <w:rsid w:val="00262443"/>
    <w:rsid w:val="0026370B"/>
    <w:rsid w:val="00263971"/>
    <w:rsid w:val="002640FC"/>
    <w:rsid w:val="002643F4"/>
    <w:rsid w:val="00264A0A"/>
    <w:rsid w:val="00265449"/>
    <w:rsid w:val="002656C5"/>
    <w:rsid w:val="00265CE1"/>
    <w:rsid w:val="0026604E"/>
    <w:rsid w:val="002668D6"/>
    <w:rsid w:val="0026773B"/>
    <w:rsid w:val="002710BF"/>
    <w:rsid w:val="0027121F"/>
    <w:rsid w:val="002722B8"/>
    <w:rsid w:val="002737C6"/>
    <w:rsid w:val="0027382F"/>
    <w:rsid w:val="002754AA"/>
    <w:rsid w:val="00275CAC"/>
    <w:rsid w:val="00275D8A"/>
    <w:rsid w:val="00276CF8"/>
    <w:rsid w:val="00277F7F"/>
    <w:rsid w:val="00280852"/>
    <w:rsid w:val="00281958"/>
    <w:rsid w:val="00281C87"/>
    <w:rsid w:val="00282BAF"/>
    <w:rsid w:val="00283057"/>
    <w:rsid w:val="002839BF"/>
    <w:rsid w:val="00283D20"/>
    <w:rsid w:val="0028590D"/>
    <w:rsid w:val="0028722F"/>
    <w:rsid w:val="00287F18"/>
    <w:rsid w:val="00290A7D"/>
    <w:rsid w:val="00290AE0"/>
    <w:rsid w:val="00292009"/>
    <w:rsid w:val="00292712"/>
    <w:rsid w:val="00292BAF"/>
    <w:rsid w:val="00292D17"/>
    <w:rsid w:val="00292D9F"/>
    <w:rsid w:val="0029320D"/>
    <w:rsid w:val="00293651"/>
    <w:rsid w:val="00293721"/>
    <w:rsid w:val="002942A7"/>
    <w:rsid w:val="00295755"/>
    <w:rsid w:val="002962E0"/>
    <w:rsid w:val="00297DEA"/>
    <w:rsid w:val="002A029A"/>
    <w:rsid w:val="002A02F2"/>
    <w:rsid w:val="002A04DA"/>
    <w:rsid w:val="002A0C0F"/>
    <w:rsid w:val="002A1033"/>
    <w:rsid w:val="002A1035"/>
    <w:rsid w:val="002A11A4"/>
    <w:rsid w:val="002A18DF"/>
    <w:rsid w:val="002A1AD4"/>
    <w:rsid w:val="002A2CD9"/>
    <w:rsid w:val="002A3F04"/>
    <w:rsid w:val="002A47F3"/>
    <w:rsid w:val="002A4F6B"/>
    <w:rsid w:val="002A55DD"/>
    <w:rsid w:val="002A617A"/>
    <w:rsid w:val="002A7221"/>
    <w:rsid w:val="002A75E4"/>
    <w:rsid w:val="002A774D"/>
    <w:rsid w:val="002B02B6"/>
    <w:rsid w:val="002B0397"/>
    <w:rsid w:val="002B2549"/>
    <w:rsid w:val="002B27FC"/>
    <w:rsid w:val="002B2E59"/>
    <w:rsid w:val="002B3CEC"/>
    <w:rsid w:val="002B4265"/>
    <w:rsid w:val="002B51C7"/>
    <w:rsid w:val="002B59B0"/>
    <w:rsid w:val="002B5E65"/>
    <w:rsid w:val="002B6D9F"/>
    <w:rsid w:val="002C1009"/>
    <w:rsid w:val="002C1659"/>
    <w:rsid w:val="002C16FF"/>
    <w:rsid w:val="002C1847"/>
    <w:rsid w:val="002C1D40"/>
    <w:rsid w:val="002C317E"/>
    <w:rsid w:val="002C31FC"/>
    <w:rsid w:val="002C39AB"/>
    <w:rsid w:val="002C5375"/>
    <w:rsid w:val="002C5953"/>
    <w:rsid w:val="002C6797"/>
    <w:rsid w:val="002C7301"/>
    <w:rsid w:val="002D01A3"/>
    <w:rsid w:val="002D053B"/>
    <w:rsid w:val="002D083C"/>
    <w:rsid w:val="002D0BEF"/>
    <w:rsid w:val="002D1F23"/>
    <w:rsid w:val="002D2A6A"/>
    <w:rsid w:val="002D2FD7"/>
    <w:rsid w:val="002D5196"/>
    <w:rsid w:val="002D5256"/>
    <w:rsid w:val="002D5378"/>
    <w:rsid w:val="002D5A3C"/>
    <w:rsid w:val="002D624F"/>
    <w:rsid w:val="002D6BB7"/>
    <w:rsid w:val="002D70F5"/>
    <w:rsid w:val="002E00DA"/>
    <w:rsid w:val="002E2B10"/>
    <w:rsid w:val="002E2D44"/>
    <w:rsid w:val="002E430C"/>
    <w:rsid w:val="002E53B9"/>
    <w:rsid w:val="002E5BED"/>
    <w:rsid w:val="002E5CE8"/>
    <w:rsid w:val="002E64D7"/>
    <w:rsid w:val="002E6973"/>
    <w:rsid w:val="002E6BD2"/>
    <w:rsid w:val="002F03BB"/>
    <w:rsid w:val="002F14D1"/>
    <w:rsid w:val="002F3033"/>
    <w:rsid w:val="002F3147"/>
    <w:rsid w:val="002F332A"/>
    <w:rsid w:val="002F3A5B"/>
    <w:rsid w:val="002F3BBF"/>
    <w:rsid w:val="002F3BF7"/>
    <w:rsid w:val="002F4EB9"/>
    <w:rsid w:val="002F5104"/>
    <w:rsid w:val="002F588D"/>
    <w:rsid w:val="002F5EBA"/>
    <w:rsid w:val="002F5EFB"/>
    <w:rsid w:val="002F5FBF"/>
    <w:rsid w:val="002F6B38"/>
    <w:rsid w:val="002F71FD"/>
    <w:rsid w:val="002F78FC"/>
    <w:rsid w:val="003034C8"/>
    <w:rsid w:val="00303B37"/>
    <w:rsid w:val="00303ED2"/>
    <w:rsid w:val="003047CD"/>
    <w:rsid w:val="00304865"/>
    <w:rsid w:val="0030644E"/>
    <w:rsid w:val="003109F6"/>
    <w:rsid w:val="00311877"/>
    <w:rsid w:val="003122B2"/>
    <w:rsid w:val="00312788"/>
    <w:rsid w:val="00312824"/>
    <w:rsid w:val="003132EC"/>
    <w:rsid w:val="00313606"/>
    <w:rsid w:val="0031457D"/>
    <w:rsid w:val="0031677B"/>
    <w:rsid w:val="00316A08"/>
    <w:rsid w:val="0031707D"/>
    <w:rsid w:val="00321313"/>
    <w:rsid w:val="00321B32"/>
    <w:rsid w:val="00321FF2"/>
    <w:rsid w:val="00322D79"/>
    <w:rsid w:val="003234C6"/>
    <w:rsid w:val="00323902"/>
    <w:rsid w:val="0032417B"/>
    <w:rsid w:val="00324381"/>
    <w:rsid w:val="00324D9D"/>
    <w:rsid w:val="003252A3"/>
    <w:rsid w:val="00325303"/>
    <w:rsid w:val="00325516"/>
    <w:rsid w:val="003259AA"/>
    <w:rsid w:val="00326985"/>
    <w:rsid w:val="0032745A"/>
    <w:rsid w:val="00331E98"/>
    <w:rsid w:val="003325A1"/>
    <w:rsid w:val="003328E2"/>
    <w:rsid w:val="00333ACC"/>
    <w:rsid w:val="00333B3D"/>
    <w:rsid w:val="00334CA6"/>
    <w:rsid w:val="0033563E"/>
    <w:rsid w:val="003375F6"/>
    <w:rsid w:val="0034088A"/>
    <w:rsid w:val="00343734"/>
    <w:rsid w:val="00343843"/>
    <w:rsid w:val="0034411D"/>
    <w:rsid w:val="0034580D"/>
    <w:rsid w:val="003472E4"/>
    <w:rsid w:val="00350766"/>
    <w:rsid w:val="00354032"/>
    <w:rsid w:val="003542C6"/>
    <w:rsid w:val="00354955"/>
    <w:rsid w:val="00354DCD"/>
    <w:rsid w:val="0035620F"/>
    <w:rsid w:val="003576BB"/>
    <w:rsid w:val="00357704"/>
    <w:rsid w:val="00357C26"/>
    <w:rsid w:val="00360D54"/>
    <w:rsid w:val="00361D52"/>
    <w:rsid w:val="0036321F"/>
    <w:rsid w:val="00364DED"/>
    <w:rsid w:val="00365E92"/>
    <w:rsid w:val="00365EF7"/>
    <w:rsid w:val="003660C6"/>
    <w:rsid w:val="00366AE7"/>
    <w:rsid w:val="003674F4"/>
    <w:rsid w:val="00370CA3"/>
    <w:rsid w:val="0037116E"/>
    <w:rsid w:val="00371A51"/>
    <w:rsid w:val="00371FDE"/>
    <w:rsid w:val="003726D9"/>
    <w:rsid w:val="00373048"/>
    <w:rsid w:val="0037466B"/>
    <w:rsid w:val="00374A1F"/>
    <w:rsid w:val="0037520D"/>
    <w:rsid w:val="003765D2"/>
    <w:rsid w:val="00376C79"/>
    <w:rsid w:val="00376D35"/>
    <w:rsid w:val="00377072"/>
    <w:rsid w:val="00382E70"/>
    <w:rsid w:val="003837E0"/>
    <w:rsid w:val="00383A3F"/>
    <w:rsid w:val="00384AD3"/>
    <w:rsid w:val="00385791"/>
    <w:rsid w:val="003858C0"/>
    <w:rsid w:val="00387784"/>
    <w:rsid w:val="003901BF"/>
    <w:rsid w:val="003903E6"/>
    <w:rsid w:val="0039066E"/>
    <w:rsid w:val="003912EA"/>
    <w:rsid w:val="00391593"/>
    <w:rsid w:val="00392623"/>
    <w:rsid w:val="00393466"/>
    <w:rsid w:val="00393554"/>
    <w:rsid w:val="0039404B"/>
    <w:rsid w:val="003943B8"/>
    <w:rsid w:val="00394C96"/>
    <w:rsid w:val="00394CCE"/>
    <w:rsid w:val="003953D0"/>
    <w:rsid w:val="00395D00"/>
    <w:rsid w:val="003A2060"/>
    <w:rsid w:val="003A237B"/>
    <w:rsid w:val="003A30A0"/>
    <w:rsid w:val="003A3E62"/>
    <w:rsid w:val="003A63D3"/>
    <w:rsid w:val="003A72AB"/>
    <w:rsid w:val="003A7847"/>
    <w:rsid w:val="003A7D4A"/>
    <w:rsid w:val="003B03F6"/>
    <w:rsid w:val="003B15D3"/>
    <w:rsid w:val="003B1C36"/>
    <w:rsid w:val="003B1C96"/>
    <w:rsid w:val="003B412B"/>
    <w:rsid w:val="003B649E"/>
    <w:rsid w:val="003B7524"/>
    <w:rsid w:val="003C01F2"/>
    <w:rsid w:val="003C0EF4"/>
    <w:rsid w:val="003C2540"/>
    <w:rsid w:val="003C2CCC"/>
    <w:rsid w:val="003C4090"/>
    <w:rsid w:val="003C45D6"/>
    <w:rsid w:val="003C47AA"/>
    <w:rsid w:val="003C4823"/>
    <w:rsid w:val="003C4D49"/>
    <w:rsid w:val="003C5379"/>
    <w:rsid w:val="003C64D8"/>
    <w:rsid w:val="003C67E0"/>
    <w:rsid w:val="003C6E66"/>
    <w:rsid w:val="003C74AD"/>
    <w:rsid w:val="003C7AD0"/>
    <w:rsid w:val="003D0023"/>
    <w:rsid w:val="003D1990"/>
    <w:rsid w:val="003D1EE0"/>
    <w:rsid w:val="003D255B"/>
    <w:rsid w:val="003D3A3D"/>
    <w:rsid w:val="003D40E1"/>
    <w:rsid w:val="003D4557"/>
    <w:rsid w:val="003D496C"/>
    <w:rsid w:val="003D4D14"/>
    <w:rsid w:val="003D5053"/>
    <w:rsid w:val="003D6889"/>
    <w:rsid w:val="003D7E96"/>
    <w:rsid w:val="003D7EDE"/>
    <w:rsid w:val="003E2597"/>
    <w:rsid w:val="003E33D2"/>
    <w:rsid w:val="003E5402"/>
    <w:rsid w:val="003E5B9F"/>
    <w:rsid w:val="003E62C9"/>
    <w:rsid w:val="003E66CD"/>
    <w:rsid w:val="003E6CDF"/>
    <w:rsid w:val="003E6DA3"/>
    <w:rsid w:val="003E73C5"/>
    <w:rsid w:val="003F1BD3"/>
    <w:rsid w:val="003F1E76"/>
    <w:rsid w:val="003F1EE8"/>
    <w:rsid w:val="003F349B"/>
    <w:rsid w:val="003F34B8"/>
    <w:rsid w:val="003F4860"/>
    <w:rsid w:val="003F4B67"/>
    <w:rsid w:val="003F5C01"/>
    <w:rsid w:val="003F5C54"/>
    <w:rsid w:val="003F6775"/>
    <w:rsid w:val="003F7679"/>
    <w:rsid w:val="003F76B9"/>
    <w:rsid w:val="003F79E3"/>
    <w:rsid w:val="0040214D"/>
    <w:rsid w:val="0040513D"/>
    <w:rsid w:val="00405841"/>
    <w:rsid w:val="00406C27"/>
    <w:rsid w:val="00407B77"/>
    <w:rsid w:val="00407E6C"/>
    <w:rsid w:val="00411BE2"/>
    <w:rsid w:val="00412E6F"/>
    <w:rsid w:val="00414C6E"/>
    <w:rsid w:val="00414F2C"/>
    <w:rsid w:val="004151F7"/>
    <w:rsid w:val="00416C09"/>
    <w:rsid w:val="0041726A"/>
    <w:rsid w:val="004200C0"/>
    <w:rsid w:val="00420BB7"/>
    <w:rsid w:val="00422101"/>
    <w:rsid w:val="00423694"/>
    <w:rsid w:val="00423820"/>
    <w:rsid w:val="004247D4"/>
    <w:rsid w:val="004265E5"/>
    <w:rsid w:val="00426A44"/>
    <w:rsid w:val="00426FAE"/>
    <w:rsid w:val="00430617"/>
    <w:rsid w:val="0043282B"/>
    <w:rsid w:val="00433C70"/>
    <w:rsid w:val="0043454D"/>
    <w:rsid w:val="00434E91"/>
    <w:rsid w:val="00436507"/>
    <w:rsid w:val="00436941"/>
    <w:rsid w:val="00437899"/>
    <w:rsid w:val="004400B5"/>
    <w:rsid w:val="004404F5"/>
    <w:rsid w:val="00440993"/>
    <w:rsid w:val="00440F1E"/>
    <w:rsid w:val="00442C91"/>
    <w:rsid w:val="004437CD"/>
    <w:rsid w:val="004438F6"/>
    <w:rsid w:val="004439AB"/>
    <w:rsid w:val="00443E0F"/>
    <w:rsid w:val="00444C12"/>
    <w:rsid w:val="0044511E"/>
    <w:rsid w:val="0044662D"/>
    <w:rsid w:val="004471FF"/>
    <w:rsid w:val="004473AD"/>
    <w:rsid w:val="00447407"/>
    <w:rsid w:val="004501F4"/>
    <w:rsid w:val="004509BF"/>
    <w:rsid w:val="00451BC6"/>
    <w:rsid w:val="00452580"/>
    <w:rsid w:val="00452D1C"/>
    <w:rsid w:val="0045300C"/>
    <w:rsid w:val="00453BF0"/>
    <w:rsid w:val="00454FFA"/>
    <w:rsid w:val="00456869"/>
    <w:rsid w:val="00456B25"/>
    <w:rsid w:val="0045774A"/>
    <w:rsid w:val="00457A7A"/>
    <w:rsid w:val="0046075E"/>
    <w:rsid w:val="00461175"/>
    <w:rsid w:val="004619A7"/>
    <w:rsid w:val="00462A86"/>
    <w:rsid w:val="00462D4C"/>
    <w:rsid w:val="00462E2C"/>
    <w:rsid w:val="004636AC"/>
    <w:rsid w:val="00465A77"/>
    <w:rsid w:val="004665A0"/>
    <w:rsid w:val="00466759"/>
    <w:rsid w:val="0047054A"/>
    <w:rsid w:val="00470EC2"/>
    <w:rsid w:val="004735E9"/>
    <w:rsid w:val="004739E7"/>
    <w:rsid w:val="00475975"/>
    <w:rsid w:val="00475A10"/>
    <w:rsid w:val="00475CA6"/>
    <w:rsid w:val="00475EAA"/>
    <w:rsid w:val="00476103"/>
    <w:rsid w:val="004764FE"/>
    <w:rsid w:val="0048086F"/>
    <w:rsid w:val="00480F03"/>
    <w:rsid w:val="00480F7D"/>
    <w:rsid w:val="00482ECA"/>
    <w:rsid w:val="00483CD8"/>
    <w:rsid w:val="00485D47"/>
    <w:rsid w:val="00487065"/>
    <w:rsid w:val="00487746"/>
    <w:rsid w:val="00487D63"/>
    <w:rsid w:val="00491E92"/>
    <w:rsid w:val="00492487"/>
    <w:rsid w:val="00494E86"/>
    <w:rsid w:val="00494EB3"/>
    <w:rsid w:val="00495A3C"/>
    <w:rsid w:val="00496373"/>
    <w:rsid w:val="00496E82"/>
    <w:rsid w:val="00497D76"/>
    <w:rsid w:val="004A05A1"/>
    <w:rsid w:val="004A08F2"/>
    <w:rsid w:val="004A187C"/>
    <w:rsid w:val="004A2398"/>
    <w:rsid w:val="004A34B6"/>
    <w:rsid w:val="004A51FE"/>
    <w:rsid w:val="004A53C3"/>
    <w:rsid w:val="004A7CC7"/>
    <w:rsid w:val="004B0FC4"/>
    <w:rsid w:val="004B21EB"/>
    <w:rsid w:val="004B26FE"/>
    <w:rsid w:val="004B5D08"/>
    <w:rsid w:val="004B7331"/>
    <w:rsid w:val="004C1C8D"/>
    <w:rsid w:val="004C2088"/>
    <w:rsid w:val="004C4CCD"/>
    <w:rsid w:val="004C57C5"/>
    <w:rsid w:val="004C6495"/>
    <w:rsid w:val="004C65CE"/>
    <w:rsid w:val="004C774C"/>
    <w:rsid w:val="004C7851"/>
    <w:rsid w:val="004D0A79"/>
    <w:rsid w:val="004D368E"/>
    <w:rsid w:val="004D4811"/>
    <w:rsid w:val="004D4941"/>
    <w:rsid w:val="004D60C4"/>
    <w:rsid w:val="004D681A"/>
    <w:rsid w:val="004D6EA0"/>
    <w:rsid w:val="004D6F88"/>
    <w:rsid w:val="004D7344"/>
    <w:rsid w:val="004E1129"/>
    <w:rsid w:val="004E187E"/>
    <w:rsid w:val="004E1DDD"/>
    <w:rsid w:val="004E2799"/>
    <w:rsid w:val="004E39D1"/>
    <w:rsid w:val="004E48AB"/>
    <w:rsid w:val="004E4DBA"/>
    <w:rsid w:val="004E5043"/>
    <w:rsid w:val="004E5684"/>
    <w:rsid w:val="004E6878"/>
    <w:rsid w:val="004F02BA"/>
    <w:rsid w:val="004F0554"/>
    <w:rsid w:val="004F08CB"/>
    <w:rsid w:val="004F0AF7"/>
    <w:rsid w:val="004F13B0"/>
    <w:rsid w:val="004F1668"/>
    <w:rsid w:val="004F1B80"/>
    <w:rsid w:val="004F1EE5"/>
    <w:rsid w:val="004F1EFC"/>
    <w:rsid w:val="004F3E30"/>
    <w:rsid w:val="004F3F3E"/>
    <w:rsid w:val="004F5BAB"/>
    <w:rsid w:val="004F6312"/>
    <w:rsid w:val="004F68EF"/>
    <w:rsid w:val="00500BC2"/>
    <w:rsid w:val="00501DC7"/>
    <w:rsid w:val="00501F1F"/>
    <w:rsid w:val="005020A5"/>
    <w:rsid w:val="0050240C"/>
    <w:rsid w:val="00502932"/>
    <w:rsid w:val="00502F79"/>
    <w:rsid w:val="005037F4"/>
    <w:rsid w:val="005102F4"/>
    <w:rsid w:val="00511797"/>
    <w:rsid w:val="00511D83"/>
    <w:rsid w:val="005124A0"/>
    <w:rsid w:val="005124BB"/>
    <w:rsid w:val="0051366B"/>
    <w:rsid w:val="00514125"/>
    <w:rsid w:val="00514C46"/>
    <w:rsid w:val="005154E2"/>
    <w:rsid w:val="00516FF9"/>
    <w:rsid w:val="00520797"/>
    <w:rsid w:val="00521D2A"/>
    <w:rsid w:val="0052222A"/>
    <w:rsid w:val="00523752"/>
    <w:rsid w:val="00525290"/>
    <w:rsid w:val="00525866"/>
    <w:rsid w:val="00525D5C"/>
    <w:rsid w:val="00526BC1"/>
    <w:rsid w:val="005302EF"/>
    <w:rsid w:val="00530E18"/>
    <w:rsid w:val="005325FC"/>
    <w:rsid w:val="00534EA6"/>
    <w:rsid w:val="0053534F"/>
    <w:rsid w:val="00535434"/>
    <w:rsid w:val="00536050"/>
    <w:rsid w:val="005370DA"/>
    <w:rsid w:val="00537EEB"/>
    <w:rsid w:val="00540913"/>
    <w:rsid w:val="00540BBB"/>
    <w:rsid w:val="005422F9"/>
    <w:rsid w:val="00542AC2"/>
    <w:rsid w:val="005438C3"/>
    <w:rsid w:val="00545729"/>
    <w:rsid w:val="005502EA"/>
    <w:rsid w:val="00550506"/>
    <w:rsid w:val="00550B79"/>
    <w:rsid w:val="0055136B"/>
    <w:rsid w:val="00552D81"/>
    <w:rsid w:val="005538F2"/>
    <w:rsid w:val="00554D6E"/>
    <w:rsid w:val="00555D9D"/>
    <w:rsid w:val="00556261"/>
    <w:rsid w:val="005573B0"/>
    <w:rsid w:val="00561A75"/>
    <w:rsid w:val="00561AF2"/>
    <w:rsid w:val="00561C6C"/>
    <w:rsid w:val="005635B7"/>
    <w:rsid w:val="00563EC7"/>
    <w:rsid w:val="005653AE"/>
    <w:rsid w:val="00565DFC"/>
    <w:rsid w:val="00567D00"/>
    <w:rsid w:val="0057273C"/>
    <w:rsid w:val="00572A76"/>
    <w:rsid w:val="005739AE"/>
    <w:rsid w:val="0057485C"/>
    <w:rsid w:val="0057518A"/>
    <w:rsid w:val="00576026"/>
    <w:rsid w:val="005760BD"/>
    <w:rsid w:val="00576989"/>
    <w:rsid w:val="00576C4E"/>
    <w:rsid w:val="00576F0F"/>
    <w:rsid w:val="005779CE"/>
    <w:rsid w:val="00580869"/>
    <w:rsid w:val="005809B8"/>
    <w:rsid w:val="0058275D"/>
    <w:rsid w:val="005855FD"/>
    <w:rsid w:val="0058714F"/>
    <w:rsid w:val="00587686"/>
    <w:rsid w:val="0058778D"/>
    <w:rsid w:val="005917E0"/>
    <w:rsid w:val="005924DD"/>
    <w:rsid w:val="00594995"/>
    <w:rsid w:val="00594EF5"/>
    <w:rsid w:val="005952EA"/>
    <w:rsid w:val="0059559C"/>
    <w:rsid w:val="00595D5A"/>
    <w:rsid w:val="0059721E"/>
    <w:rsid w:val="00597689"/>
    <w:rsid w:val="005A0482"/>
    <w:rsid w:val="005A2517"/>
    <w:rsid w:val="005A2820"/>
    <w:rsid w:val="005A2D82"/>
    <w:rsid w:val="005A2DA3"/>
    <w:rsid w:val="005A385F"/>
    <w:rsid w:val="005A3C56"/>
    <w:rsid w:val="005A43C3"/>
    <w:rsid w:val="005A560A"/>
    <w:rsid w:val="005A5E0C"/>
    <w:rsid w:val="005A6A09"/>
    <w:rsid w:val="005A6C7A"/>
    <w:rsid w:val="005A711F"/>
    <w:rsid w:val="005A74DA"/>
    <w:rsid w:val="005B2EBC"/>
    <w:rsid w:val="005B3310"/>
    <w:rsid w:val="005B3813"/>
    <w:rsid w:val="005B5ADB"/>
    <w:rsid w:val="005B5B5C"/>
    <w:rsid w:val="005B5D9A"/>
    <w:rsid w:val="005B5F36"/>
    <w:rsid w:val="005B6785"/>
    <w:rsid w:val="005C03B3"/>
    <w:rsid w:val="005C089D"/>
    <w:rsid w:val="005C14F3"/>
    <w:rsid w:val="005C1C25"/>
    <w:rsid w:val="005C242F"/>
    <w:rsid w:val="005C2F08"/>
    <w:rsid w:val="005C2FCB"/>
    <w:rsid w:val="005C31BD"/>
    <w:rsid w:val="005C35AC"/>
    <w:rsid w:val="005C369F"/>
    <w:rsid w:val="005C4818"/>
    <w:rsid w:val="005C4DF5"/>
    <w:rsid w:val="005C5266"/>
    <w:rsid w:val="005C5835"/>
    <w:rsid w:val="005C618A"/>
    <w:rsid w:val="005C62BD"/>
    <w:rsid w:val="005C6597"/>
    <w:rsid w:val="005D09B4"/>
    <w:rsid w:val="005D0E3C"/>
    <w:rsid w:val="005D2AD0"/>
    <w:rsid w:val="005D30CD"/>
    <w:rsid w:val="005D34F4"/>
    <w:rsid w:val="005D4511"/>
    <w:rsid w:val="005D60D9"/>
    <w:rsid w:val="005D6A0F"/>
    <w:rsid w:val="005D6B8E"/>
    <w:rsid w:val="005D7AE6"/>
    <w:rsid w:val="005D7FFB"/>
    <w:rsid w:val="005E02F7"/>
    <w:rsid w:val="005E07EC"/>
    <w:rsid w:val="005E17E0"/>
    <w:rsid w:val="005E1F7E"/>
    <w:rsid w:val="005E219B"/>
    <w:rsid w:val="005E3D9B"/>
    <w:rsid w:val="005E46CF"/>
    <w:rsid w:val="005E6AD6"/>
    <w:rsid w:val="005E7D75"/>
    <w:rsid w:val="005F0846"/>
    <w:rsid w:val="005F1DB2"/>
    <w:rsid w:val="005F2A0A"/>
    <w:rsid w:val="005F36FC"/>
    <w:rsid w:val="005F3FFE"/>
    <w:rsid w:val="005F5BCB"/>
    <w:rsid w:val="005F5C95"/>
    <w:rsid w:val="005F5E37"/>
    <w:rsid w:val="005F770E"/>
    <w:rsid w:val="00601370"/>
    <w:rsid w:val="0060152E"/>
    <w:rsid w:val="00601AAD"/>
    <w:rsid w:val="00602CB1"/>
    <w:rsid w:val="006036A7"/>
    <w:rsid w:val="0060385A"/>
    <w:rsid w:val="006056CA"/>
    <w:rsid w:val="00606AE9"/>
    <w:rsid w:val="006077FC"/>
    <w:rsid w:val="0061031F"/>
    <w:rsid w:val="0061056D"/>
    <w:rsid w:val="00610C96"/>
    <w:rsid w:val="00611F91"/>
    <w:rsid w:val="00612743"/>
    <w:rsid w:val="00612DDC"/>
    <w:rsid w:val="006132F6"/>
    <w:rsid w:val="00614DC0"/>
    <w:rsid w:val="0062006D"/>
    <w:rsid w:val="006203FE"/>
    <w:rsid w:val="0062123A"/>
    <w:rsid w:val="0062137E"/>
    <w:rsid w:val="00621733"/>
    <w:rsid w:val="00622622"/>
    <w:rsid w:val="00622F12"/>
    <w:rsid w:val="00623F40"/>
    <w:rsid w:val="00625B99"/>
    <w:rsid w:val="006265E6"/>
    <w:rsid w:val="00627316"/>
    <w:rsid w:val="00627500"/>
    <w:rsid w:val="00630FFF"/>
    <w:rsid w:val="0063167D"/>
    <w:rsid w:val="00632F50"/>
    <w:rsid w:val="00633A19"/>
    <w:rsid w:val="00633AA4"/>
    <w:rsid w:val="00635A03"/>
    <w:rsid w:val="00635B9E"/>
    <w:rsid w:val="006363EF"/>
    <w:rsid w:val="006375FD"/>
    <w:rsid w:val="00637846"/>
    <w:rsid w:val="00641138"/>
    <w:rsid w:val="00641731"/>
    <w:rsid w:val="006430F6"/>
    <w:rsid w:val="00644031"/>
    <w:rsid w:val="0064473E"/>
    <w:rsid w:val="00644BA7"/>
    <w:rsid w:val="00645425"/>
    <w:rsid w:val="006467DB"/>
    <w:rsid w:val="006530A9"/>
    <w:rsid w:val="00654523"/>
    <w:rsid w:val="00654FAE"/>
    <w:rsid w:val="0065561C"/>
    <w:rsid w:val="006569C4"/>
    <w:rsid w:val="006609E4"/>
    <w:rsid w:val="00662180"/>
    <w:rsid w:val="00663D86"/>
    <w:rsid w:val="00663F35"/>
    <w:rsid w:val="00664C8C"/>
    <w:rsid w:val="00665F4B"/>
    <w:rsid w:val="00666479"/>
    <w:rsid w:val="00666F46"/>
    <w:rsid w:val="00667BF6"/>
    <w:rsid w:val="00670DB1"/>
    <w:rsid w:val="00672271"/>
    <w:rsid w:val="00673268"/>
    <w:rsid w:val="00673C1A"/>
    <w:rsid w:val="006747F4"/>
    <w:rsid w:val="0067507B"/>
    <w:rsid w:val="00675A3A"/>
    <w:rsid w:val="0067640E"/>
    <w:rsid w:val="0067670D"/>
    <w:rsid w:val="006776AE"/>
    <w:rsid w:val="00680B5E"/>
    <w:rsid w:val="00681950"/>
    <w:rsid w:val="00681B79"/>
    <w:rsid w:val="006821A8"/>
    <w:rsid w:val="0068333C"/>
    <w:rsid w:val="00683AF7"/>
    <w:rsid w:val="006840B5"/>
    <w:rsid w:val="00684761"/>
    <w:rsid w:val="00684A97"/>
    <w:rsid w:val="006864B1"/>
    <w:rsid w:val="00686817"/>
    <w:rsid w:val="00686DC4"/>
    <w:rsid w:val="00687676"/>
    <w:rsid w:val="006876C3"/>
    <w:rsid w:val="00687C62"/>
    <w:rsid w:val="006902D3"/>
    <w:rsid w:val="0069046E"/>
    <w:rsid w:val="0069047E"/>
    <w:rsid w:val="00690759"/>
    <w:rsid w:val="00690AAA"/>
    <w:rsid w:val="00690DCB"/>
    <w:rsid w:val="00692243"/>
    <w:rsid w:val="006932C2"/>
    <w:rsid w:val="00693C0A"/>
    <w:rsid w:val="00694485"/>
    <w:rsid w:val="00695054"/>
    <w:rsid w:val="00695588"/>
    <w:rsid w:val="006965BC"/>
    <w:rsid w:val="00696A23"/>
    <w:rsid w:val="00697FEB"/>
    <w:rsid w:val="006A0693"/>
    <w:rsid w:val="006A0E0D"/>
    <w:rsid w:val="006A1116"/>
    <w:rsid w:val="006A1A6A"/>
    <w:rsid w:val="006A3639"/>
    <w:rsid w:val="006A3ACE"/>
    <w:rsid w:val="006A3BC8"/>
    <w:rsid w:val="006A40D5"/>
    <w:rsid w:val="006A5E98"/>
    <w:rsid w:val="006A5EB1"/>
    <w:rsid w:val="006A63D6"/>
    <w:rsid w:val="006A6431"/>
    <w:rsid w:val="006A6849"/>
    <w:rsid w:val="006A6C1F"/>
    <w:rsid w:val="006B10DE"/>
    <w:rsid w:val="006B22A5"/>
    <w:rsid w:val="006B2BCF"/>
    <w:rsid w:val="006B30E3"/>
    <w:rsid w:val="006B3E4D"/>
    <w:rsid w:val="006B4E77"/>
    <w:rsid w:val="006B69C3"/>
    <w:rsid w:val="006B7563"/>
    <w:rsid w:val="006B7D08"/>
    <w:rsid w:val="006C1616"/>
    <w:rsid w:val="006C31F1"/>
    <w:rsid w:val="006C3F91"/>
    <w:rsid w:val="006C418E"/>
    <w:rsid w:val="006C4C8B"/>
    <w:rsid w:val="006C5659"/>
    <w:rsid w:val="006C5C7F"/>
    <w:rsid w:val="006C7244"/>
    <w:rsid w:val="006D0430"/>
    <w:rsid w:val="006D127B"/>
    <w:rsid w:val="006D2CE8"/>
    <w:rsid w:val="006D39B2"/>
    <w:rsid w:val="006D453A"/>
    <w:rsid w:val="006D4551"/>
    <w:rsid w:val="006D49BB"/>
    <w:rsid w:val="006D56E2"/>
    <w:rsid w:val="006D6340"/>
    <w:rsid w:val="006D6DB5"/>
    <w:rsid w:val="006D6E4C"/>
    <w:rsid w:val="006D7A93"/>
    <w:rsid w:val="006E0359"/>
    <w:rsid w:val="006E183A"/>
    <w:rsid w:val="006E1E41"/>
    <w:rsid w:val="006E1FF6"/>
    <w:rsid w:val="006E3960"/>
    <w:rsid w:val="006E4035"/>
    <w:rsid w:val="006E46DC"/>
    <w:rsid w:val="006E4832"/>
    <w:rsid w:val="006E5AE4"/>
    <w:rsid w:val="006E5CE0"/>
    <w:rsid w:val="006E643C"/>
    <w:rsid w:val="006E7610"/>
    <w:rsid w:val="006E76F6"/>
    <w:rsid w:val="006E7CF0"/>
    <w:rsid w:val="006F0FB3"/>
    <w:rsid w:val="006F19D2"/>
    <w:rsid w:val="006F1C74"/>
    <w:rsid w:val="006F232A"/>
    <w:rsid w:val="006F3961"/>
    <w:rsid w:val="006F4129"/>
    <w:rsid w:val="006F4A3E"/>
    <w:rsid w:val="006F4B57"/>
    <w:rsid w:val="006F4EC8"/>
    <w:rsid w:val="006F55C5"/>
    <w:rsid w:val="006F69E2"/>
    <w:rsid w:val="006F6C5C"/>
    <w:rsid w:val="006F753D"/>
    <w:rsid w:val="0070005A"/>
    <w:rsid w:val="00700A06"/>
    <w:rsid w:val="00701AC5"/>
    <w:rsid w:val="00702FE3"/>
    <w:rsid w:val="00703326"/>
    <w:rsid w:val="00705093"/>
    <w:rsid w:val="00710D6B"/>
    <w:rsid w:val="00711512"/>
    <w:rsid w:val="007119F5"/>
    <w:rsid w:val="0071253B"/>
    <w:rsid w:val="00713C5F"/>
    <w:rsid w:val="00714388"/>
    <w:rsid w:val="00715135"/>
    <w:rsid w:val="00716D44"/>
    <w:rsid w:val="00716E81"/>
    <w:rsid w:val="007171FB"/>
    <w:rsid w:val="00717569"/>
    <w:rsid w:val="007220F5"/>
    <w:rsid w:val="007231F7"/>
    <w:rsid w:val="00723A6A"/>
    <w:rsid w:val="007240A3"/>
    <w:rsid w:val="00724FA2"/>
    <w:rsid w:val="007251D8"/>
    <w:rsid w:val="00725673"/>
    <w:rsid w:val="00725B35"/>
    <w:rsid w:val="00727385"/>
    <w:rsid w:val="00727F20"/>
    <w:rsid w:val="00730E28"/>
    <w:rsid w:val="007311C9"/>
    <w:rsid w:val="00731A7A"/>
    <w:rsid w:val="00731FB6"/>
    <w:rsid w:val="007324BD"/>
    <w:rsid w:val="00732C32"/>
    <w:rsid w:val="00732F35"/>
    <w:rsid w:val="00733B0D"/>
    <w:rsid w:val="0073525C"/>
    <w:rsid w:val="00735AB9"/>
    <w:rsid w:val="00735E0F"/>
    <w:rsid w:val="00735E4E"/>
    <w:rsid w:val="007365BD"/>
    <w:rsid w:val="00742AA8"/>
    <w:rsid w:val="00744760"/>
    <w:rsid w:val="00745062"/>
    <w:rsid w:val="0074565E"/>
    <w:rsid w:val="007456C5"/>
    <w:rsid w:val="007469FF"/>
    <w:rsid w:val="00746BFE"/>
    <w:rsid w:val="00747342"/>
    <w:rsid w:val="00747C62"/>
    <w:rsid w:val="0075241E"/>
    <w:rsid w:val="00752582"/>
    <w:rsid w:val="00752823"/>
    <w:rsid w:val="00752879"/>
    <w:rsid w:val="0075377C"/>
    <w:rsid w:val="0075392C"/>
    <w:rsid w:val="00753F7A"/>
    <w:rsid w:val="007549D4"/>
    <w:rsid w:val="007549E4"/>
    <w:rsid w:val="00755CD8"/>
    <w:rsid w:val="00757175"/>
    <w:rsid w:val="00760EEA"/>
    <w:rsid w:val="007610CB"/>
    <w:rsid w:val="007629DC"/>
    <w:rsid w:val="007633D2"/>
    <w:rsid w:val="007640D5"/>
    <w:rsid w:val="00764E56"/>
    <w:rsid w:val="00765470"/>
    <w:rsid w:val="00766000"/>
    <w:rsid w:val="007668F6"/>
    <w:rsid w:val="00766ADA"/>
    <w:rsid w:val="007674C5"/>
    <w:rsid w:val="00770B17"/>
    <w:rsid w:val="007711D3"/>
    <w:rsid w:val="007725FD"/>
    <w:rsid w:val="00774D86"/>
    <w:rsid w:val="00775492"/>
    <w:rsid w:val="0077569B"/>
    <w:rsid w:val="00777657"/>
    <w:rsid w:val="00782E64"/>
    <w:rsid w:val="007830A2"/>
    <w:rsid w:val="00784107"/>
    <w:rsid w:val="00784218"/>
    <w:rsid w:val="00785903"/>
    <w:rsid w:val="00785979"/>
    <w:rsid w:val="00786D2D"/>
    <w:rsid w:val="00787086"/>
    <w:rsid w:val="00790580"/>
    <w:rsid w:val="00791B45"/>
    <w:rsid w:val="0079254E"/>
    <w:rsid w:val="007942F2"/>
    <w:rsid w:val="00795C55"/>
    <w:rsid w:val="00795D4D"/>
    <w:rsid w:val="007961F2"/>
    <w:rsid w:val="0079633B"/>
    <w:rsid w:val="0079718C"/>
    <w:rsid w:val="007977B8"/>
    <w:rsid w:val="007A02D9"/>
    <w:rsid w:val="007A0DE7"/>
    <w:rsid w:val="007A102F"/>
    <w:rsid w:val="007A1961"/>
    <w:rsid w:val="007A1982"/>
    <w:rsid w:val="007A1C50"/>
    <w:rsid w:val="007A3241"/>
    <w:rsid w:val="007A362F"/>
    <w:rsid w:val="007A36AB"/>
    <w:rsid w:val="007A42CA"/>
    <w:rsid w:val="007A4BAD"/>
    <w:rsid w:val="007A52EA"/>
    <w:rsid w:val="007A7301"/>
    <w:rsid w:val="007B00BC"/>
    <w:rsid w:val="007B01FA"/>
    <w:rsid w:val="007B03F5"/>
    <w:rsid w:val="007B047D"/>
    <w:rsid w:val="007B0C51"/>
    <w:rsid w:val="007B2574"/>
    <w:rsid w:val="007B2E1C"/>
    <w:rsid w:val="007B30CB"/>
    <w:rsid w:val="007B3638"/>
    <w:rsid w:val="007B38E0"/>
    <w:rsid w:val="007B46F9"/>
    <w:rsid w:val="007B4CF2"/>
    <w:rsid w:val="007B6D04"/>
    <w:rsid w:val="007B7B4E"/>
    <w:rsid w:val="007C0742"/>
    <w:rsid w:val="007C1418"/>
    <w:rsid w:val="007C1677"/>
    <w:rsid w:val="007C1FFF"/>
    <w:rsid w:val="007C2013"/>
    <w:rsid w:val="007C2BE4"/>
    <w:rsid w:val="007C2C0C"/>
    <w:rsid w:val="007C2C40"/>
    <w:rsid w:val="007C3AC0"/>
    <w:rsid w:val="007C404B"/>
    <w:rsid w:val="007C4EF8"/>
    <w:rsid w:val="007C5FFD"/>
    <w:rsid w:val="007C70A6"/>
    <w:rsid w:val="007C758F"/>
    <w:rsid w:val="007C79AD"/>
    <w:rsid w:val="007D0088"/>
    <w:rsid w:val="007D049D"/>
    <w:rsid w:val="007D23E4"/>
    <w:rsid w:val="007D241B"/>
    <w:rsid w:val="007D2C0A"/>
    <w:rsid w:val="007D43C9"/>
    <w:rsid w:val="007D5669"/>
    <w:rsid w:val="007D5B96"/>
    <w:rsid w:val="007D6799"/>
    <w:rsid w:val="007D727C"/>
    <w:rsid w:val="007D793F"/>
    <w:rsid w:val="007D7FBA"/>
    <w:rsid w:val="007E009F"/>
    <w:rsid w:val="007E0DD7"/>
    <w:rsid w:val="007E10D7"/>
    <w:rsid w:val="007E1C66"/>
    <w:rsid w:val="007E24C5"/>
    <w:rsid w:val="007E3561"/>
    <w:rsid w:val="007E3838"/>
    <w:rsid w:val="007E49A5"/>
    <w:rsid w:val="007E49D0"/>
    <w:rsid w:val="007E4F96"/>
    <w:rsid w:val="007E5362"/>
    <w:rsid w:val="007E5F91"/>
    <w:rsid w:val="007E61E8"/>
    <w:rsid w:val="007E6C2B"/>
    <w:rsid w:val="007E6F7D"/>
    <w:rsid w:val="007F0762"/>
    <w:rsid w:val="007F0C6F"/>
    <w:rsid w:val="007F179C"/>
    <w:rsid w:val="007F1EE7"/>
    <w:rsid w:val="007F2BB0"/>
    <w:rsid w:val="007F2CDB"/>
    <w:rsid w:val="007F2F4E"/>
    <w:rsid w:val="007F34A2"/>
    <w:rsid w:val="007F428C"/>
    <w:rsid w:val="007F4650"/>
    <w:rsid w:val="007F4B42"/>
    <w:rsid w:val="007F7418"/>
    <w:rsid w:val="007F7698"/>
    <w:rsid w:val="007F7D5D"/>
    <w:rsid w:val="007F7F96"/>
    <w:rsid w:val="008006F1"/>
    <w:rsid w:val="00804385"/>
    <w:rsid w:val="0080452B"/>
    <w:rsid w:val="00805462"/>
    <w:rsid w:val="008055DD"/>
    <w:rsid w:val="0080585E"/>
    <w:rsid w:val="008061B5"/>
    <w:rsid w:val="00806714"/>
    <w:rsid w:val="00806DED"/>
    <w:rsid w:val="00810B95"/>
    <w:rsid w:val="00810C3C"/>
    <w:rsid w:val="00810CEB"/>
    <w:rsid w:val="0081128C"/>
    <w:rsid w:val="00812DCC"/>
    <w:rsid w:val="00812F33"/>
    <w:rsid w:val="00813137"/>
    <w:rsid w:val="00814E87"/>
    <w:rsid w:val="008164CE"/>
    <w:rsid w:val="0081655B"/>
    <w:rsid w:val="00816B71"/>
    <w:rsid w:val="00816F3C"/>
    <w:rsid w:val="0081731A"/>
    <w:rsid w:val="00817D1B"/>
    <w:rsid w:val="00820AD2"/>
    <w:rsid w:val="00820B1A"/>
    <w:rsid w:val="00821238"/>
    <w:rsid w:val="008234BC"/>
    <w:rsid w:val="00824F83"/>
    <w:rsid w:val="0082684D"/>
    <w:rsid w:val="008278D9"/>
    <w:rsid w:val="00827C6A"/>
    <w:rsid w:val="00831295"/>
    <w:rsid w:val="00831F7D"/>
    <w:rsid w:val="00831FDE"/>
    <w:rsid w:val="00832629"/>
    <w:rsid w:val="00832ABF"/>
    <w:rsid w:val="008331CE"/>
    <w:rsid w:val="008335E1"/>
    <w:rsid w:val="00834B0E"/>
    <w:rsid w:val="00835E0D"/>
    <w:rsid w:val="00835F12"/>
    <w:rsid w:val="00836A0F"/>
    <w:rsid w:val="00836A8F"/>
    <w:rsid w:val="008370E2"/>
    <w:rsid w:val="008400FE"/>
    <w:rsid w:val="008407A5"/>
    <w:rsid w:val="0084190E"/>
    <w:rsid w:val="008436F4"/>
    <w:rsid w:val="00844A18"/>
    <w:rsid w:val="00846249"/>
    <w:rsid w:val="008465B9"/>
    <w:rsid w:val="00850607"/>
    <w:rsid w:val="00850F11"/>
    <w:rsid w:val="008516D0"/>
    <w:rsid w:val="00852050"/>
    <w:rsid w:val="00852A00"/>
    <w:rsid w:val="00853D24"/>
    <w:rsid w:val="0085446B"/>
    <w:rsid w:val="00855107"/>
    <w:rsid w:val="008558D2"/>
    <w:rsid w:val="00855E12"/>
    <w:rsid w:val="00856988"/>
    <w:rsid w:val="00857EB6"/>
    <w:rsid w:val="00860184"/>
    <w:rsid w:val="008604B9"/>
    <w:rsid w:val="00860CD7"/>
    <w:rsid w:val="0086132F"/>
    <w:rsid w:val="0086173F"/>
    <w:rsid w:val="00861DDA"/>
    <w:rsid w:val="00862597"/>
    <w:rsid w:val="00862C2B"/>
    <w:rsid w:val="00862D98"/>
    <w:rsid w:val="008640F6"/>
    <w:rsid w:val="00864BA1"/>
    <w:rsid w:val="00864E7D"/>
    <w:rsid w:val="00867377"/>
    <w:rsid w:val="00867E06"/>
    <w:rsid w:val="00867EFC"/>
    <w:rsid w:val="008713D2"/>
    <w:rsid w:val="00872180"/>
    <w:rsid w:val="0087239E"/>
    <w:rsid w:val="00873C99"/>
    <w:rsid w:val="00873F7A"/>
    <w:rsid w:val="008741F9"/>
    <w:rsid w:val="00875AC3"/>
    <w:rsid w:val="00875ADE"/>
    <w:rsid w:val="008760E1"/>
    <w:rsid w:val="00880396"/>
    <w:rsid w:val="008815A4"/>
    <w:rsid w:val="00884CB0"/>
    <w:rsid w:val="00885827"/>
    <w:rsid w:val="00886444"/>
    <w:rsid w:val="008921C3"/>
    <w:rsid w:val="008925FB"/>
    <w:rsid w:val="008938E6"/>
    <w:rsid w:val="008938E7"/>
    <w:rsid w:val="0089574D"/>
    <w:rsid w:val="00897DFC"/>
    <w:rsid w:val="00897E4C"/>
    <w:rsid w:val="008A0003"/>
    <w:rsid w:val="008A0720"/>
    <w:rsid w:val="008A0A7A"/>
    <w:rsid w:val="008A14DC"/>
    <w:rsid w:val="008A1AE2"/>
    <w:rsid w:val="008A1AF5"/>
    <w:rsid w:val="008A2416"/>
    <w:rsid w:val="008A2907"/>
    <w:rsid w:val="008A2EF0"/>
    <w:rsid w:val="008A3CF3"/>
    <w:rsid w:val="008A4245"/>
    <w:rsid w:val="008A5340"/>
    <w:rsid w:val="008A5482"/>
    <w:rsid w:val="008A5F23"/>
    <w:rsid w:val="008A68ED"/>
    <w:rsid w:val="008A6D97"/>
    <w:rsid w:val="008A721C"/>
    <w:rsid w:val="008A7606"/>
    <w:rsid w:val="008A7B63"/>
    <w:rsid w:val="008B34CD"/>
    <w:rsid w:val="008B3568"/>
    <w:rsid w:val="008B3631"/>
    <w:rsid w:val="008B3DDA"/>
    <w:rsid w:val="008B3F67"/>
    <w:rsid w:val="008B40C4"/>
    <w:rsid w:val="008B51DB"/>
    <w:rsid w:val="008B535B"/>
    <w:rsid w:val="008B578A"/>
    <w:rsid w:val="008B597F"/>
    <w:rsid w:val="008B6CB0"/>
    <w:rsid w:val="008B7268"/>
    <w:rsid w:val="008B7F55"/>
    <w:rsid w:val="008C114B"/>
    <w:rsid w:val="008C2741"/>
    <w:rsid w:val="008C30E4"/>
    <w:rsid w:val="008C4D90"/>
    <w:rsid w:val="008C729C"/>
    <w:rsid w:val="008C7A73"/>
    <w:rsid w:val="008D010C"/>
    <w:rsid w:val="008D02AE"/>
    <w:rsid w:val="008D0622"/>
    <w:rsid w:val="008D0667"/>
    <w:rsid w:val="008D0884"/>
    <w:rsid w:val="008D1563"/>
    <w:rsid w:val="008D1A60"/>
    <w:rsid w:val="008D1B7A"/>
    <w:rsid w:val="008D1BB5"/>
    <w:rsid w:val="008D25A3"/>
    <w:rsid w:val="008D2AC0"/>
    <w:rsid w:val="008D4258"/>
    <w:rsid w:val="008D6014"/>
    <w:rsid w:val="008D6548"/>
    <w:rsid w:val="008D6FDC"/>
    <w:rsid w:val="008D758E"/>
    <w:rsid w:val="008E04DD"/>
    <w:rsid w:val="008E0A41"/>
    <w:rsid w:val="008E0C31"/>
    <w:rsid w:val="008E10BB"/>
    <w:rsid w:val="008E10C6"/>
    <w:rsid w:val="008E18C3"/>
    <w:rsid w:val="008E3397"/>
    <w:rsid w:val="008E3F9D"/>
    <w:rsid w:val="008E4AD6"/>
    <w:rsid w:val="008E4BF5"/>
    <w:rsid w:val="008E5079"/>
    <w:rsid w:val="008E5328"/>
    <w:rsid w:val="008E589B"/>
    <w:rsid w:val="008F1AAA"/>
    <w:rsid w:val="008F226B"/>
    <w:rsid w:val="008F33D6"/>
    <w:rsid w:val="008F3CB4"/>
    <w:rsid w:val="008F4CD4"/>
    <w:rsid w:val="008F65EF"/>
    <w:rsid w:val="008F6E87"/>
    <w:rsid w:val="008F79CB"/>
    <w:rsid w:val="008F7D07"/>
    <w:rsid w:val="009000EA"/>
    <w:rsid w:val="00902145"/>
    <w:rsid w:val="00902729"/>
    <w:rsid w:val="00902B61"/>
    <w:rsid w:val="00902E7E"/>
    <w:rsid w:val="009048DD"/>
    <w:rsid w:val="00904F80"/>
    <w:rsid w:val="009062C3"/>
    <w:rsid w:val="0090764F"/>
    <w:rsid w:val="00907979"/>
    <w:rsid w:val="0091035D"/>
    <w:rsid w:val="00910365"/>
    <w:rsid w:val="00911FA9"/>
    <w:rsid w:val="009135FF"/>
    <w:rsid w:val="00913801"/>
    <w:rsid w:val="009139C9"/>
    <w:rsid w:val="00913A14"/>
    <w:rsid w:val="0091422F"/>
    <w:rsid w:val="00914406"/>
    <w:rsid w:val="00916501"/>
    <w:rsid w:val="00916B36"/>
    <w:rsid w:val="00920D25"/>
    <w:rsid w:val="009218BB"/>
    <w:rsid w:val="00922083"/>
    <w:rsid w:val="0092331C"/>
    <w:rsid w:val="00923AFA"/>
    <w:rsid w:val="00923BE1"/>
    <w:rsid w:val="009259CA"/>
    <w:rsid w:val="00925F50"/>
    <w:rsid w:val="00926A3F"/>
    <w:rsid w:val="0092736D"/>
    <w:rsid w:val="009278B6"/>
    <w:rsid w:val="00927B72"/>
    <w:rsid w:val="00927F49"/>
    <w:rsid w:val="00930BF3"/>
    <w:rsid w:val="009333BF"/>
    <w:rsid w:val="00934033"/>
    <w:rsid w:val="00934056"/>
    <w:rsid w:val="0093470D"/>
    <w:rsid w:val="009350DD"/>
    <w:rsid w:val="00935D74"/>
    <w:rsid w:val="00937B86"/>
    <w:rsid w:val="00941661"/>
    <w:rsid w:val="009418D8"/>
    <w:rsid w:val="009427F0"/>
    <w:rsid w:val="00942E28"/>
    <w:rsid w:val="00943674"/>
    <w:rsid w:val="00943A6F"/>
    <w:rsid w:val="00943AD5"/>
    <w:rsid w:val="00943E1A"/>
    <w:rsid w:val="009444CE"/>
    <w:rsid w:val="009447E0"/>
    <w:rsid w:val="00944A1B"/>
    <w:rsid w:val="009462C2"/>
    <w:rsid w:val="00947579"/>
    <w:rsid w:val="009478BA"/>
    <w:rsid w:val="00950218"/>
    <w:rsid w:val="009525E7"/>
    <w:rsid w:val="00952C69"/>
    <w:rsid w:val="00952FD0"/>
    <w:rsid w:val="009530ED"/>
    <w:rsid w:val="0095343D"/>
    <w:rsid w:val="00954B36"/>
    <w:rsid w:val="00956596"/>
    <w:rsid w:val="0095699C"/>
    <w:rsid w:val="00960246"/>
    <w:rsid w:val="00960352"/>
    <w:rsid w:val="00961B17"/>
    <w:rsid w:val="00961BE4"/>
    <w:rsid w:val="00962A12"/>
    <w:rsid w:val="00963753"/>
    <w:rsid w:val="00963E87"/>
    <w:rsid w:val="00963FF9"/>
    <w:rsid w:val="00965DAE"/>
    <w:rsid w:val="00966506"/>
    <w:rsid w:val="00967D78"/>
    <w:rsid w:val="00970260"/>
    <w:rsid w:val="0097077A"/>
    <w:rsid w:val="00970BB0"/>
    <w:rsid w:val="00971147"/>
    <w:rsid w:val="00971886"/>
    <w:rsid w:val="00971C67"/>
    <w:rsid w:val="009725A5"/>
    <w:rsid w:val="00972A7D"/>
    <w:rsid w:val="00973164"/>
    <w:rsid w:val="009731B1"/>
    <w:rsid w:val="0097336B"/>
    <w:rsid w:val="0097364E"/>
    <w:rsid w:val="0097377C"/>
    <w:rsid w:val="0097384D"/>
    <w:rsid w:val="00974D8C"/>
    <w:rsid w:val="009751A2"/>
    <w:rsid w:val="0097529F"/>
    <w:rsid w:val="00975F56"/>
    <w:rsid w:val="009763F6"/>
    <w:rsid w:val="00976681"/>
    <w:rsid w:val="00976A55"/>
    <w:rsid w:val="00977179"/>
    <w:rsid w:val="009771BF"/>
    <w:rsid w:val="00977EF8"/>
    <w:rsid w:val="00981DFB"/>
    <w:rsid w:val="0098262C"/>
    <w:rsid w:val="009836F5"/>
    <w:rsid w:val="00983872"/>
    <w:rsid w:val="00983F81"/>
    <w:rsid w:val="00985B43"/>
    <w:rsid w:val="009863BB"/>
    <w:rsid w:val="009869E4"/>
    <w:rsid w:val="00986B25"/>
    <w:rsid w:val="00986E48"/>
    <w:rsid w:val="00987078"/>
    <w:rsid w:val="00987AAC"/>
    <w:rsid w:val="00987CEE"/>
    <w:rsid w:val="009902F0"/>
    <w:rsid w:val="0099334B"/>
    <w:rsid w:val="009933A6"/>
    <w:rsid w:val="0099376F"/>
    <w:rsid w:val="009979BC"/>
    <w:rsid w:val="009A1238"/>
    <w:rsid w:val="009A140E"/>
    <w:rsid w:val="009A22F8"/>
    <w:rsid w:val="009A2940"/>
    <w:rsid w:val="009A2B22"/>
    <w:rsid w:val="009A2D88"/>
    <w:rsid w:val="009A338A"/>
    <w:rsid w:val="009A3479"/>
    <w:rsid w:val="009A47AF"/>
    <w:rsid w:val="009A4D18"/>
    <w:rsid w:val="009A5ABB"/>
    <w:rsid w:val="009A5BB4"/>
    <w:rsid w:val="009A5EE2"/>
    <w:rsid w:val="009A71F9"/>
    <w:rsid w:val="009A7F39"/>
    <w:rsid w:val="009B008E"/>
    <w:rsid w:val="009B18A8"/>
    <w:rsid w:val="009B2C36"/>
    <w:rsid w:val="009B350E"/>
    <w:rsid w:val="009B35F9"/>
    <w:rsid w:val="009B51E4"/>
    <w:rsid w:val="009B6568"/>
    <w:rsid w:val="009B6DF3"/>
    <w:rsid w:val="009B72BE"/>
    <w:rsid w:val="009B7A46"/>
    <w:rsid w:val="009C06E0"/>
    <w:rsid w:val="009C1387"/>
    <w:rsid w:val="009C3059"/>
    <w:rsid w:val="009C37FD"/>
    <w:rsid w:val="009C3B19"/>
    <w:rsid w:val="009C420B"/>
    <w:rsid w:val="009C4840"/>
    <w:rsid w:val="009C5D00"/>
    <w:rsid w:val="009C5F85"/>
    <w:rsid w:val="009C61DD"/>
    <w:rsid w:val="009C6CB7"/>
    <w:rsid w:val="009C6CF2"/>
    <w:rsid w:val="009C6E15"/>
    <w:rsid w:val="009D0E20"/>
    <w:rsid w:val="009D0F83"/>
    <w:rsid w:val="009D1C58"/>
    <w:rsid w:val="009D1D15"/>
    <w:rsid w:val="009D1F69"/>
    <w:rsid w:val="009D2608"/>
    <w:rsid w:val="009D28E0"/>
    <w:rsid w:val="009D35F2"/>
    <w:rsid w:val="009D3752"/>
    <w:rsid w:val="009D3B75"/>
    <w:rsid w:val="009D633A"/>
    <w:rsid w:val="009D7DCC"/>
    <w:rsid w:val="009E021F"/>
    <w:rsid w:val="009E0D3A"/>
    <w:rsid w:val="009E12A2"/>
    <w:rsid w:val="009E16F6"/>
    <w:rsid w:val="009E2879"/>
    <w:rsid w:val="009E43D7"/>
    <w:rsid w:val="009E51B6"/>
    <w:rsid w:val="009F0239"/>
    <w:rsid w:val="009F024A"/>
    <w:rsid w:val="009F1045"/>
    <w:rsid w:val="009F4D7F"/>
    <w:rsid w:val="009F6254"/>
    <w:rsid w:val="009F7A35"/>
    <w:rsid w:val="00A01B7A"/>
    <w:rsid w:val="00A038F4"/>
    <w:rsid w:val="00A04E17"/>
    <w:rsid w:val="00A04E25"/>
    <w:rsid w:val="00A051E3"/>
    <w:rsid w:val="00A056E0"/>
    <w:rsid w:val="00A12E4B"/>
    <w:rsid w:val="00A13C82"/>
    <w:rsid w:val="00A14BB5"/>
    <w:rsid w:val="00A1595C"/>
    <w:rsid w:val="00A16CE5"/>
    <w:rsid w:val="00A17011"/>
    <w:rsid w:val="00A17789"/>
    <w:rsid w:val="00A2035E"/>
    <w:rsid w:val="00A20B24"/>
    <w:rsid w:val="00A20E5B"/>
    <w:rsid w:val="00A2304D"/>
    <w:rsid w:val="00A242FF"/>
    <w:rsid w:val="00A25404"/>
    <w:rsid w:val="00A27009"/>
    <w:rsid w:val="00A27AF1"/>
    <w:rsid w:val="00A30225"/>
    <w:rsid w:val="00A30378"/>
    <w:rsid w:val="00A306BC"/>
    <w:rsid w:val="00A31E85"/>
    <w:rsid w:val="00A3221E"/>
    <w:rsid w:val="00A35795"/>
    <w:rsid w:val="00A360F1"/>
    <w:rsid w:val="00A36EA6"/>
    <w:rsid w:val="00A375E1"/>
    <w:rsid w:val="00A4031E"/>
    <w:rsid w:val="00A4171B"/>
    <w:rsid w:val="00A4191B"/>
    <w:rsid w:val="00A41F75"/>
    <w:rsid w:val="00A422BB"/>
    <w:rsid w:val="00A42979"/>
    <w:rsid w:val="00A42C84"/>
    <w:rsid w:val="00A440C5"/>
    <w:rsid w:val="00A4431F"/>
    <w:rsid w:val="00A457DD"/>
    <w:rsid w:val="00A464B7"/>
    <w:rsid w:val="00A50133"/>
    <w:rsid w:val="00A50C5E"/>
    <w:rsid w:val="00A5124C"/>
    <w:rsid w:val="00A5153D"/>
    <w:rsid w:val="00A52FE7"/>
    <w:rsid w:val="00A540A6"/>
    <w:rsid w:val="00A549AB"/>
    <w:rsid w:val="00A54E89"/>
    <w:rsid w:val="00A554D3"/>
    <w:rsid w:val="00A55792"/>
    <w:rsid w:val="00A55EC1"/>
    <w:rsid w:val="00A5611E"/>
    <w:rsid w:val="00A56765"/>
    <w:rsid w:val="00A5704C"/>
    <w:rsid w:val="00A57226"/>
    <w:rsid w:val="00A57897"/>
    <w:rsid w:val="00A57BEE"/>
    <w:rsid w:val="00A57C22"/>
    <w:rsid w:val="00A57F14"/>
    <w:rsid w:val="00A616AF"/>
    <w:rsid w:val="00A61D51"/>
    <w:rsid w:val="00A62014"/>
    <w:rsid w:val="00A629E9"/>
    <w:rsid w:val="00A645DF"/>
    <w:rsid w:val="00A648EC"/>
    <w:rsid w:val="00A67285"/>
    <w:rsid w:val="00A7088B"/>
    <w:rsid w:val="00A70DCA"/>
    <w:rsid w:val="00A70FB7"/>
    <w:rsid w:val="00A71A1D"/>
    <w:rsid w:val="00A720EA"/>
    <w:rsid w:val="00A72998"/>
    <w:rsid w:val="00A72CA2"/>
    <w:rsid w:val="00A72DB6"/>
    <w:rsid w:val="00A72DBE"/>
    <w:rsid w:val="00A72F8B"/>
    <w:rsid w:val="00A740C6"/>
    <w:rsid w:val="00A746AE"/>
    <w:rsid w:val="00A76067"/>
    <w:rsid w:val="00A76735"/>
    <w:rsid w:val="00A76D29"/>
    <w:rsid w:val="00A76D7E"/>
    <w:rsid w:val="00A77F46"/>
    <w:rsid w:val="00A77F72"/>
    <w:rsid w:val="00A80693"/>
    <w:rsid w:val="00A80C9A"/>
    <w:rsid w:val="00A818CA"/>
    <w:rsid w:val="00A81B2E"/>
    <w:rsid w:val="00A82956"/>
    <w:rsid w:val="00A82FD5"/>
    <w:rsid w:val="00A83C0B"/>
    <w:rsid w:val="00A84B98"/>
    <w:rsid w:val="00A85085"/>
    <w:rsid w:val="00A8520D"/>
    <w:rsid w:val="00A857A9"/>
    <w:rsid w:val="00A8672C"/>
    <w:rsid w:val="00A86982"/>
    <w:rsid w:val="00A876F0"/>
    <w:rsid w:val="00A87C33"/>
    <w:rsid w:val="00A90942"/>
    <w:rsid w:val="00A91439"/>
    <w:rsid w:val="00A917D2"/>
    <w:rsid w:val="00A91A8D"/>
    <w:rsid w:val="00A91BD3"/>
    <w:rsid w:val="00A92ABC"/>
    <w:rsid w:val="00A93556"/>
    <w:rsid w:val="00A9425E"/>
    <w:rsid w:val="00A94614"/>
    <w:rsid w:val="00A94D96"/>
    <w:rsid w:val="00A95004"/>
    <w:rsid w:val="00A95D7F"/>
    <w:rsid w:val="00A96830"/>
    <w:rsid w:val="00A97BBD"/>
    <w:rsid w:val="00A97D55"/>
    <w:rsid w:val="00AA0E50"/>
    <w:rsid w:val="00AA2584"/>
    <w:rsid w:val="00AA29E1"/>
    <w:rsid w:val="00AA2A83"/>
    <w:rsid w:val="00AA380A"/>
    <w:rsid w:val="00AA3C69"/>
    <w:rsid w:val="00AA5170"/>
    <w:rsid w:val="00AA5225"/>
    <w:rsid w:val="00AA5276"/>
    <w:rsid w:val="00AA5331"/>
    <w:rsid w:val="00AA69B7"/>
    <w:rsid w:val="00AA6D2B"/>
    <w:rsid w:val="00AA6DBD"/>
    <w:rsid w:val="00AA7BC3"/>
    <w:rsid w:val="00AB0139"/>
    <w:rsid w:val="00AB03CF"/>
    <w:rsid w:val="00AB0EE6"/>
    <w:rsid w:val="00AB2128"/>
    <w:rsid w:val="00AB24FC"/>
    <w:rsid w:val="00AB28D6"/>
    <w:rsid w:val="00AB40CF"/>
    <w:rsid w:val="00AB4E54"/>
    <w:rsid w:val="00AB5A91"/>
    <w:rsid w:val="00AB5D70"/>
    <w:rsid w:val="00AB61DF"/>
    <w:rsid w:val="00AB6CA4"/>
    <w:rsid w:val="00AC0530"/>
    <w:rsid w:val="00AC074F"/>
    <w:rsid w:val="00AC1589"/>
    <w:rsid w:val="00AC26F9"/>
    <w:rsid w:val="00AC2875"/>
    <w:rsid w:val="00AC2F4D"/>
    <w:rsid w:val="00AC328B"/>
    <w:rsid w:val="00AC4575"/>
    <w:rsid w:val="00AC593B"/>
    <w:rsid w:val="00AC5C1E"/>
    <w:rsid w:val="00AC690D"/>
    <w:rsid w:val="00AC69D2"/>
    <w:rsid w:val="00AC735D"/>
    <w:rsid w:val="00AC7AD5"/>
    <w:rsid w:val="00AD0016"/>
    <w:rsid w:val="00AD074B"/>
    <w:rsid w:val="00AD0A14"/>
    <w:rsid w:val="00AD0C49"/>
    <w:rsid w:val="00AD3D4B"/>
    <w:rsid w:val="00AD4955"/>
    <w:rsid w:val="00AD4AD7"/>
    <w:rsid w:val="00AD5FFB"/>
    <w:rsid w:val="00AD6560"/>
    <w:rsid w:val="00AD67CF"/>
    <w:rsid w:val="00AD6A34"/>
    <w:rsid w:val="00AE018E"/>
    <w:rsid w:val="00AE0754"/>
    <w:rsid w:val="00AE07AD"/>
    <w:rsid w:val="00AE13AD"/>
    <w:rsid w:val="00AE1867"/>
    <w:rsid w:val="00AE1CAB"/>
    <w:rsid w:val="00AE3619"/>
    <w:rsid w:val="00AE48E7"/>
    <w:rsid w:val="00AE4EA4"/>
    <w:rsid w:val="00AE5EF1"/>
    <w:rsid w:val="00AE63B5"/>
    <w:rsid w:val="00AE7B3B"/>
    <w:rsid w:val="00AF1A16"/>
    <w:rsid w:val="00AF28F3"/>
    <w:rsid w:val="00AF2B15"/>
    <w:rsid w:val="00AF3B51"/>
    <w:rsid w:val="00AF5F68"/>
    <w:rsid w:val="00AF7E61"/>
    <w:rsid w:val="00B01751"/>
    <w:rsid w:val="00B019E5"/>
    <w:rsid w:val="00B021D7"/>
    <w:rsid w:val="00B028C2"/>
    <w:rsid w:val="00B03DCF"/>
    <w:rsid w:val="00B044DB"/>
    <w:rsid w:val="00B04C9A"/>
    <w:rsid w:val="00B05680"/>
    <w:rsid w:val="00B062B9"/>
    <w:rsid w:val="00B0733E"/>
    <w:rsid w:val="00B100E6"/>
    <w:rsid w:val="00B1034C"/>
    <w:rsid w:val="00B1043E"/>
    <w:rsid w:val="00B1151E"/>
    <w:rsid w:val="00B119A3"/>
    <w:rsid w:val="00B11D0B"/>
    <w:rsid w:val="00B13367"/>
    <w:rsid w:val="00B13F6A"/>
    <w:rsid w:val="00B14663"/>
    <w:rsid w:val="00B1512D"/>
    <w:rsid w:val="00B2004D"/>
    <w:rsid w:val="00B204F6"/>
    <w:rsid w:val="00B20BD4"/>
    <w:rsid w:val="00B21821"/>
    <w:rsid w:val="00B2282C"/>
    <w:rsid w:val="00B22E75"/>
    <w:rsid w:val="00B22ED4"/>
    <w:rsid w:val="00B23EF7"/>
    <w:rsid w:val="00B2440D"/>
    <w:rsid w:val="00B263FB"/>
    <w:rsid w:val="00B267A7"/>
    <w:rsid w:val="00B27C17"/>
    <w:rsid w:val="00B3037F"/>
    <w:rsid w:val="00B3060A"/>
    <w:rsid w:val="00B31A62"/>
    <w:rsid w:val="00B34311"/>
    <w:rsid w:val="00B34493"/>
    <w:rsid w:val="00B34ADF"/>
    <w:rsid w:val="00B34E09"/>
    <w:rsid w:val="00B3677C"/>
    <w:rsid w:val="00B372AD"/>
    <w:rsid w:val="00B37386"/>
    <w:rsid w:val="00B40291"/>
    <w:rsid w:val="00B41FAD"/>
    <w:rsid w:val="00B43771"/>
    <w:rsid w:val="00B43A2B"/>
    <w:rsid w:val="00B449C4"/>
    <w:rsid w:val="00B45F97"/>
    <w:rsid w:val="00B46DA8"/>
    <w:rsid w:val="00B52099"/>
    <w:rsid w:val="00B53006"/>
    <w:rsid w:val="00B53522"/>
    <w:rsid w:val="00B5353B"/>
    <w:rsid w:val="00B53B45"/>
    <w:rsid w:val="00B55581"/>
    <w:rsid w:val="00B55F99"/>
    <w:rsid w:val="00B560A7"/>
    <w:rsid w:val="00B56486"/>
    <w:rsid w:val="00B5657F"/>
    <w:rsid w:val="00B56DEF"/>
    <w:rsid w:val="00B57C44"/>
    <w:rsid w:val="00B57FE1"/>
    <w:rsid w:val="00B600B0"/>
    <w:rsid w:val="00B60434"/>
    <w:rsid w:val="00B60B06"/>
    <w:rsid w:val="00B60BA8"/>
    <w:rsid w:val="00B613F6"/>
    <w:rsid w:val="00B61902"/>
    <w:rsid w:val="00B61C3A"/>
    <w:rsid w:val="00B62167"/>
    <w:rsid w:val="00B62CA7"/>
    <w:rsid w:val="00B62D9A"/>
    <w:rsid w:val="00B6318C"/>
    <w:rsid w:val="00B6364F"/>
    <w:rsid w:val="00B6394E"/>
    <w:rsid w:val="00B6528A"/>
    <w:rsid w:val="00B66D70"/>
    <w:rsid w:val="00B67AC2"/>
    <w:rsid w:val="00B67D48"/>
    <w:rsid w:val="00B67DA2"/>
    <w:rsid w:val="00B67E06"/>
    <w:rsid w:val="00B713CC"/>
    <w:rsid w:val="00B71DB3"/>
    <w:rsid w:val="00B745DB"/>
    <w:rsid w:val="00B75DC4"/>
    <w:rsid w:val="00B762A7"/>
    <w:rsid w:val="00B77813"/>
    <w:rsid w:val="00B8072B"/>
    <w:rsid w:val="00B8079C"/>
    <w:rsid w:val="00B80B10"/>
    <w:rsid w:val="00B82917"/>
    <w:rsid w:val="00B83928"/>
    <w:rsid w:val="00B83FA8"/>
    <w:rsid w:val="00B840E0"/>
    <w:rsid w:val="00B84B5A"/>
    <w:rsid w:val="00B85B62"/>
    <w:rsid w:val="00B866FF"/>
    <w:rsid w:val="00B905E1"/>
    <w:rsid w:val="00B908B3"/>
    <w:rsid w:val="00B90922"/>
    <w:rsid w:val="00B914D4"/>
    <w:rsid w:val="00B91B9A"/>
    <w:rsid w:val="00B91C40"/>
    <w:rsid w:val="00B91FB6"/>
    <w:rsid w:val="00B92982"/>
    <w:rsid w:val="00B93FD4"/>
    <w:rsid w:val="00B93FF4"/>
    <w:rsid w:val="00B94746"/>
    <w:rsid w:val="00B948CF"/>
    <w:rsid w:val="00B94E77"/>
    <w:rsid w:val="00BA007B"/>
    <w:rsid w:val="00BA014E"/>
    <w:rsid w:val="00BA05BC"/>
    <w:rsid w:val="00BA05CE"/>
    <w:rsid w:val="00BA0A16"/>
    <w:rsid w:val="00BA0F4A"/>
    <w:rsid w:val="00BA16A0"/>
    <w:rsid w:val="00BA1DCF"/>
    <w:rsid w:val="00BA28EF"/>
    <w:rsid w:val="00BA2B4C"/>
    <w:rsid w:val="00BA2C66"/>
    <w:rsid w:val="00BA307E"/>
    <w:rsid w:val="00BA3EAD"/>
    <w:rsid w:val="00BA3EEE"/>
    <w:rsid w:val="00BA42EB"/>
    <w:rsid w:val="00BA4ACB"/>
    <w:rsid w:val="00BA4D5E"/>
    <w:rsid w:val="00BA554D"/>
    <w:rsid w:val="00BA5F53"/>
    <w:rsid w:val="00BA759A"/>
    <w:rsid w:val="00BB1BBE"/>
    <w:rsid w:val="00BB1E0A"/>
    <w:rsid w:val="00BB204E"/>
    <w:rsid w:val="00BB26D4"/>
    <w:rsid w:val="00BB2BA5"/>
    <w:rsid w:val="00BB2DB2"/>
    <w:rsid w:val="00BB3DFD"/>
    <w:rsid w:val="00BB5272"/>
    <w:rsid w:val="00BB5303"/>
    <w:rsid w:val="00BB5B9F"/>
    <w:rsid w:val="00BB6052"/>
    <w:rsid w:val="00BB615D"/>
    <w:rsid w:val="00BB61D0"/>
    <w:rsid w:val="00BB75CB"/>
    <w:rsid w:val="00BC0861"/>
    <w:rsid w:val="00BC16F3"/>
    <w:rsid w:val="00BC1D87"/>
    <w:rsid w:val="00BC24A0"/>
    <w:rsid w:val="00BC2BD1"/>
    <w:rsid w:val="00BC43F2"/>
    <w:rsid w:val="00BC4BD2"/>
    <w:rsid w:val="00BC5CDE"/>
    <w:rsid w:val="00BC7409"/>
    <w:rsid w:val="00BC7CCE"/>
    <w:rsid w:val="00BD08D5"/>
    <w:rsid w:val="00BD0941"/>
    <w:rsid w:val="00BD2776"/>
    <w:rsid w:val="00BD2C22"/>
    <w:rsid w:val="00BD2EE4"/>
    <w:rsid w:val="00BD3065"/>
    <w:rsid w:val="00BD3154"/>
    <w:rsid w:val="00BD4399"/>
    <w:rsid w:val="00BD44B8"/>
    <w:rsid w:val="00BD7298"/>
    <w:rsid w:val="00BD7305"/>
    <w:rsid w:val="00BD7AB5"/>
    <w:rsid w:val="00BD7C56"/>
    <w:rsid w:val="00BE006B"/>
    <w:rsid w:val="00BE0729"/>
    <w:rsid w:val="00BE0FC7"/>
    <w:rsid w:val="00BE100D"/>
    <w:rsid w:val="00BE1704"/>
    <w:rsid w:val="00BE24C7"/>
    <w:rsid w:val="00BE250B"/>
    <w:rsid w:val="00BE289F"/>
    <w:rsid w:val="00BE2E9F"/>
    <w:rsid w:val="00BE47BD"/>
    <w:rsid w:val="00BE4F14"/>
    <w:rsid w:val="00BE7666"/>
    <w:rsid w:val="00BE772C"/>
    <w:rsid w:val="00BF014E"/>
    <w:rsid w:val="00BF442F"/>
    <w:rsid w:val="00BF6FB5"/>
    <w:rsid w:val="00C0062D"/>
    <w:rsid w:val="00C00C42"/>
    <w:rsid w:val="00C0192F"/>
    <w:rsid w:val="00C01EC5"/>
    <w:rsid w:val="00C02065"/>
    <w:rsid w:val="00C0272D"/>
    <w:rsid w:val="00C03CBC"/>
    <w:rsid w:val="00C03DDF"/>
    <w:rsid w:val="00C040C6"/>
    <w:rsid w:val="00C045BD"/>
    <w:rsid w:val="00C04939"/>
    <w:rsid w:val="00C04A92"/>
    <w:rsid w:val="00C04C04"/>
    <w:rsid w:val="00C05358"/>
    <w:rsid w:val="00C074FD"/>
    <w:rsid w:val="00C103F4"/>
    <w:rsid w:val="00C12DBE"/>
    <w:rsid w:val="00C13385"/>
    <w:rsid w:val="00C1536E"/>
    <w:rsid w:val="00C158EB"/>
    <w:rsid w:val="00C15D7C"/>
    <w:rsid w:val="00C17ABD"/>
    <w:rsid w:val="00C202B6"/>
    <w:rsid w:val="00C20342"/>
    <w:rsid w:val="00C20F1B"/>
    <w:rsid w:val="00C21C97"/>
    <w:rsid w:val="00C21D98"/>
    <w:rsid w:val="00C2214A"/>
    <w:rsid w:val="00C229AB"/>
    <w:rsid w:val="00C22A7A"/>
    <w:rsid w:val="00C24C03"/>
    <w:rsid w:val="00C24C5F"/>
    <w:rsid w:val="00C26A39"/>
    <w:rsid w:val="00C27023"/>
    <w:rsid w:val="00C277B7"/>
    <w:rsid w:val="00C31B47"/>
    <w:rsid w:val="00C31E52"/>
    <w:rsid w:val="00C326E5"/>
    <w:rsid w:val="00C334D3"/>
    <w:rsid w:val="00C337B2"/>
    <w:rsid w:val="00C33D70"/>
    <w:rsid w:val="00C341B5"/>
    <w:rsid w:val="00C343A3"/>
    <w:rsid w:val="00C36370"/>
    <w:rsid w:val="00C36C36"/>
    <w:rsid w:val="00C40015"/>
    <w:rsid w:val="00C40251"/>
    <w:rsid w:val="00C40474"/>
    <w:rsid w:val="00C40A0F"/>
    <w:rsid w:val="00C40C32"/>
    <w:rsid w:val="00C41085"/>
    <w:rsid w:val="00C42FEA"/>
    <w:rsid w:val="00C43101"/>
    <w:rsid w:val="00C4322B"/>
    <w:rsid w:val="00C447C6"/>
    <w:rsid w:val="00C44B2C"/>
    <w:rsid w:val="00C451A4"/>
    <w:rsid w:val="00C45652"/>
    <w:rsid w:val="00C45BD7"/>
    <w:rsid w:val="00C45F60"/>
    <w:rsid w:val="00C463ED"/>
    <w:rsid w:val="00C4695D"/>
    <w:rsid w:val="00C46DCF"/>
    <w:rsid w:val="00C504BA"/>
    <w:rsid w:val="00C52450"/>
    <w:rsid w:val="00C533DB"/>
    <w:rsid w:val="00C5400D"/>
    <w:rsid w:val="00C547BA"/>
    <w:rsid w:val="00C55E85"/>
    <w:rsid w:val="00C56608"/>
    <w:rsid w:val="00C5777D"/>
    <w:rsid w:val="00C5845C"/>
    <w:rsid w:val="00C61717"/>
    <w:rsid w:val="00C643B8"/>
    <w:rsid w:val="00C65556"/>
    <w:rsid w:val="00C678A1"/>
    <w:rsid w:val="00C67A9B"/>
    <w:rsid w:val="00C70C73"/>
    <w:rsid w:val="00C70D2A"/>
    <w:rsid w:val="00C70DB8"/>
    <w:rsid w:val="00C71AC1"/>
    <w:rsid w:val="00C725F1"/>
    <w:rsid w:val="00C73902"/>
    <w:rsid w:val="00C73CDA"/>
    <w:rsid w:val="00C73D78"/>
    <w:rsid w:val="00C7498F"/>
    <w:rsid w:val="00C76682"/>
    <w:rsid w:val="00C76B8A"/>
    <w:rsid w:val="00C77A6C"/>
    <w:rsid w:val="00C77D2E"/>
    <w:rsid w:val="00C77DC5"/>
    <w:rsid w:val="00C80ABB"/>
    <w:rsid w:val="00C80ACE"/>
    <w:rsid w:val="00C80F8D"/>
    <w:rsid w:val="00C812D7"/>
    <w:rsid w:val="00C813F2"/>
    <w:rsid w:val="00C81E55"/>
    <w:rsid w:val="00C82D4D"/>
    <w:rsid w:val="00C82DAB"/>
    <w:rsid w:val="00C84BBD"/>
    <w:rsid w:val="00C850DC"/>
    <w:rsid w:val="00C85316"/>
    <w:rsid w:val="00C859DF"/>
    <w:rsid w:val="00C85EAD"/>
    <w:rsid w:val="00C86253"/>
    <w:rsid w:val="00C8652E"/>
    <w:rsid w:val="00C875B6"/>
    <w:rsid w:val="00C923C0"/>
    <w:rsid w:val="00C92696"/>
    <w:rsid w:val="00C93273"/>
    <w:rsid w:val="00C937AF"/>
    <w:rsid w:val="00C93B31"/>
    <w:rsid w:val="00C9488E"/>
    <w:rsid w:val="00C9508F"/>
    <w:rsid w:val="00C95308"/>
    <w:rsid w:val="00C95B7B"/>
    <w:rsid w:val="00C96713"/>
    <w:rsid w:val="00C97C13"/>
    <w:rsid w:val="00CA1028"/>
    <w:rsid w:val="00CA25B6"/>
    <w:rsid w:val="00CA370C"/>
    <w:rsid w:val="00CA41D7"/>
    <w:rsid w:val="00CA4342"/>
    <w:rsid w:val="00CA5147"/>
    <w:rsid w:val="00CA5506"/>
    <w:rsid w:val="00CA5E4A"/>
    <w:rsid w:val="00CA5E7A"/>
    <w:rsid w:val="00CA63A9"/>
    <w:rsid w:val="00CA6CCF"/>
    <w:rsid w:val="00CA73D6"/>
    <w:rsid w:val="00CB190A"/>
    <w:rsid w:val="00CB1AB6"/>
    <w:rsid w:val="00CB1B12"/>
    <w:rsid w:val="00CB1C9C"/>
    <w:rsid w:val="00CB3446"/>
    <w:rsid w:val="00CB57CD"/>
    <w:rsid w:val="00CB5F69"/>
    <w:rsid w:val="00CB6740"/>
    <w:rsid w:val="00CB7962"/>
    <w:rsid w:val="00CB7D9C"/>
    <w:rsid w:val="00CC0BC3"/>
    <w:rsid w:val="00CC0EB3"/>
    <w:rsid w:val="00CC14D5"/>
    <w:rsid w:val="00CC24ED"/>
    <w:rsid w:val="00CC2680"/>
    <w:rsid w:val="00CC3747"/>
    <w:rsid w:val="00CC37EA"/>
    <w:rsid w:val="00CC566C"/>
    <w:rsid w:val="00CC5778"/>
    <w:rsid w:val="00CC5926"/>
    <w:rsid w:val="00CC6BD4"/>
    <w:rsid w:val="00CC6DCE"/>
    <w:rsid w:val="00CC7053"/>
    <w:rsid w:val="00CC7A72"/>
    <w:rsid w:val="00CC7CF5"/>
    <w:rsid w:val="00CD1FBD"/>
    <w:rsid w:val="00CD463A"/>
    <w:rsid w:val="00CD48E0"/>
    <w:rsid w:val="00CD4982"/>
    <w:rsid w:val="00CD52AC"/>
    <w:rsid w:val="00CD7022"/>
    <w:rsid w:val="00CE07D8"/>
    <w:rsid w:val="00CE0FA4"/>
    <w:rsid w:val="00CE1198"/>
    <w:rsid w:val="00CE2BEB"/>
    <w:rsid w:val="00CE439B"/>
    <w:rsid w:val="00CE45AA"/>
    <w:rsid w:val="00CE52EB"/>
    <w:rsid w:val="00CE6DB7"/>
    <w:rsid w:val="00CE6FA3"/>
    <w:rsid w:val="00CE76A7"/>
    <w:rsid w:val="00CF0065"/>
    <w:rsid w:val="00CF0241"/>
    <w:rsid w:val="00CF0A21"/>
    <w:rsid w:val="00CF10BD"/>
    <w:rsid w:val="00CF144D"/>
    <w:rsid w:val="00CF2492"/>
    <w:rsid w:val="00CF2813"/>
    <w:rsid w:val="00CF2A08"/>
    <w:rsid w:val="00CF31F1"/>
    <w:rsid w:val="00CF3C32"/>
    <w:rsid w:val="00CF41B5"/>
    <w:rsid w:val="00CF4710"/>
    <w:rsid w:val="00CF519C"/>
    <w:rsid w:val="00CF56AF"/>
    <w:rsid w:val="00CF63A9"/>
    <w:rsid w:val="00D007D2"/>
    <w:rsid w:val="00D007DF"/>
    <w:rsid w:val="00D0343A"/>
    <w:rsid w:val="00D0392F"/>
    <w:rsid w:val="00D03F6F"/>
    <w:rsid w:val="00D0421E"/>
    <w:rsid w:val="00D0468B"/>
    <w:rsid w:val="00D04ED6"/>
    <w:rsid w:val="00D05537"/>
    <w:rsid w:val="00D057EA"/>
    <w:rsid w:val="00D05B19"/>
    <w:rsid w:val="00D075BE"/>
    <w:rsid w:val="00D07D11"/>
    <w:rsid w:val="00D07DA9"/>
    <w:rsid w:val="00D106D6"/>
    <w:rsid w:val="00D11EBC"/>
    <w:rsid w:val="00D120E5"/>
    <w:rsid w:val="00D1220B"/>
    <w:rsid w:val="00D12827"/>
    <w:rsid w:val="00D12BC7"/>
    <w:rsid w:val="00D136DF"/>
    <w:rsid w:val="00D148DE"/>
    <w:rsid w:val="00D157CD"/>
    <w:rsid w:val="00D1737B"/>
    <w:rsid w:val="00D17C36"/>
    <w:rsid w:val="00D17D03"/>
    <w:rsid w:val="00D20851"/>
    <w:rsid w:val="00D20B58"/>
    <w:rsid w:val="00D211F1"/>
    <w:rsid w:val="00D213CF"/>
    <w:rsid w:val="00D22888"/>
    <w:rsid w:val="00D239B9"/>
    <w:rsid w:val="00D243BB"/>
    <w:rsid w:val="00D244AF"/>
    <w:rsid w:val="00D244C0"/>
    <w:rsid w:val="00D26427"/>
    <w:rsid w:val="00D26955"/>
    <w:rsid w:val="00D307E8"/>
    <w:rsid w:val="00D322D2"/>
    <w:rsid w:val="00D3389F"/>
    <w:rsid w:val="00D3391B"/>
    <w:rsid w:val="00D35794"/>
    <w:rsid w:val="00D35A6B"/>
    <w:rsid w:val="00D35E01"/>
    <w:rsid w:val="00D40ED7"/>
    <w:rsid w:val="00D41167"/>
    <w:rsid w:val="00D42110"/>
    <w:rsid w:val="00D426FE"/>
    <w:rsid w:val="00D42B1F"/>
    <w:rsid w:val="00D44C0D"/>
    <w:rsid w:val="00D46A56"/>
    <w:rsid w:val="00D476D5"/>
    <w:rsid w:val="00D47F34"/>
    <w:rsid w:val="00D50D17"/>
    <w:rsid w:val="00D50F17"/>
    <w:rsid w:val="00D5156F"/>
    <w:rsid w:val="00D52197"/>
    <w:rsid w:val="00D53A69"/>
    <w:rsid w:val="00D54070"/>
    <w:rsid w:val="00D54127"/>
    <w:rsid w:val="00D54E5C"/>
    <w:rsid w:val="00D56DAF"/>
    <w:rsid w:val="00D57785"/>
    <w:rsid w:val="00D6064B"/>
    <w:rsid w:val="00D6104B"/>
    <w:rsid w:val="00D61422"/>
    <w:rsid w:val="00D628D5"/>
    <w:rsid w:val="00D62F4B"/>
    <w:rsid w:val="00D642D9"/>
    <w:rsid w:val="00D6551C"/>
    <w:rsid w:val="00D66D69"/>
    <w:rsid w:val="00D6775A"/>
    <w:rsid w:val="00D67811"/>
    <w:rsid w:val="00D67962"/>
    <w:rsid w:val="00D70029"/>
    <w:rsid w:val="00D70B0D"/>
    <w:rsid w:val="00D711E4"/>
    <w:rsid w:val="00D7126C"/>
    <w:rsid w:val="00D71AF3"/>
    <w:rsid w:val="00D7285E"/>
    <w:rsid w:val="00D730F7"/>
    <w:rsid w:val="00D74C01"/>
    <w:rsid w:val="00D757B1"/>
    <w:rsid w:val="00D7599B"/>
    <w:rsid w:val="00D759BB"/>
    <w:rsid w:val="00D75B94"/>
    <w:rsid w:val="00D76EE2"/>
    <w:rsid w:val="00D81907"/>
    <w:rsid w:val="00D81B1A"/>
    <w:rsid w:val="00D8294B"/>
    <w:rsid w:val="00D83E6F"/>
    <w:rsid w:val="00D85506"/>
    <w:rsid w:val="00D85C1C"/>
    <w:rsid w:val="00D8663D"/>
    <w:rsid w:val="00D870E3"/>
    <w:rsid w:val="00D87876"/>
    <w:rsid w:val="00D87B1D"/>
    <w:rsid w:val="00D90E66"/>
    <w:rsid w:val="00D92650"/>
    <w:rsid w:val="00D92A87"/>
    <w:rsid w:val="00D93021"/>
    <w:rsid w:val="00D9317C"/>
    <w:rsid w:val="00D931CD"/>
    <w:rsid w:val="00D9345D"/>
    <w:rsid w:val="00D935C8"/>
    <w:rsid w:val="00D93AEA"/>
    <w:rsid w:val="00D93D47"/>
    <w:rsid w:val="00D949B2"/>
    <w:rsid w:val="00D95D55"/>
    <w:rsid w:val="00D95DCD"/>
    <w:rsid w:val="00D96576"/>
    <w:rsid w:val="00DA06FE"/>
    <w:rsid w:val="00DA31E1"/>
    <w:rsid w:val="00DA3413"/>
    <w:rsid w:val="00DA3C6D"/>
    <w:rsid w:val="00DA4039"/>
    <w:rsid w:val="00DA4A29"/>
    <w:rsid w:val="00DA6181"/>
    <w:rsid w:val="00DA61EB"/>
    <w:rsid w:val="00DA7B1C"/>
    <w:rsid w:val="00DB0818"/>
    <w:rsid w:val="00DB0964"/>
    <w:rsid w:val="00DB3344"/>
    <w:rsid w:val="00DB38E5"/>
    <w:rsid w:val="00DB3931"/>
    <w:rsid w:val="00DB5674"/>
    <w:rsid w:val="00DB5789"/>
    <w:rsid w:val="00DC0D06"/>
    <w:rsid w:val="00DC12FD"/>
    <w:rsid w:val="00DC258D"/>
    <w:rsid w:val="00DC2A18"/>
    <w:rsid w:val="00DC2F25"/>
    <w:rsid w:val="00DC3008"/>
    <w:rsid w:val="00DC32A9"/>
    <w:rsid w:val="00DC3FFF"/>
    <w:rsid w:val="00DC407D"/>
    <w:rsid w:val="00DC5D3D"/>
    <w:rsid w:val="00DC7D23"/>
    <w:rsid w:val="00DD0CE6"/>
    <w:rsid w:val="00DD13B8"/>
    <w:rsid w:val="00DD19DE"/>
    <w:rsid w:val="00DD4171"/>
    <w:rsid w:val="00DD4532"/>
    <w:rsid w:val="00DD4737"/>
    <w:rsid w:val="00DD4ABD"/>
    <w:rsid w:val="00DD4ECB"/>
    <w:rsid w:val="00DD599B"/>
    <w:rsid w:val="00DD5BAF"/>
    <w:rsid w:val="00DD60D6"/>
    <w:rsid w:val="00DD73B8"/>
    <w:rsid w:val="00DD74C7"/>
    <w:rsid w:val="00DE055C"/>
    <w:rsid w:val="00DE1C08"/>
    <w:rsid w:val="00DE2C7B"/>
    <w:rsid w:val="00DE2F1C"/>
    <w:rsid w:val="00DE3E1D"/>
    <w:rsid w:val="00DE4719"/>
    <w:rsid w:val="00DE478F"/>
    <w:rsid w:val="00DE5305"/>
    <w:rsid w:val="00DE5AD4"/>
    <w:rsid w:val="00DE666E"/>
    <w:rsid w:val="00DE6CD3"/>
    <w:rsid w:val="00DE7CB6"/>
    <w:rsid w:val="00DF0D54"/>
    <w:rsid w:val="00DF1A33"/>
    <w:rsid w:val="00DF1C0D"/>
    <w:rsid w:val="00DF27D7"/>
    <w:rsid w:val="00DF29BA"/>
    <w:rsid w:val="00DF37C3"/>
    <w:rsid w:val="00DF3829"/>
    <w:rsid w:val="00DF468E"/>
    <w:rsid w:val="00DF4E54"/>
    <w:rsid w:val="00DF6041"/>
    <w:rsid w:val="00DF6C6D"/>
    <w:rsid w:val="00E005E0"/>
    <w:rsid w:val="00E00746"/>
    <w:rsid w:val="00E024C9"/>
    <w:rsid w:val="00E025A3"/>
    <w:rsid w:val="00E02DDF"/>
    <w:rsid w:val="00E1016B"/>
    <w:rsid w:val="00E115D6"/>
    <w:rsid w:val="00E121E2"/>
    <w:rsid w:val="00E12258"/>
    <w:rsid w:val="00E136A7"/>
    <w:rsid w:val="00E168F9"/>
    <w:rsid w:val="00E171A2"/>
    <w:rsid w:val="00E1738B"/>
    <w:rsid w:val="00E175D6"/>
    <w:rsid w:val="00E20DDA"/>
    <w:rsid w:val="00E211FB"/>
    <w:rsid w:val="00E217E7"/>
    <w:rsid w:val="00E223E3"/>
    <w:rsid w:val="00E23C3F"/>
    <w:rsid w:val="00E24122"/>
    <w:rsid w:val="00E24644"/>
    <w:rsid w:val="00E24804"/>
    <w:rsid w:val="00E2488D"/>
    <w:rsid w:val="00E24D34"/>
    <w:rsid w:val="00E258AA"/>
    <w:rsid w:val="00E26377"/>
    <w:rsid w:val="00E265F6"/>
    <w:rsid w:val="00E27167"/>
    <w:rsid w:val="00E277F4"/>
    <w:rsid w:val="00E27DF1"/>
    <w:rsid w:val="00E30015"/>
    <w:rsid w:val="00E30E31"/>
    <w:rsid w:val="00E313B2"/>
    <w:rsid w:val="00E32017"/>
    <w:rsid w:val="00E33649"/>
    <w:rsid w:val="00E339B7"/>
    <w:rsid w:val="00E33B6B"/>
    <w:rsid w:val="00E33FF7"/>
    <w:rsid w:val="00E35C55"/>
    <w:rsid w:val="00E3650C"/>
    <w:rsid w:val="00E409E5"/>
    <w:rsid w:val="00E40A7E"/>
    <w:rsid w:val="00E41530"/>
    <w:rsid w:val="00E42105"/>
    <w:rsid w:val="00E43020"/>
    <w:rsid w:val="00E43DB3"/>
    <w:rsid w:val="00E44476"/>
    <w:rsid w:val="00E45529"/>
    <w:rsid w:val="00E45FB9"/>
    <w:rsid w:val="00E46D86"/>
    <w:rsid w:val="00E5052F"/>
    <w:rsid w:val="00E50D4D"/>
    <w:rsid w:val="00E50E16"/>
    <w:rsid w:val="00E512ED"/>
    <w:rsid w:val="00E53548"/>
    <w:rsid w:val="00E538FA"/>
    <w:rsid w:val="00E605F9"/>
    <w:rsid w:val="00E622A2"/>
    <w:rsid w:val="00E635B6"/>
    <w:rsid w:val="00E64434"/>
    <w:rsid w:val="00E64826"/>
    <w:rsid w:val="00E663A5"/>
    <w:rsid w:val="00E6712B"/>
    <w:rsid w:val="00E67ADB"/>
    <w:rsid w:val="00E67D21"/>
    <w:rsid w:val="00E70682"/>
    <w:rsid w:val="00E70A80"/>
    <w:rsid w:val="00E70EC8"/>
    <w:rsid w:val="00E70F73"/>
    <w:rsid w:val="00E714B7"/>
    <w:rsid w:val="00E71641"/>
    <w:rsid w:val="00E71BF4"/>
    <w:rsid w:val="00E7208E"/>
    <w:rsid w:val="00E7249D"/>
    <w:rsid w:val="00E72716"/>
    <w:rsid w:val="00E75218"/>
    <w:rsid w:val="00E81718"/>
    <w:rsid w:val="00E82A2A"/>
    <w:rsid w:val="00E83653"/>
    <w:rsid w:val="00E837AC"/>
    <w:rsid w:val="00E847BE"/>
    <w:rsid w:val="00E85B19"/>
    <w:rsid w:val="00E86658"/>
    <w:rsid w:val="00E87263"/>
    <w:rsid w:val="00E90CDE"/>
    <w:rsid w:val="00E9130F"/>
    <w:rsid w:val="00E91AD8"/>
    <w:rsid w:val="00E927DF"/>
    <w:rsid w:val="00E93A5A"/>
    <w:rsid w:val="00E93F0B"/>
    <w:rsid w:val="00E94C85"/>
    <w:rsid w:val="00E958B0"/>
    <w:rsid w:val="00E959D0"/>
    <w:rsid w:val="00E96D2C"/>
    <w:rsid w:val="00E9723C"/>
    <w:rsid w:val="00E979C7"/>
    <w:rsid w:val="00EA1990"/>
    <w:rsid w:val="00EA19D2"/>
    <w:rsid w:val="00EA19D7"/>
    <w:rsid w:val="00EA1D16"/>
    <w:rsid w:val="00EA2808"/>
    <w:rsid w:val="00EA3EB0"/>
    <w:rsid w:val="00EA433B"/>
    <w:rsid w:val="00EA44C2"/>
    <w:rsid w:val="00EA4602"/>
    <w:rsid w:val="00EB0129"/>
    <w:rsid w:val="00EB03CF"/>
    <w:rsid w:val="00EB17AE"/>
    <w:rsid w:val="00EB1B3F"/>
    <w:rsid w:val="00EB1DA3"/>
    <w:rsid w:val="00EB1F24"/>
    <w:rsid w:val="00EB1F64"/>
    <w:rsid w:val="00EB3EE4"/>
    <w:rsid w:val="00EB44CC"/>
    <w:rsid w:val="00EB4661"/>
    <w:rsid w:val="00EB5630"/>
    <w:rsid w:val="00EB5DFD"/>
    <w:rsid w:val="00EB6086"/>
    <w:rsid w:val="00EB7164"/>
    <w:rsid w:val="00EB726B"/>
    <w:rsid w:val="00EB763E"/>
    <w:rsid w:val="00EC001B"/>
    <w:rsid w:val="00EC0076"/>
    <w:rsid w:val="00EC0278"/>
    <w:rsid w:val="00EC1F37"/>
    <w:rsid w:val="00EC20D4"/>
    <w:rsid w:val="00EC2222"/>
    <w:rsid w:val="00EC2903"/>
    <w:rsid w:val="00EC291B"/>
    <w:rsid w:val="00EC2FDD"/>
    <w:rsid w:val="00EC3F77"/>
    <w:rsid w:val="00EC4104"/>
    <w:rsid w:val="00EC57DF"/>
    <w:rsid w:val="00EC5A9F"/>
    <w:rsid w:val="00EC5F20"/>
    <w:rsid w:val="00EC63A3"/>
    <w:rsid w:val="00ED0569"/>
    <w:rsid w:val="00ED0642"/>
    <w:rsid w:val="00ED0887"/>
    <w:rsid w:val="00ED161F"/>
    <w:rsid w:val="00ED296A"/>
    <w:rsid w:val="00ED3085"/>
    <w:rsid w:val="00ED43EE"/>
    <w:rsid w:val="00ED4563"/>
    <w:rsid w:val="00ED4F9F"/>
    <w:rsid w:val="00ED62D1"/>
    <w:rsid w:val="00ED7B37"/>
    <w:rsid w:val="00EE05B9"/>
    <w:rsid w:val="00EE06D6"/>
    <w:rsid w:val="00EE0EB2"/>
    <w:rsid w:val="00EE0FB5"/>
    <w:rsid w:val="00EE12F9"/>
    <w:rsid w:val="00EE1371"/>
    <w:rsid w:val="00EE1B1E"/>
    <w:rsid w:val="00EE3EB2"/>
    <w:rsid w:val="00EE5189"/>
    <w:rsid w:val="00EE5A1B"/>
    <w:rsid w:val="00EE5D2B"/>
    <w:rsid w:val="00EE5F82"/>
    <w:rsid w:val="00EE605F"/>
    <w:rsid w:val="00EE6CC6"/>
    <w:rsid w:val="00EF0325"/>
    <w:rsid w:val="00EF054C"/>
    <w:rsid w:val="00EF199B"/>
    <w:rsid w:val="00EF3184"/>
    <w:rsid w:val="00EF3B84"/>
    <w:rsid w:val="00EF40F7"/>
    <w:rsid w:val="00EF443F"/>
    <w:rsid w:val="00EF59AA"/>
    <w:rsid w:val="00EF5D30"/>
    <w:rsid w:val="00EF633D"/>
    <w:rsid w:val="00EF700D"/>
    <w:rsid w:val="00EF7697"/>
    <w:rsid w:val="00F0154D"/>
    <w:rsid w:val="00F02161"/>
    <w:rsid w:val="00F03CC1"/>
    <w:rsid w:val="00F04234"/>
    <w:rsid w:val="00F0459E"/>
    <w:rsid w:val="00F05797"/>
    <w:rsid w:val="00F10CE9"/>
    <w:rsid w:val="00F112E1"/>
    <w:rsid w:val="00F11840"/>
    <w:rsid w:val="00F133E3"/>
    <w:rsid w:val="00F13727"/>
    <w:rsid w:val="00F14D52"/>
    <w:rsid w:val="00F15817"/>
    <w:rsid w:val="00F15968"/>
    <w:rsid w:val="00F15DE4"/>
    <w:rsid w:val="00F163D9"/>
    <w:rsid w:val="00F16A66"/>
    <w:rsid w:val="00F17EA5"/>
    <w:rsid w:val="00F20800"/>
    <w:rsid w:val="00F20C3A"/>
    <w:rsid w:val="00F2169C"/>
    <w:rsid w:val="00F216B8"/>
    <w:rsid w:val="00F22AAE"/>
    <w:rsid w:val="00F23058"/>
    <w:rsid w:val="00F235A4"/>
    <w:rsid w:val="00F24874"/>
    <w:rsid w:val="00F24A5D"/>
    <w:rsid w:val="00F25360"/>
    <w:rsid w:val="00F2559B"/>
    <w:rsid w:val="00F25620"/>
    <w:rsid w:val="00F266CC"/>
    <w:rsid w:val="00F27FBB"/>
    <w:rsid w:val="00F307D1"/>
    <w:rsid w:val="00F31037"/>
    <w:rsid w:val="00F3106D"/>
    <w:rsid w:val="00F31B54"/>
    <w:rsid w:val="00F328C5"/>
    <w:rsid w:val="00F337E4"/>
    <w:rsid w:val="00F3475E"/>
    <w:rsid w:val="00F36045"/>
    <w:rsid w:val="00F36A48"/>
    <w:rsid w:val="00F37010"/>
    <w:rsid w:val="00F37A7A"/>
    <w:rsid w:val="00F37F11"/>
    <w:rsid w:val="00F408E7"/>
    <w:rsid w:val="00F41975"/>
    <w:rsid w:val="00F42B17"/>
    <w:rsid w:val="00F4431F"/>
    <w:rsid w:val="00F455FB"/>
    <w:rsid w:val="00F5159F"/>
    <w:rsid w:val="00F51684"/>
    <w:rsid w:val="00F521C7"/>
    <w:rsid w:val="00F52D60"/>
    <w:rsid w:val="00F53F27"/>
    <w:rsid w:val="00F54154"/>
    <w:rsid w:val="00F541E1"/>
    <w:rsid w:val="00F548C0"/>
    <w:rsid w:val="00F56D14"/>
    <w:rsid w:val="00F56F76"/>
    <w:rsid w:val="00F570FE"/>
    <w:rsid w:val="00F619AD"/>
    <w:rsid w:val="00F61E12"/>
    <w:rsid w:val="00F63445"/>
    <w:rsid w:val="00F635E2"/>
    <w:rsid w:val="00F642ED"/>
    <w:rsid w:val="00F64A7B"/>
    <w:rsid w:val="00F65ED4"/>
    <w:rsid w:val="00F701B1"/>
    <w:rsid w:val="00F70504"/>
    <w:rsid w:val="00F7159B"/>
    <w:rsid w:val="00F72D3D"/>
    <w:rsid w:val="00F736CA"/>
    <w:rsid w:val="00F73F7F"/>
    <w:rsid w:val="00F75FDD"/>
    <w:rsid w:val="00F76368"/>
    <w:rsid w:val="00F76688"/>
    <w:rsid w:val="00F76706"/>
    <w:rsid w:val="00F76845"/>
    <w:rsid w:val="00F76D64"/>
    <w:rsid w:val="00F7737A"/>
    <w:rsid w:val="00F77601"/>
    <w:rsid w:val="00F77D3B"/>
    <w:rsid w:val="00F8103D"/>
    <w:rsid w:val="00F8157A"/>
    <w:rsid w:val="00F817C4"/>
    <w:rsid w:val="00F81EA2"/>
    <w:rsid w:val="00F81FCC"/>
    <w:rsid w:val="00F82449"/>
    <w:rsid w:val="00F828DB"/>
    <w:rsid w:val="00F829D0"/>
    <w:rsid w:val="00F82A95"/>
    <w:rsid w:val="00F82F00"/>
    <w:rsid w:val="00F8314F"/>
    <w:rsid w:val="00F83B22"/>
    <w:rsid w:val="00F83EA8"/>
    <w:rsid w:val="00F84685"/>
    <w:rsid w:val="00F848F6"/>
    <w:rsid w:val="00F85426"/>
    <w:rsid w:val="00F863A8"/>
    <w:rsid w:val="00F865E4"/>
    <w:rsid w:val="00F86718"/>
    <w:rsid w:val="00F867E4"/>
    <w:rsid w:val="00F86EFC"/>
    <w:rsid w:val="00F900C0"/>
    <w:rsid w:val="00F9024E"/>
    <w:rsid w:val="00F9182C"/>
    <w:rsid w:val="00F92E46"/>
    <w:rsid w:val="00F93406"/>
    <w:rsid w:val="00F937A0"/>
    <w:rsid w:val="00F942DA"/>
    <w:rsid w:val="00F95BE9"/>
    <w:rsid w:val="00F95D08"/>
    <w:rsid w:val="00F95EFE"/>
    <w:rsid w:val="00F97DCA"/>
    <w:rsid w:val="00F97F6E"/>
    <w:rsid w:val="00FA0A35"/>
    <w:rsid w:val="00FA10AA"/>
    <w:rsid w:val="00FA13BA"/>
    <w:rsid w:val="00FA1B9E"/>
    <w:rsid w:val="00FA4D3D"/>
    <w:rsid w:val="00FA4F41"/>
    <w:rsid w:val="00FA505B"/>
    <w:rsid w:val="00FA5631"/>
    <w:rsid w:val="00FA66AB"/>
    <w:rsid w:val="00FA6F29"/>
    <w:rsid w:val="00FA76B6"/>
    <w:rsid w:val="00FA7A57"/>
    <w:rsid w:val="00FB0090"/>
    <w:rsid w:val="00FB01B9"/>
    <w:rsid w:val="00FB0436"/>
    <w:rsid w:val="00FB12FF"/>
    <w:rsid w:val="00FB1AEB"/>
    <w:rsid w:val="00FB2649"/>
    <w:rsid w:val="00FB4B77"/>
    <w:rsid w:val="00FB54C1"/>
    <w:rsid w:val="00FB5AB2"/>
    <w:rsid w:val="00FB678E"/>
    <w:rsid w:val="00FB6955"/>
    <w:rsid w:val="00FB73E8"/>
    <w:rsid w:val="00FB7F73"/>
    <w:rsid w:val="00FC0237"/>
    <w:rsid w:val="00FC0398"/>
    <w:rsid w:val="00FC09A7"/>
    <w:rsid w:val="00FC1273"/>
    <w:rsid w:val="00FC2176"/>
    <w:rsid w:val="00FC278D"/>
    <w:rsid w:val="00FC29CA"/>
    <w:rsid w:val="00FC3A55"/>
    <w:rsid w:val="00FC49B7"/>
    <w:rsid w:val="00FC5A9E"/>
    <w:rsid w:val="00FC5B46"/>
    <w:rsid w:val="00FC5F39"/>
    <w:rsid w:val="00FC60C2"/>
    <w:rsid w:val="00FC66E4"/>
    <w:rsid w:val="00FC6CBC"/>
    <w:rsid w:val="00FC70A2"/>
    <w:rsid w:val="00FC71F0"/>
    <w:rsid w:val="00FD24DF"/>
    <w:rsid w:val="00FD2A12"/>
    <w:rsid w:val="00FD353E"/>
    <w:rsid w:val="00FD44D9"/>
    <w:rsid w:val="00FD4A05"/>
    <w:rsid w:val="00FD52FF"/>
    <w:rsid w:val="00FD59D5"/>
    <w:rsid w:val="00FD70C5"/>
    <w:rsid w:val="00FD79A1"/>
    <w:rsid w:val="00FD7B74"/>
    <w:rsid w:val="00FE0E43"/>
    <w:rsid w:val="00FE1094"/>
    <w:rsid w:val="00FE1264"/>
    <w:rsid w:val="00FE3A90"/>
    <w:rsid w:val="00FE5072"/>
    <w:rsid w:val="00FE517B"/>
    <w:rsid w:val="00FE63EB"/>
    <w:rsid w:val="00FE75E8"/>
    <w:rsid w:val="00FE7F5E"/>
    <w:rsid w:val="00FF0415"/>
    <w:rsid w:val="00FF3398"/>
    <w:rsid w:val="00FF39D7"/>
    <w:rsid w:val="00FF3D36"/>
    <w:rsid w:val="00FF3E22"/>
    <w:rsid w:val="00FF5EF5"/>
    <w:rsid w:val="00FF7089"/>
    <w:rsid w:val="00FF7B97"/>
    <w:rsid w:val="014888C0"/>
    <w:rsid w:val="01CFEDF8"/>
    <w:rsid w:val="01E751EA"/>
    <w:rsid w:val="02AED227"/>
    <w:rsid w:val="02E33235"/>
    <w:rsid w:val="03063178"/>
    <w:rsid w:val="030E398A"/>
    <w:rsid w:val="037BC54D"/>
    <w:rsid w:val="037FC36B"/>
    <w:rsid w:val="0390B489"/>
    <w:rsid w:val="0397ADA4"/>
    <w:rsid w:val="03BA329A"/>
    <w:rsid w:val="03C82BCE"/>
    <w:rsid w:val="03D6317B"/>
    <w:rsid w:val="040338BF"/>
    <w:rsid w:val="04116825"/>
    <w:rsid w:val="0465D458"/>
    <w:rsid w:val="04737E0B"/>
    <w:rsid w:val="0487E86C"/>
    <w:rsid w:val="051A188D"/>
    <w:rsid w:val="05484C88"/>
    <w:rsid w:val="058A05A4"/>
    <w:rsid w:val="0591311B"/>
    <w:rsid w:val="05BA9B83"/>
    <w:rsid w:val="05C6CD8C"/>
    <w:rsid w:val="05D1E311"/>
    <w:rsid w:val="05D31BFA"/>
    <w:rsid w:val="05F1844A"/>
    <w:rsid w:val="06DC453F"/>
    <w:rsid w:val="07456789"/>
    <w:rsid w:val="074C9B41"/>
    <w:rsid w:val="078718C3"/>
    <w:rsid w:val="07896736"/>
    <w:rsid w:val="081CF801"/>
    <w:rsid w:val="0825659C"/>
    <w:rsid w:val="089B4F7A"/>
    <w:rsid w:val="08B00374"/>
    <w:rsid w:val="08D63268"/>
    <w:rsid w:val="08DF30A5"/>
    <w:rsid w:val="0902E01C"/>
    <w:rsid w:val="09822500"/>
    <w:rsid w:val="09AA8922"/>
    <w:rsid w:val="09C22AD5"/>
    <w:rsid w:val="0A889D5D"/>
    <w:rsid w:val="0A9F0848"/>
    <w:rsid w:val="0AA5CC37"/>
    <w:rsid w:val="0AA83FE5"/>
    <w:rsid w:val="0BBBF77B"/>
    <w:rsid w:val="0BF9DC6D"/>
    <w:rsid w:val="0CBA3ECF"/>
    <w:rsid w:val="0CC1731A"/>
    <w:rsid w:val="0CE536DD"/>
    <w:rsid w:val="0D1E46E1"/>
    <w:rsid w:val="0D35F365"/>
    <w:rsid w:val="0D567BF8"/>
    <w:rsid w:val="0D6B7D38"/>
    <w:rsid w:val="0DC74918"/>
    <w:rsid w:val="0E3FEE2D"/>
    <w:rsid w:val="0E765314"/>
    <w:rsid w:val="0EAFF61E"/>
    <w:rsid w:val="0EBF4DA5"/>
    <w:rsid w:val="0ED9F11F"/>
    <w:rsid w:val="0EE37A0B"/>
    <w:rsid w:val="0EEAB8F5"/>
    <w:rsid w:val="0EF8E069"/>
    <w:rsid w:val="0F22140C"/>
    <w:rsid w:val="105D1967"/>
    <w:rsid w:val="106793E9"/>
    <w:rsid w:val="10747D73"/>
    <w:rsid w:val="10AABC83"/>
    <w:rsid w:val="10DD7AA5"/>
    <w:rsid w:val="10DFF632"/>
    <w:rsid w:val="110E4075"/>
    <w:rsid w:val="113B808F"/>
    <w:rsid w:val="1153A601"/>
    <w:rsid w:val="115920FC"/>
    <w:rsid w:val="11597F15"/>
    <w:rsid w:val="1186737D"/>
    <w:rsid w:val="11B809F5"/>
    <w:rsid w:val="123A1B25"/>
    <w:rsid w:val="13121B3A"/>
    <w:rsid w:val="13DF5929"/>
    <w:rsid w:val="1446F5F3"/>
    <w:rsid w:val="14ABA6E3"/>
    <w:rsid w:val="15113BF9"/>
    <w:rsid w:val="1549429E"/>
    <w:rsid w:val="15744B50"/>
    <w:rsid w:val="1592224D"/>
    <w:rsid w:val="15D95824"/>
    <w:rsid w:val="162359D3"/>
    <w:rsid w:val="1675FF4C"/>
    <w:rsid w:val="16FA3272"/>
    <w:rsid w:val="16FBE8C6"/>
    <w:rsid w:val="171A7990"/>
    <w:rsid w:val="1763D4DE"/>
    <w:rsid w:val="1790EAEB"/>
    <w:rsid w:val="17CB8390"/>
    <w:rsid w:val="17DD46F5"/>
    <w:rsid w:val="1801405B"/>
    <w:rsid w:val="1827BF29"/>
    <w:rsid w:val="182B59AE"/>
    <w:rsid w:val="1856095E"/>
    <w:rsid w:val="1867EFF6"/>
    <w:rsid w:val="194B536A"/>
    <w:rsid w:val="19717E08"/>
    <w:rsid w:val="1984588C"/>
    <w:rsid w:val="19968541"/>
    <w:rsid w:val="19A292D0"/>
    <w:rsid w:val="19E4344E"/>
    <w:rsid w:val="19F64A7D"/>
    <w:rsid w:val="1A811B64"/>
    <w:rsid w:val="1AC93B87"/>
    <w:rsid w:val="1BB45D0B"/>
    <w:rsid w:val="1BBBA9C8"/>
    <w:rsid w:val="1BF97DA0"/>
    <w:rsid w:val="1C153C5F"/>
    <w:rsid w:val="1C3781AF"/>
    <w:rsid w:val="1C5F5706"/>
    <w:rsid w:val="1C6D30CE"/>
    <w:rsid w:val="1D109342"/>
    <w:rsid w:val="1D95A413"/>
    <w:rsid w:val="1DDD8C70"/>
    <w:rsid w:val="1DDF813B"/>
    <w:rsid w:val="1DE22D4D"/>
    <w:rsid w:val="1DF0E414"/>
    <w:rsid w:val="1EAF50C8"/>
    <w:rsid w:val="1ED8CEF5"/>
    <w:rsid w:val="1EDAFC52"/>
    <w:rsid w:val="1EE12717"/>
    <w:rsid w:val="1EF0E66E"/>
    <w:rsid w:val="1F2F1F3C"/>
    <w:rsid w:val="1F96256E"/>
    <w:rsid w:val="1FAE147B"/>
    <w:rsid w:val="200D0174"/>
    <w:rsid w:val="20171DEE"/>
    <w:rsid w:val="201E3A71"/>
    <w:rsid w:val="203582C2"/>
    <w:rsid w:val="203DE305"/>
    <w:rsid w:val="20916EC5"/>
    <w:rsid w:val="20AAB42B"/>
    <w:rsid w:val="20DE4DA3"/>
    <w:rsid w:val="20E120DC"/>
    <w:rsid w:val="20E2DB67"/>
    <w:rsid w:val="21154A83"/>
    <w:rsid w:val="214008BE"/>
    <w:rsid w:val="215A3836"/>
    <w:rsid w:val="216BC2F1"/>
    <w:rsid w:val="21B892BA"/>
    <w:rsid w:val="22E8E7D7"/>
    <w:rsid w:val="22F7ED48"/>
    <w:rsid w:val="22FC5EFB"/>
    <w:rsid w:val="239521D5"/>
    <w:rsid w:val="2420D6D5"/>
    <w:rsid w:val="24986615"/>
    <w:rsid w:val="24AA6A29"/>
    <w:rsid w:val="2526802A"/>
    <w:rsid w:val="253186E3"/>
    <w:rsid w:val="25489950"/>
    <w:rsid w:val="2548F7D8"/>
    <w:rsid w:val="25CC9936"/>
    <w:rsid w:val="25DDFCAA"/>
    <w:rsid w:val="25E81218"/>
    <w:rsid w:val="2613ACB7"/>
    <w:rsid w:val="26723820"/>
    <w:rsid w:val="269DFA65"/>
    <w:rsid w:val="26C7969E"/>
    <w:rsid w:val="2735BB04"/>
    <w:rsid w:val="27C7FD02"/>
    <w:rsid w:val="27E7B76A"/>
    <w:rsid w:val="27E8A77F"/>
    <w:rsid w:val="280BB773"/>
    <w:rsid w:val="280C0D74"/>
    <w:rsid w:val="28323117"/>
    <w:rsid w:val="2868BD18"/>
    <w:rsid w:val="29069E4A"/>
    <w:rsid w:val="290804B8"/>
    <w:rsid w:val="29519F7F"/>
    <w:rsid w:val="298F0D4F"/>
    <w:rsid w:val="29DFF855"/>
    <w:rsid w:val="2A0E21EB"/>
    <w:rsid w:val="2B6FC195"/>
    <w:rsid w:val="2B88C032"/>
    <w:rsid w:val="2BB6E3E0"/>
    <w:rsid w:val="2C384D0B"/>
    <w:rsid w:val="2C503844"/>
    <w:rsid w:val="2C7B705D"/>
    <w:rsid w:val="2D322886"/>
    <w:rsid w:val="2D355DCE"/>
    <w:rsid w:val="2D9404D4"/>
    <w:rsid w:val="2EE837BC"/>
    <w:rsid w:val="2F23BF18"/>
    <w:rsid w:val="2F36B21D"/>
    <w:rsid w:val="2FB3B1AB"/>
    <w:rsid w:val="2FFBA569"/>
    <w:rsid w:val="3076B926"/>
    <w:rsid w:val="30BDBBBF"/>
    <w:rsid w:val="31104321"/>
    <w:rsid w:val="313F0D7E"/>
    <w:rsid w:val="3143998D"/>
    <w:rsid w:val="31A15C53"/>
    <w:rsid w:val="31B6CD5A"/>
    <w:rsid w:val="31C81BF9"/>
    <w:rsid w:val="31F0700A"/>
    <w:rsid w:val="32231CC5"/>
    <w:rsid w:val="322B00BE"/>
    <w:rsid w:val="32389B34"/>
    <w:rsid w:val="32868B89"/>
    <w:rsid w:val="328E9B53"/>
    <w:rsid w:val="329E836C"/>
    <w:rsid w:val="32A34F76"/>
    <w:rsid w:val="32ABB8DF"/>
    <w:rsid w:val="32C94511"/>
    <w:rsid w:val="32CDCFC8"/>
    <w:rsid w:val="32D55498"/>
    <w:rsid w:val="33100D0A"/>
    <w:rsid w:val="332C11DC"/>
    <w:rsid w:val="333F8183"/>
    <w:rsid w:val="3354891C"/>
    <w:rsid w:val="33A0AB37"/>
    <w:rsid w:val="33C79E48"/>
    <w:rsid w:val="341876A6"/>
    <w:rsid w:val="3443F753"/>
    <w:rsid w:val="3474722E"/>
    <w:rsid w:val="3498ED6A"/>
    <w:rsid w:val="34AD3F80"/>
    <w:rsid w:val="34D383BA"/>
    <w:rsid w:val="350AC841"/>
    <w:rsid w:val="351FD81F"/>
    <w:rsid w:val="3535F7E8"/>
    <w:rsid w:val="3553E6D4"/>
    <w:rsid w:val="36E2B784"/>
    <w:rsid w:val="373DFA87"/>
    <w:rsid w:val="374DED21"/>
    <w:rsid w:val="374DEDE9"/>
    <w:rsid w:val="3760754A"/>
    <w:rsid w:val="376E8E9E"/>
    <w:rsid w:val="3773BC40"/>
    <w:rsid w:val="379C0D1F"/>
    <w:rsid w:val="37BC9E52"/>
    <w:rsid w:val="37E809E6"/>
    <w:rsid w:val="385E6443"/>
    <w:rsid w:val="38A0D082"/>
    <w:rsid w:val="38B9C287"/>
    <w:rsid w:val="38C49AB7"/>
    <w:rsid w:val="3911F4D7"/>
    <w:rsid w:val="398ECFF5"/>
    <w:rsid w:val="39959C0B"/>
    <w:rsid w:val="39AF3B06"/>
    <w:rsid w:val="39B0987B"/>
    <w:rsid w:val="39B3143F"/>
    <w:rsid w:val="39C2A42B"/>
    <w:rsid w:val="39F3DC09"/>
    <w:rsid w:val="3A10C48D"/>
    <w:rsid w:val="3A641C4C"/>
    <w:rsid w:val="3B1C8B56"/>
    <w:rsid w:val="3B3B2904"/>
    <w:rsid w:val="3B47FE2B"/>
    <w:rsid w:val="3C2216A2"/>
    <w:rsid w:val="3C5FF9A3"/>
    <w:rsid w:val="3CB58F95"/>
    <w:rsid w:val="3CB67A3A"/>
    <w:rsid w:val="3D0626B0"/>
    <w:rsid w:val="3D430E00"/>
    <w:rsid w:val="3D520AC2"/>
    <w:rsid w:val="3D86ED9F"/>
    <w:rsid w:val="3DA517AF"/>
    <w:rsid w:val="3DAA5A5B"/>
    <w:rsid w:val="3DFDF746"/>
    <w:rsid w:val="3E2BDF2C"/>
    <w:rsid w:val="3E4B5A5A"/>
    <w:rsid w:val="3E5444A1"/>
    <w:rsid w:val="3E6278AB"/>
    <w:rsid w:val="3E85E849"/>
    <w:rsid w:val="3EBAC05C"/>
    <w:rsid w:val="3ECECA4C"/>
    <w:rsid w:val="3F5554DB"/>
    <w:rsid w:val="3F6425AA"/>
    <w:rsid w:val="3F95169F"/>
    <w:rsid w:val="3FB5A553"/>
    <w:rsid w:val="3FB761ED"/>
    <w:rsid w:val="408B8972"/>
    <w:rsid w:val="40D9886E"/>
    <w:rsid w:val="41A0E88E"/>
    <w:rsid w:val="41AF400B"/>
    <w:rsid w:val="428D7CF1"/>
    <w:rsid w:val="42AA0C07"/>
    <w:rsid w:val="42E3BA01"/>
    <w:rsid w:val="42FA96F1"/>
    <w:rsid w:val="435DD59A"/>
    <w:rsid w:val="441FF629"/>
    <w:rsid w:val="443B386A"/>
    <w:rsid w:val="4470EA0F"/>
    <w:rsid w:val="44753446"/>
    <w:rsid w:val="44C59FE8"/>
    <w:rsid w:val="4500F6BD"/>
    <w:rsid w:val="455F4791"/>
    <w:rsid w:val="45A8B92F"/>
    <w:rsid w:val="45FB9267"/>
    <w:rsid w:val="4626F916"/>
    <w:rsid w:val="463D671C"/>
    <w:rsid w:val="4788653C"/>
    <w:rsid w:val="481EE567"/>
    <w:rsid w:val="482D9CA8"/>
    <w:rsid w:val="48FA621D"/>
    <w:rsid w:val="492A5DF5"/>
    <w:rsid w:val="4949EC04"/>
    <w:rsid w:val="494F25AC"/>
    <w:rsid w:val="49B60868"/>
    <w:rsid w:val="49CAFC03"/>
    <w:rsid w:val="49DB3D68"/>
    <w:rsid w:val="4AA0192B"/>
    <w:rsid w:val="4AC4DF1F"/>
    <w:rsid w:val="4AE458FC"/>
    <w:rsid w:val="4B3C1C23"/>
    <w:rsid w:val="4BB47C16"/>
    <w:rsid w:val="4BB71413"/>
    <w:rsid w:val="4BE76256"/>
    <w:rsid w:val="4C356095"/>
    <w:rsid w:val="4C855392"/>
    <w:rsid w:val="4CAC6FD0"/>
    <w:rsid w:val="4CEFE381"/>
    <w:rsid w:val="4CFCAA86"/>
    <w:rsid w:val="4D104F1A"/>
    <w:rsid w:val="4E967B2D"/>
    <w:rsid w:val="4EBCE7CE"/>
    <w:rsid w:val="4F536E1C"/>
    <w:rsid w:val="4F7A8011"/>
    <w:rsid w:val="5011B3A9"/>
    <w:rsid w:val="502A97F5"/>
    <w:rsid w:val="50C48C1C"/>
    <w:rsid w:val="5129B9E1"/>
    <w:rsid w:val="518F7562"/>
    <w:rsid w:val="51B798E4"/>
    <w:rsid w:val="51D02B32"/>
    <w:rsid w:val="51E080C2"/>
    <w:rsid w:val="520A4C0B"/>
    <w:rsid w:val="520E23E0"/>
    <w:rsid w:val="52C0C39A"/>
    <w:rsid w:val="53235978"/>
    <w:rsid w:val="5344CC6B"/>
    <w:rsid w:val="538CBA5C"/>
    <w:rsid w:val="541099A5"/>
    <w:rsid w:val="546DED49"/>
    <w:rsid w:val="5533723C"/>
    <w:rsid w:val="555A1212"/>
    <w:rsid w:val="55892803"/>
    <w:rsid w:val="5593C9B4"/>
    <w:rsid w:val="55EA7582"/>
    <w:rsid w:val="57327FC1"/>
    <w:rsid w:val="57FCBFCE"/>
    <w:rsid w:val="581CEF88"/>
    <w:rsid w:val="5826E082"/>
    <w:rsid w:val="58503FD9"/>
    <w:rsid w:val="5888C049"/>
    <w:rsid w:val="589BD360"/>
    <w:rsid w:val="58A9157A"/>
    <w:rsid w:val="58AF4B8A"/>
    <w:rsid w:val="58B62F18"/>
    <w:rsid w:val="59001246"/>
    <w:rsid w:val="5989847B"/>
    <w:rsid w:val="59D6335A"/>
    <w:rsid w:val="59EDCAC3"/>
    <w:rsid w:val="5AA99BB2"/>
    <w:rsid w:val="5B407F5A"/>
    <w:rsid w:val="5B5467E0"/>
    <w:rsid w:val="5B5D499F"/>
    <w:rsid w:val="5B7DE20C"/>
    <w:rsid w:val="5B836E9A"/>
    <w:rsid w:val="5BA9263A"/>
    <w:rsid w:val="5BC6A05D"/>
    <w:rsid w:val="5BCCA0FC"/>
    <w:rsid w:val="5BD79BC6"/>
    <w:rsid w:val="5BFF2933"/>
    <w:rsid w:val="5C38844E"/>
    <w:rsid w:val="5C713C11"/>
    <w:rsid w:val="5CBAE21C"/>
    <w:rsid w:val="5CBD2FA0"/>
    <w:rsid w:val="5CE32818"/>
    <w:rsid w:val="5CFD70B4"/>
    <w:rsid w:val="5CFD84C2"/>
    <w:rsid w:val="5D34F66D"/>
    <w:rsid w:val="5D50CA72"/>
    <w:rsid w:val="5D52F4CC"/>
    <w:rsid w:val="5D8D5338"/>
    <w:rsid w:val="5D901069"/>
    <w:rsid w:val="5D9E4E22"/>
    <w:rsid w:val="5E1B299C"/>
    <w:rsid w:val="5E3E30E8"/>
    <w:rsid w:val="5E738BAC"/>
    <w:rsid w:val="5E91D63A"/>
    <w:rsid w:val="5E9ADDF5"/>
    <w:rsid w:val="5E9D74B5"/>
    <w:rsid w:val="5EB995CF"/>
    <w:rsid w:val="5EBE45EE"/>
    <w:rsid w:val="5F0B2374"/>
    <w:rsid w:val="5F2DED3C"/>
    <w:rsid w:val="5F77228A"/>
    <w:rsid w:val="5F955691"/>
    <w:rsid w:val="5F9E8646"/>
    <w:rsid w:val="5FF26318"/>
    <w:rsid w:val="600EA213"/>
    <w:rsid w:val="604F5F79"/>
    <w:rsid w:val="609354FC"/>
    <w:rsid w:val="6103FB41"/>
    <w:rsid w:val="6131087C"/>
    <w:rsid w:val="6160A2A9"/>
    <w:rsid w:val="61794711"/>
    <w:rsid w:val="61CE4506"/>
    <w:rsid w:val="620224A0"/>
    <w:rsid w:val="620A8653"/>
    <w:rsid w:val="62581442"/>
    <w:rsid w:val="63218D9F"/>
    <w:rsid w:val="639A7400"/>
    <w:rsid w:val="63AEAAFA"/>
    <w:rsid w:val="63E804EA"/>
    <w:rsid w:val="64033E88"/>
    <w:rsid w:val="64A4E174"/>
    <w:rsid w:val="64E41553"/>
    <w:rsid w:val="6507A823"/>
    <w:rsid w:val="65DD8015"/>
    <w:rsid w:val="65F1D609"/>
    <w:rsid w:val="660F1968"/>
    <w:rsid w:val="66253C39"/>
    <w:rsid w:val="664E9D58"/>
    <w:rsid w:val="6654E366"/>
    <w:rsid w:val="66941AB1"/>
    <w:rsid w:val="6697CA31"/>
    <w:rsid w:val="6699C6CC"/>
    <w:rsid w:val="66E6AA6D"/>
    <w:rsid w:val="66EE68B6"/>
    <w:rsid w:val="66F3CEFC"/>
    <w:rsid w:val="6704D9FF"/>
    <w:rsid w:val="6771F287"/>
    <w:rsid w:val="67AC1EEC"/>
    <w:rsid w:val="67D66488"/>
    <w:rsid w:val="67D70A96"/>
    <w:rsid w:val="67DC9B80"/>
    <w:rsid w:val="686562C0"/>
    <w:rsid w:val="689A4487"/>
    <w:rsid w:val="689D9F39"/>
    <w:rsid w:val="6909CB02"/>
    <w:rsid w:val="6957D36A"/>
    <w:rsid w:val="69914A93"/>
    <w:rsid w:val="69E8C7E0"/>
    <w:rsid w:val="6A06022D"/>
    <w:rsid w:val="6A1DB529"/>
    <w:rsid w:val="6AAD04BB"/>
    <w:rsid w:val="6AAEA364"/>
    <w:rsid w:val="6ADC6FFF"/>
    <w:rsid w:val="6B89F371"/>
    <w:rsid w:val="6BD711CE"/>
    <w:rsid w:val="6BD847F9"/>
    <w:rsid w:val="6C8C5545"/>
    <w:rsid w:val="6CB4B3DC"/>
    <w:rsid w:val="6CCCBBE9"/>
    <w:rsid w:val="6CE379AE"/>
    <w:rsid w:val="6CFFF4E4"/>
    <w:rsid w:val="6D104C90"/>
    <w:rsid w:val="6D13753F"/>
    <w:rsid w:val="6D7C76E2"/>
    <w:rsid w:val="6E45A5AC"/>
    <w:rsid w:val="6EBC9F87"/>
    <w:rsid w:val="6ECF2A49"/>
    <w:rsid w:val="6EF348D8"/>
    <w:rsid w:val="6F6AD91C"/>
    <w:rsid w:val="6FA9F39C"/>
    <w:rsid w:val="707B7B74"/>
    <w:rsid w:val="71ACEEE6"/>
    <w:rsid w:val="720258AF"/>
    <w:rsid w:val="723C3D51"/>
    <w:rsid w:val="72456695"/>
    <w:rsid w:val="72477A6C"/>
    <w:rsid w:val="72945A31"/>
    <w:rsid w:val="729D4DE9"/>
    <w:rsid w:val="72B0E754"/>
    <w:rsid w:val="731CD0A4"/>
    <w:rsid w:val="734D1D43"/>
    <w:rsid w:val="737B77CE"/>
    <w:rsid w:val="73894BB0"/>
    <w:rsid w:val="73C75250"/>
    <w:rsid w:val="747C3E24"/>
    <w:rsid w:val="74B24BE3"/>
    <w:rsid w:val="7512CD9F"/>
    <w:rsid w:val="7537BCAF"/>
    <w:rsid w:val="75AB11C4"/>
    <w:rsid w:val="76614DE7"/>
    <w:rsid w:val="76BED760"/>
    <w:rsid w:val="76C1D201"/>
    <w:rsid w:val="77198E81"/>
    <w:rsid w:val="7748E630"/>
    <w:rsid w:val="7875906F"/>
    <w:rsid w:val="787E0FDA"/>
    <w:rsid w:val="78AAF916"/>
    <w:rsid w:val="78C1B4CC"/>
    <w:rsid w:val="78E4C759"/>
    <w:rsid w:val="795B4DB8"/>
    <w:rsid w:val="79E8604D"/>
    <w:rsid w:val="7A06E8BD"/>
    <w:rsid w:val="7AF246C5"/>
    <w:rsid w:val="7B06FBB2"/>
    <w:rsid w:val="7B15F8D1"/>
    <w:rsid w:val="7B730A7C"/>
    <w:rsid w:val="7BC2F8A9"/>
    <w:rsid w:val="7BC4E156"/>
    <w:rsid w:val="7BEAF507"/>
    <w:rsid w:val="7C0F15C3"/>
    <w:rsid w:val="7C46F5DE"/>
    <w:rsid w:val="7C77F83B"/>
    <w:rsid w:val="7CC6B4EF"/>
    <w:rsid w:val="7D47CBCE"/>
    <w:rsid w:val="7D6E2E06"/>
    <w:rsid w:val="7DA04D1C"/>
    <w:rsid w:val="7DB15EE2"/>
    <w:rsid w:val="7DC2796B"/>
    <w:rsid w:val="7E40B2CE"/>
    <w:rsid w:val="7E70C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EC7512"/>
  <w15:chartTrackingRefBased/>
  <w15:docId w15:val="{8465D8CE-C924-4D28-9848-6430C56AA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608B"/>
    <w:pPr>
      <w:spacing w:line="266" w:lineRule="auto"/>
    </w:pPr>
    <w:rPr>
      <w:rFonts w:ascii="Roboto" w:hAnsi="Roboto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185064"/>
    <w:pPr>
      <w:keepNext/>
      <w:keepLines/>
      <w:spacing w:before="240" w:after="0"/>
      <w:outlineLvl w:val="0"/>
    </w:pPr>
    <w:rPr>
      <w:rFonts w:ascii="IBM Plex Sans Medium" w:eastAsiaTheme="majorEastAsia" w:hAnsi="IBM Plex Sans Medium" w:cstheme="majorBidi"/>
      <w:color w:val="005B97" w:themeColor="text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2879"/>
    <w:pPr>
      <w:keepLines/>
      <w:spacing w:before="120" w:after="0"/>
      <w:outlineLvl w:val="1"/>
    </w:pPr>
    <w:rPr>
      <w:rFonts w:ascii="IBM Plex Sans Medium" w:eastAsiaTheme="majorEastAsia" w:hAnsi="IBM Plex Sans Medium" w:cstheme="majorBidi"/>
      <w:color w:val="0089E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41138"/>
    <w:pPr>
      <w:keepNext/>
      <w:keepLines/>
      <w:spacing w:before="40" w:after="0"/>
      <w:outlineLvl w:val="2"/>
    </w:pPr>
    <w:rPr>
      <w:rFonts w:eastAsiaTheme="majorEastAsia" w:cstheme="majorBidi"/>
      <w:b/>
      <w:color w:val="005B97" w:themeColor="text2"/>
      <w:sz w:val="22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33FF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089E5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5064"/>
    <w:rPr>
      <w:rFonts w:ascii="IBM Plex Sans Medium" w:eastAsiaTheme="majorEastAsia" w:hAnsi="IBM Plex Sans Medium" w:cstheme="majorBidi"/>
      <w:color w:val="005B97" w:themeColor="text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E2879"/>
    <w:rPr>
      <w:rFonts w:ascii="IBM Plex Sans Medium" w:eastAsiaTheme="majorEastAsia" w:hAnsi="IBM Plex Sans Medium" w:cstheme="majorBidi"/>
      <w:color w:val="0089E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41138"/>
    <w:rPr>
      <w:rFonts w:ascii="Roboto" w:eastAsiaTheme="majorEastAsia" w:hAnsi="Roboto" w:cstheme="majorBidi"/>
      <w:b/>
      <w:color w:val="005B97" w:themeColor="text2"/>
      <w:szCs w:val="24"/>
    </w:rPr>
  </w:style>
  <w:style w:type="paragraph" w:styleId="ListParagraph">
    <w:name w:val="List Paragraph"/>
    <w:basedOn w:val="Normal"/>
    <w:uiPriority w:val="34"/>
    <w:qFormat/>
    <w:rsid w:val="00C4322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432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322B"/>
    <w:rPr>
      <w:rFonts w:ascii="Roboto" w:hAnsi="Roboto"/>
      <w:sz w:val="20"/>
    </w:rPr>
  </w:style>
  <w:style w:type="paragraph" w:styleId="Footer">
    <w:name w:val="footer"/>
    <w:basedOn w:val="Normal"/>
    <w:link w:val="FooterChar"/>
    <w:uiPriority w:val="99"/>
    <w:unhideWhenUsed/>
    <w:rsid w:val="00C432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322B"/>
    <w:rPr>
      <w:rFonts w:ascii="Roboto" w:hAnsi="Roboto"/>
      <w:sz w:val="20"/>
    </w:rPr>
  </w:style>
  <w:style w:type="table" w:styleId="TableGrid">
    <w:name w:val="Table Grid"/>
    <w:basedOn w:val="TableNormal"/>
    <w:uiPriority w:val="59"/>
    <w:rsid w:val="00C432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641138"/>
    <w:pPr>
      <w:spacing w:after="0" w:line="240" w:lineRule="auto"/>
      <w:contextualSpacing/>
    </w:pPr>
    <w:rPr>
      <w:rFonts w:ascii="IBM Plex Sans Medium" w:eastAsiaTheme="majorEastAsia" w:hAnsi="IBM Plex Sans Medium" w:cstheme="majorBidi"/>
      <w:color w:val="1E303C" w:themeColor="accent4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1138"/>
    <w:rPr>
      <w:rFonts w:ascii="IBM Plex Sans Medium" w:eastAsiaTheme="majorEastAsia" w:hAnsi="IBM Plex Sans Medium" w:cstheme="majorBidi"/>
      <w:color w:val="1E303C" w:themeColor="accent4"/>
      <w:spacing w:val="-10"/>
      <w:kern w:val="28"/>
      <w:sz w:val="56"/>
      <w:szCs w:val="56"/>
    </w:rPr>
  </w:style>
  <w:style w:type="paragraph" w:styleId="TOCHeading">
    <w:name w:val="TOC Heading"/>
    <w:basedOn w:val="Heading1"/>
    <w:next w:val="Normal"/>
    <w:uiPriority w:val="39"/>
    <w:unhideWhenUsed/>
    <w:qFormat/>
    <w:rsid w:val="00A31E85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221CA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21CA9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221CA9"/>
    <w:pPr>
      <w:spacing w:after="100"/>
      <w:ind w:left="400"/>
    </w:pPr>
  </w:style>
  <w:style w:type="character" w:styleId="Hyperlink">
    <w:name w:val="Hyperlink"/>
    <w:basedOn w:val="DefaultParagraphFont"/>
    <w:uiPriority w:val="99"/>
    <w:unhideWhenUsed/>
    <w:rsid w:val="00221CA9"/>
    <w:rPr>
      <w:color w:val="0563C1" w:themeColor="hyperlink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1E85"/>
    <w:pPr>
      <w:numPr>
        <w:ilvl w:val="1"/>
      </w:numPr>
    </w:pPr>
    <w:rPr>
      <w:rFonts w:eastAsiaTheme="minorEastAsia"/>
      <w:color w:val="5A5A5A" w:themeColor="text1" w:themeTint="A5"/>
      <w:spacing w:val="15"/>
      <w:sz w:val="22"/>
    </w:rPr>
  </w:style>
  <w:style w:type="character" w:customStyle="1" w:styleId="SubtitleChar">
    <w:name w:val="Subtitle Char"/>
    <w:basedOn w:val="DefaultParagraphFont"/>
    <w:link w:val="Subtitle"/>
    <w:uiPriority w:val="11"/>
    <w:rsid w:val="00A31E85"/>
    <w:rPr>
      <w:rFonts w:ascii="Roboto" w:eastAsiaTheme="minorEastAsia" w:hAnsi="Roboto"/>
      <w:color w:val="5A5A5A" w:themeColor="text1" w:themeTint="A5"/>
      <w:spacing w:val="15"/>
    </w:rPr>
  </w:style>
  <w:style w:type="character" w:styleId="UnresolvedMention">
    <w:name w:val="Unresolved Mention"/>
    <w:basedOn w:val="DefaultParagraphFont"/>
    <w:uiPriority w:val="99"/>
    <w:semiHidden/>
    <w:unhideWhenUsed/>
    <w:rsid w:val="002942A7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987078"/>
    <w:rPr>
      <w:color w:val="808080"/>
    </w:rPr>
  </w:style>
  <w:style w:type="paragraph" w:styleId="NormalWeb">
    <w:name w:val="Normal (Web)"/>
    <w:basedOn w:val="Normal"/>
    <w:uiPriority w:val="99"/>
    <w:unhideWhenUsed/>
    <w:rsid w:val="00F256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328C5"/>
    <w:rPr>
      <w:b/>
      <w:b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5F5BCB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5F5BCB"/>
    <w:rPr>
      <w:rFonts w:ascii="Arial" w:eastAsia="Times New Roman" w:hAnsi="Arial" w:cs="Arial"/>
      <w:vanish/>
      <w:sz w:val="16"/>
      <w:szCs w:val="16"/>
    </w:rPr>
  </w:style>
  <w:style w:type="paragraph" w:styleId="NoSpacing">
    <w:name w:val="No Spacing"/>
    <w:uiPriority w:val="1"/>
    <w:qFormat/>
    <w:rsid w:val="00E72716"/>
    <w:pPr>
      <w:spacing w:after="0" w:line="240" w:lineRule="auto"/>
    </w:pPr>
    <w:rPr>
      <w:rFonts w:ascii="Roboto" w:hAnsi="Roboto"/>
      <w:sz w:val="20"/>
    </w:rPr>
  </w:style>
  <w:style w:type="character" w:customStyle="1" w:styleId="Heading4Char">
    <w:name w:val="Heading 4 Char"/>
    <w:basedOn w:val="DefaultParagraphFont"/>
    <w:link w:val="Heading4"/>
    <w:uiPriority w:val="9"/>
    <w:rsid w:val="00E33FF7"/>
    <w:rPr>
      <w:rFonts w:asciiTheme="majorHAnsi" w:eastAsiaTheme="majorEastAsia" w:hAnsiTheme="majorHAnsi" w:cstheme="majorBidi"/>
      <w:i/>
      <w:iCs/>
      <w:color w:val="0089E5" w:themeColor="accent1" w:themeShade="BF"/>
      <w:sz w:val="20"/>
    </w:rPr>
  </w:style>
  <w:style w:type="paragraph" w:customStyle="1" w:styleId="paragraph">
    <w:name w:val="paragraph"/>
    <w:basedOn w:val="Normal"/>
    <w:rsid w:val="003726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3726D9"/>
  </w:style>
  <w:style w:type="character" w:customStyle="1" w:styleId="eop">
    <w:name w:val="eop"/>
    <w:basedOn w:val="DefaultParagraphFont"/>
    <w:rsid w:val="003726D9"/>
  </w:style>
  <w:style w:type="character" w:customStyle="1" w:styleId="wacimagecontainer">
    <w:name w:val="wacimagecontainer"/>
    <w:basedOn w:val="DefaultParagraphFont"/>
    <w:rsid w:val="003F6775"/>
  </w:style>
  <w:style w:type="table" w:styleId="PlainTable1">
    <w:name w:val="Plain Table 1"/>
    <w:basedOn w:val="TableNormal"/>
    <w:uiPriority w:val="41"/>
    <w:rsid w:val="00EC007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scxp3191885">
    <w:name w:val="scxp3191885"/>
    <w:basedOn w:val="DefaultParagraphFont"/>
    <w:rsid w:val="00B762A7"/>
  </w:style>
  <w:style w:type="character" w:styleId="CommentReference">
    <w:name w:val="annotation reference"/>
    <w:basedOn w:val="DefaultParagraphFont"/>
    <w:uiPriority w:val="99"/>
    <w:semiHidden/>
    <w:unhideWhenUsed/>
    <w:rsid w:val="001132A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132A6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132A6"/>
    <w:rPr>
      <w:rFonts w:ascii="Roboto" w:hAnsi="Roboto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132A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132A6"/>
    <w:rPr>
      <w:rFonts w:ascii="Roboto" w:hAnsi="Roboto"/>
      <w:b/>
      <w:bCs/>
      <w:sz w:val="20"/>
      <w:szCs w:val="20"/>
    </w:rPr>
  </w:style>
  <w:style w:type="character" w:customStyle="1" w:styleId="x1lliihq">
    <w:name w:val="x1lliihq"/>
    <w:basedOn w:val="DefaultParagraphFont"/>
    <w:rsid w:val="007F7418"/>
  </w:style>
  <w:style w:type="character" w:customStyle="1" w:styleId="x193iq5w">
    <w:name w:val="x193iq5w"/>
    <w:basedOn w:val="DefaultParagraphFont"/>
    <w:rsid w:val="007F7418"/>
  </w:style>
  <w:style w:type="paragraph" w:styleId="Revision">
    <w:name w:val="Revision"/>
    <w:hidden/>
    <w:uiPriority w:val="99"/>
    <w:semiHidden/>
    <w:rsid w:val="00265449"/>
    <w:pPr>
      <w:spacing w:after="0" w:line="240" w:lineRule="auto"/>
    </w:pPr>
    <w:rPr>
      <w:rFonts w:ascii="Roboto" w:hAnsi="Roboto"/>
      <w:sz w:val="20"/>
    </w:rPr>
  </w:style>
  <w:style w:type="character" w:styleId="Mention">
    <w:name w:val="Mention"/>
    <w:basedOn w:val="DefaultParagraphFont"/>
    <w:uiPriority w:val="99"/>
    <w:unhideWhenUsed/>
    <w:rsid w:val="00A857A9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44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084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3734689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731701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456835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09628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70081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91699474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89156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18868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679233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275209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155491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095936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433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3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10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6789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3042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64679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59321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07928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07705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54963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25070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20170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40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39654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91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020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17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015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7699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7713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9510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2139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1231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9112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auto"/>
                                                    <w:left w:val="single" w:sz="6" w:space="12" w:color="auto"/>
                                                    <w:bottom w:val="single" w:sz="6" w:space="0" w:color="auto"/>
                                                    <w:right w:val="single" w:sz="6" w:space="0" w:color="auto"/>
                                                  </w:divBdr>
                                                  <w:divsChild>
                                                    <w:div w:id="1096560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7998880">
                                                          <w:marLeft w:val="-30"/>
                                                          <w:marRight w:val="-3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10276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3836659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64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165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473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275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4522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4173852">
                                  <w:marLeft w:val="0"/>
                                  <w:marRight w:val="0"/>
                                  <w:marTop w:val="3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934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5297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4345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6561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9760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898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2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72909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2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34276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2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871740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2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173640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2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07358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2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938161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2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003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61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2848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4292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07860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25759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47878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4927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28286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83836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81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00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8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80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02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349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65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139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982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39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743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850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469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445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529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600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111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883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300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983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58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244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411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734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893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208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692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76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507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8569521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054535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181769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20993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08628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46473841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49775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01111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826509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24588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024788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632053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687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08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1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222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29642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2843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77629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33729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57885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15733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47762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23901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58968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98863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22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34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7814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29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7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62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65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4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0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8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6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12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9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36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574922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477723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473057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991053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34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0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9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75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37399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5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578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9749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204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9188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661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0505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568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8611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970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3438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908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5310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894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7822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014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9714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645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1793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698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9090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304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8759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801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9702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013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902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95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77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7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2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7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9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8598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3791403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83105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580338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933050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31" w:color="E3E3E3"/>
                            <w:right w:val="single" w:sz="2" w:space="0" w:color="E3E3E3"/>
                          </w:divBdr>
                          <w:divsChild>
                            <w:div w:id="1569346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30521248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02678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49855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016301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161310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410269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521014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078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985436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863379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41990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06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50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1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5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00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8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63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46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44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26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49399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93941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24358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72402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97111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18232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63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180709"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079747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668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79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2583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7818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757381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171665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51729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3285537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80196266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648580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3518510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754729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65816227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666297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884590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8265325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2715911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706635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4460459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0849421"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824964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011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3156888">
                  <w:marLeft w:val="-60"/>
                  <w:marRight w:val="-6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717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0666056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70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067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472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0569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6389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12289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476454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90291087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8873729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9964295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76091020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724583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9611267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23557442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891906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942844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927761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2799529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811148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662148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62757512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712787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38270857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879471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1189337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7762902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926601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069889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150703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45594531">
                      <w:marLeft w:val="-60"/>
                      <w:marRight w:val="-6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8515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959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6084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78280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52533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52285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65971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00372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46508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291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55947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87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55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4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36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6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69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bbieZelten\Downloads\CCAGlobal%20Documentation.dotx" TargetMode="External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005B97"/>
      </a:dk2>
      <a:lt2>
        <a:srgbClr val="E7E6E6"/>
      </a:lt2>
      <a:accent1>
        <a:srgbClr val="33AEFF"/>
      </a:accent1>
      <a:accent2>
        <a:srgbClr val="3CC878"/>
      </a:accent2>
      <a:accent3>
        <a:srgbClr val="D159DF"/>
      </a:accent3>
      <a:accent4>
        <a:srgbClr val="1E303C"/>
      </a:accent4>
      <a:accent5>
        <a:srgbClr val="E7E6E6"/>
      </a:accent5>
      <a:accent6>
        <a:srgbClr val="E7E6E6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166a34ed-fb72-4e02-a0f1-0bdcf338d46b">
      <UserInfo>
        <DisplayName>Kim Stinehour</DisplayName>
        <AccountId>211</AccountId>
        <AccountType/>
      </UserInfo>
      <UserInfo>
        <DisplayName>Vaiva Vaisnys</DisplayName>
        <AccountId>272</AccountId>
        <AccountType/>
      </UserInfo>
    </SharedWithUsers>
    <TaxCatchAll xmlns="166a34ed-fb72-4e02-a0f1-0bdcf338d46b" xsi:nil="true"/>
    <lcf76f155ced4ddcb4097134ff3c332f xmlns="59635b77-9e48-47a1-a8ff-7f4eec0f5a4c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B33B44E4FDED84BA31EE2C365B01BEC" ma:contentTypeVersion="14" ma:contentTypeDescription="Create a new document." ma:contentTypeScope="" ma:versionID="2da34b4c80e667c7cc8b1cab8f8cbc83">
  <xsd:schema xmlns:xsd="http://www.w3.org/2001/XMLSchema" xmlns:xs="http://www.w3.org/2001/XMLSchema" xmlns:p="http://schemas.microsoft.com/office/2006/metadata/properties" xmlns:ns2="59635b77-9e48-47a1-a8ff-7f4eec0f5a4c" xmlns:ns3="166a34ed-fb72-4e02-a0f1-0bdcf338d46b" targetNamespace="http://schemas.microsoft.com/office/2006/metadata/properties" ma:root="true" ma:fieldsID="487340ff6316f6cbd8c033fbf2109fe7" ns2:_="" ns3:_="">
    <xsd:import namespace="59635b77-9e48-47a1-a8ff-7f4eec0f5a4c"/>
    <xsd:import namespace="166a34ed-fb72-4e02-a0f1-0bdcf338d46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635b77-9e48-47a1-a8ff-7f4eec0f5a4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88a64e56-cb60-4839-b05f-30348b695a3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6a34ed-fb72-4e02-a0f1-0bdcf338d46b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31af43e8-48bf-4c79-9e49-34ea66184fba}" ma:internalName="TaxCatchAll" ma:showField="CatchAllData" ma:web="166a34ed-fb72-4e02-a0f1-0bdcf338d46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D2D03B8-FD53-4041-8BC9-8F5E0BBD64EA}">
  <ds:schemaRefs>
    <ds:schemaRef ds:uri="http://schemas.microsoft.com/office/2006/metadata/properties"/>
    <ds:schemaRef ds:uri="http://schemas.microsoft.com/office/infopath/2007/PartnerControls"/>
    <ds:schemaRef ds:uri="166a34ed-fb72-4e02-a0f1-0bdcf338d46b"/>
    <ds:schemaRef ds:uri="59635b77-9e48-47a1-a8ff-7f4eec0f5a4c"/>
  </ds:schemaRefs>
</ds:datastoreItem>
</file>

<file path=customXml/itemProps2.xml><?xml version="1.0" encoding="utf-8"?>
<ds:datastoreItem xmlns:ds="http://schemas.openxmlformats.org/officeDocument/2006/customXml" ds:itemID="{2A431911-7C6F-4335-9B37-B302025FF54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E13B999-6B70-49CC-828E-169477E6A7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9635b77-9e48-47a1-a8ff-7f4eec0f5a4c"/>
    <ds:schemaRef ds:uri="166a34ed-fb72-4e02-a0f1-0bdcf338d46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0C6ABF-3299-4D09-BD4D-7CBEA46CF4DD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2fcc5063-f55c-4f40-b6b8-b845f6b3019f}" enabled="0" method="" siteId="{2fcc5063-f55c-4f40-b6b8-b845f6b3019f}" removed="1"/>
  <clbl:label id="{a78d0a50-47ed-4460-a961-b955158ac3e0}" enabled="1" method="Standard" siteId="{25ee13ae-a8a5-4bc2-bb23-aea90536fb0c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CCAGlobal Documentation.dotx</Template>
  <TotalTime>1158</TotalTime>
  <Pages>6</Pages>
  <Words>893</Words>
  <Characters>5003</Characters>
  <Application>Microsoft Office Word</Application>
  <DocSecurity>0</DocSecurity>
  <Lines>156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Debbie Zelten</dc:creator>
  <cp:keywords/>
  <dc:description/>
  <cp:lastModifiedBy>Shakhnoza Akhmedova</cp:lastModifiedBy>
  <cp:revision>9</cp:revision>
  <cp:lastPrinted>2018-12-05T13:24:00Z</cp:lastPrinted>
  <dcterms:created xsi:type="dcterms:W3CDTF">2026-01-20T22:02:00Z</dcterms:created>
  <dcterms:modified xsi:type="dcterms:W3CDTF">2026-01-22T18:41:00Z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0x0101000B33B44E4FDED84BA31EE2C365B01BEC</vt:lpwstr>
  </property>
  <property fmtid="{D5CDD505-2E9C-101B-9397-08002B2CF9AE}" pid="3" name="AuthorIds_UIVersion_1536">
    <vt:lpwstr>57</vt:lpwstr>
  </property>
  <property fmtid="{D5CDD505-2E9C-101B-9397-08002B2CF9AE}" pid="4" name="MediaServiceImageTags">
    <vt:lpwstr/>
  </property>
  <property fmtid="{D5CDD505-2E9C-101B-9397-08002B2CF9AE}" pid="5" name="GrammarlyDocumentId">
    <vt:lpwstr>7af8579a94d1530d1affca0511be7205d9e4ee4e52237fde4c1992074f20d63e</vt:lpwstr>
  </property>
  <property fmtid="{D5CDD505-2E9C-101B-9397-08002B2CF9AE}" pid="6" name="ClassificationContentMarkingFooterShapeIds">
    <vt:lpwstr>6f56fd21,67625682,3f75fd92</vt:lpwstr>
  </property>
  <property fmtid="{D5CDD505-2E9C-101B-9397-08002B2CF9AE}" pid="7" name="ClassificationContentMarkingFooterFontProps">
    <vt:lpwstr>#000000,8,Aptos</vt:lpwstr>
  </property>
  <property fmtid="{D5CDD505-2E9C-101B-9397-08002B2CF9AE}" pid="8" name="ClassificationContentMarkingFooterText">
    <vt:lpwstr>Classified as Confidential</vt:lpwstr>
  </property>
</Properties>
</file>