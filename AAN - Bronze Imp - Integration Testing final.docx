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Override PartName="/word/commentsIds.xml" ContentType="application/vnd.openxmlformats-officedocument.wordprocessingml.commentsIds+xml"/>
  <Override PartName="/word/commentsExtended.xml" ContentType="application/vnd.openxmlformats-officedocument.wordprocessingml.commentsExtended+xml"/>
  <Override PartName="/word/people.xml" ContentType="application/vnd.openxmlformats-officedocument.wordprocessingml.people+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0F374B" w:rsidR="00CF144D" w:rsidP="57F4B1A8" w:rsidRDefault="000F374B" w14:paraId="4B2B79F1" w14:textId="16AD3D2C">
      <w:pPr>
        <w:pStyle w:val="Title"/>
        <w:rPr>
          <w:rFonts w:ascii="Roboto" w:hAnsi="Roboto" w:eastAsia="Roboto" w:cs="Roboto"/>
          <w:sz w:val="52"/>
          <w:szCs w:val="52"/>
        </w:rPr>
      </w:pPr>
      <w:r w:rsidRPr="57F4B1A8" w:rsidR="7DABB896">
        <w:rPr>
          <w:rFonts w:ascii="Roboto" w:hAnsi="Roboto" w:eastAsia="Roboto" w:cs="Roboto"/>
          <w:sz w:val="52"/>
          <w:szCs w:val="52"/>
        </w:rPr>
        <w:t>Integration</w:t>
      </w:r>
      <w:r w:rsidRPr="57F4B1A8" w:rsidR="6CF4D75E">
        <w:rPr>
          <w:rFonts w:ascii="Roboto" w:hAnsi="Roboto" w:eastAsia="Roboto" w:cs="Roboto"/>
          <w:sz w:val="52"/>
          <w:szCs w:val="52"/>
        </w:rPr>
        <w:t xml:space="preserve"> Testing </w:t>
      </w:r>
      <w:r w:rsidRPr="57F4B1A8" w:rsidR="5B9EB579">
        <w:rPr>
          <w:rFonts w:ascii="Roboto" w:hAnsi="Roboto" w:eastAsia="Roboto" w:cs="Roboto"/>
          <w:sz w:val="52"/>
          <w:szCs w:val="52"/>
        </w:rPr>
        <w:t xml:space="preserve">Results </w:t>
      </w:r>
      <w:r w:rsidRPr="57F4B1A8" w:rsidR="0ED42372">
        <w:rPr>
          <w:rFonts w:ascii="Roboto" w:hAnsi="Roboto" w:eastAsia="Roboto" w:cs="Roboto"/>
          <w:sz w:val="52"/>
          <w:szCs w:val="52"/>
        </w:rPr>
        <w:t>for Bronze</w:t>
      </w:r>
    </w:p>
    <w:p w:rsidR="007D0088" w:rsidP="007D0088" w:rsidRDefault="000F374B" w14:paraId="236DF5A8" w14:textId="6EFFBA58">
      <w:pPr>
        <w:pStyle w:val="Subtitle"/>
      </w:pPr>
      <w:r>
        <w:t>Bronze</w:t>
      </w:r>
      <w:r w:rsidR="007D0088">
        <w:t xml:space="preserve"> Layer Table</w:t>
      </w:r>
      <w:r w:rsidR="00C547BA">
        <w:t>s</w:t>
      </w:r>
    </w:p>
    <w:p w:rsidR="00CF144D" w:rsidP="57F4B1A8" w:rsidRDefault="000B2722" w14:paraId="273FB065" w14:textId="7638BCC7">
      <w:pPr>
        <w:pStyle w:val="Heading2"/>
        <w:rPr>
          <w:rFonts w:ascii="Roboto" w:hAnsi="Roboto" w:eastAsia="Roboto" w:cs="Roboto"/>
        </w:rPr>
      </w:pPr>
      <w:r w:rsidRPr="57F4B1A8" w:rsidR="39E5CF0D">
        <w:rPr>
          <w:rFonts w:ascii="Roboto" w:hAnsi="Roboto" w:eastAsia="Roboto" w:cs="Roboto"/>
        </w:rPr>
        <w:t>Test Case Information:</w:t>
      </w:r>
    </w:p>
    <w:p w:rsidR="00CF144D" w:rsidP="036BAA65" w:rsidRDefault="000B2722" w14:paraId="515EE1BD" w14:textId="75483AF4">
      <w:pPr>
        <w:pStyle w:val="ListParagraph"/>
        <w:numPr>
          <w:ilvl w:val="0"/>
          <w:numId w:val="1"/>
        </w:numPr>
        <w:rPr>
          <w:noProof w:val="0"/>
          <w:lang w:val="en-US"/>
        </w:rPr>
      </w:pPr>
      <w:r w:rsidRPr="036BAA65" w:rsidR="21522D6B">
        <w:rPr>
          <w:b w:val="1"/>
          <w:bCs w:val="1"/>
        </w:rPr>
        <w:t xml:space="preserve">Legacy/Source </w:t>
      </w:r>
      <w:r w:rsidRPr="036BAA65" w:rsidR="483D6300">
        <w:rPr>
          <w:b w:val="1"/>
          <w:bCs w:val="1"/>
        </w:rPr>
        <w:t>Table Name</w:t>
      </w:r>
      <w:r w:rsidRPr="036BAA65" w:rsidR="78F10B5E">
        <w:rPr>
          <w:b w:val="1"/>
          <w:bCs w:val="1"/>
        </w:rPr>
        <w:t>s</w:t>
      </w:r>
      <w:r w:rsidR="483D6300">
        <w:rPr/>
        <w:t xml:space="preserve">: </w:t>
      </w:r>
      <w:r w:rsidRPr="036BAA65" w:rsidR="506FF471">
        <w:rPr>
          <w:noProof w:val="0"/>
          <w:lang w:val="en-US"/>
        </w:rPr>
        <w:t>dbo.Account</w:t>
      </w:r>
      <w:r w:rsidRPr="036BAA65" w:rsidR="506FF471">
        <w:rPr>
          <w:noProof w:val="0"/>
          <w:lang w:val="en-US"/>
        </w:rPr>
        <w:t xml:space="preserve">, </w:t>
      </w:r>
      <w:r w:rsidRPr="036BAA65" w:rsidR="506FF471">
        <w:rPr>
          <w:noProof w:val="0"/>
          <w:lang w:val="en-US"/>
        </w:rPr>
        <w:t>dbo.Contact</w:t>
      </w:r>
      <w:r w:rsidRPr="036BAA65" w:rsidR="506FF471">
        <w:rPr>
          <w:noProof w:val="0"/>
          <w:lang w:val="en-US"/>
        </w:rPr>
        <w:t>, dbo.</w:t>
      </w:r>
      <w:r w:rsidRPr="036BAA65" w:rsidR="506FF471">
        <w:rPr>
          <w:noProof w:val="0"/>
          <w:lang w:val="en-US"/>
        </w:rPr>
        <w:t>CountrieswithIncomeLevel</w:t>
      </w:r>
      <w:r w:rsidRPr="036BAA65" w:rsidR="506FF471">
        <w:rPr>
          <w:noProof w:val="0"/>
          <w:lang w:val="en-US"/>
        </w:rPr>
        <w:t>__c, dbo.npe5__Affiliation__c, dbo.</w:t>
      </w:r>
      <w:r w:rsidRPr="036BAA65" w:rsidR="506FF471">
        <w:rPr>
          <w:noProof w:val="0"/>
          <w:lang w:val="en-US"/>
        </w:rPr>
        <w:t>OrderApi</w:t>
      </w:r>
      <w:r w:rsidRPr="036BAA65" w:rsidR="506FF471">
        <w:rPr>
          <w:noProof w:val="0"/>
          <w:lang w:val="en-US"/>
        </w:rPr>
        <w:t>__</w:t>
      </w:r>
      <w:r w:rsidRPr="036BAA65" w:rsidR="506FF471">
        <w:rPr>
          <w:noProof w:val="0"/>
          <w:lang w:val="en-US"/>
        </w:rPr>
        <w:t>Business_Group__c</w:t>
      </w:r>
      <w:r w:rsidRPr="036BAA65" w:rsidR="506FF471">
        <w:rPr>
          <w:noProof w:val="0"/>
          <w:lang w:val="en-US"/>
        </w:rPr>
        <w:t>, dbo.</w:t>
      </w:r>
      <w:r w:rsidRPr="036BAA65" w:rsidR="506FF471">
        <w:rPr>
          <w:noProof w:val="0"/>
          <w:lang w:val="en-US"/>
        </w:rPr>
        <w:t>OrderApi</w:t>
      </w:r>
      <w:r w:rsidRPr="036BAA65" w:rsidR="506FF471">
        <w:rPr>
          <w:noProof w:val="0"/>
          <w:lang w:val="en-US"/>
        </w:rPr>
        <w:t>__</w:t>
      </w:r>
      <w:r w:rsidRPr="036BAA65" w:rsidR="506FF471">
        <w:rPr>
          <w:noProof w:val="0"/>
          <w:lang w:val="en-US"/>
        </w:rPr>
        <w:t>EPayment</w:t>
      </w:r>
      <w:r w:rsidRPr="036BAA65" w:rsidR="506FF471">
        <w:rPr>
          <w:noProof w:val="0"/>
          <w:lang w:val="en-US"/>
        </w:rPr>
        <w:t>__c, dbo.</w:t>
      </w:r>
      <w:r w:rsidRPr="036BAA65" w:rsidR="506FF471">
        <w:rPr>
          <w:noProof w:val="0"/>
          <w:lang w:val="en-US"/>
        </w:rPr>
        <w:t>OrderApi</w:t>
      </w:r>
      <w:r w:rsidRPr="036BAA65" w:rsidR="506FF471">
        <w:rPr>
          <w:noProof w:val="0"/>
          <w:lang w:val="en-US"/>
        </w:rPr>
        <w:t>__</w:t>
      </w:r>
      <w:r w:rsidRPr="036BAA65" w:rsidR="506FF471">
        <w:rPr>
          <w:noProof w:val="0"/>
          <w:lang w:val="en-US"/>
        </w:rPr>
        <w:t>EPayment_Line__c</w:t>
      </w:r>
      <w:r w:rsidRPr="036BAA65" w:rsidR="506FF471">
        <w:rPr>
          <w:noProof w:val="0"/>
          <w:lang w:val="en-US"/>
        </w:rPr>
        <w:t>, dbo.</w:t>
      </w:r>
      <w:r w:rsidRPr="036BAA65" w:rsidR="506FF471">
        <w:rPr>
          <w:noProof w:val="0"/>
          <w:lang w:val="en-US"/>
        </w:rPr>
        <w:t>OrderApi</w:t>
      </w:r>
      <w:r w:rsidRPr="036BAA65" w:rsidR="506FF471">
        <w:rPr>
          <w:noProof w:val="0"/>
          <w:lang w:val="en-US"/>
        </w:rPr>
        <w:t>__</w:t>
      </w:r>
      <w:r w:rsidRPr="036BAA65" w:rsidR="506FF471">
        <w:rPr>
          <w:noProof w:val="0"/>
          <w:lang w:val="en-US"/>
        </w:rPr>
        <w:t>GL_Account__c</w:t>
      </w:r>
      <w:r w:rsidRPr="036BAA65" w:rsidR="506FF471">
        <w:rPr>
          <w:noProof w:val="0"/>
          <w:lang w:val="en-US"/>
        </w:rPr>
        <w:t>, dbo.</w:t>
      </w:r>
      <w:r w:rsidRPr="036BAA65" w:rsidR="506FF471">
        <w:rPr>
          <w:noProof w:val="0"/>
          <w:lang w:val="en-US"/>
        </w:rPr>
        <w:t>OrderApi</w:t>
      </w:r>
      <w:r w:rsidRPr="036BAA65" w:rsidR="506FF471">
        <w:rPr>
          <w:noProof w:val="0"/>
          <w:lang w:val="en-US"/>
        </w:rPr>
        <w:t>__</w:t>
      </w:r>
      <w:r w:rsidRPr="036BAA65" w:rsidR="506FF471">
        <w:rPr>
          <w:noProof w:val="0"/>
          <w:lang w:val="en-US"/>
        </w:rPr>
        <w:t>Item__c</w:t>
      </w:r>
      <w:r w:rsidRPr="036BAA65" w:rsidR="506FF471">
        <w:rPr>
          <w:noProof w:val="0"/>
          <w:lang w:val="en-US"/>
        </w:rPr>
        <w:t>, dbo.</w:t>
      </w:r>
      <w:r w:rsidRPr="036BAA65" w:rsidR="506FF471">
        <w:rPr>
          <w:noProof w:val="0"/>
          <w:lang w:val="en-US"/>
        </w:rPr>
        <w:t>OrderApi</w:t>
      </w:r>
      <w:r w:rsidRPr="036BAA65" w:rsidR="506FF471">
        <w:rPr>
          <w:noProof w:val="0"/>
          <w:lang w:val="en-US"/>
        </w:rPr>
        <w:t>__</w:t>
      </w:r>
      <w:r w:rsidRPr="036BAA65" w:rsidR="506FF471">
        <w:rPr>
          <w:noProof w:val="0"/>
          <w:lang w:val="en-US"/>
        </w:rPr>
        <w:t>Item_Class__c</w:t>
      </w:r>
      <w:r w:rsidRPr="036BAA65" w:rsidR="506FF471">
        <w:rPr>
          <w:noProof w:val="0"/>
          <w:lang w:val="en-US"/>
        </w:rPr>
        <w:t>, dbo.</w:t>
      </w:r>
      <w:r w:rsidRPr="036BAA65" w:rsidR="506FF471">
        <w:rPr>
          <w:noProof w:val="0"/>
          <w:lang w:val="en-US"/>
        </w:rPr>
        <w:t>OrderApi</w:t>
      </w:r>
      <w:r w:rsidRPr="036BAA65" w:rsidR="506FF471">
        <w:rPr>
          <w:noProof w:val="0"/>
          <w:lang w:val="en-US"/>
        </w:rPr>
        <w:t>__</w:t>
      </w:r>
      <w:r w:rsidRPr="036BAA65" w:rsidR="506FF471">
        <w:rPr>
          <w:noProof w:val="0"/>
          <w:lang w:val="en-US"/>
        </w:rPr>
        <w:t>Known_Address__c</w:t>
      </w:r>
      <w:r w:rsidRPr="036BAA65" w:rsidR="506FF471">
        <w:rPr>
          <w:noProof w:val="0"/>
          <w:lang w:val="en-US"/>
        </w:rPr>
        <w:t>, dbo.</w:t>
      </w:r>
      <w:r w:rsidRPr="036BAA65" w:rsidR="506FF471">
        <w:rPr>
          <w:noProof w:val="0"/>
          <w:lang w:val="en-US"/>
        </w:rPr>
        <w:t>OrderApi</w:t>
      </w:r>
      <w:r w:rsidRPr="036BAA65" w:rsidR="506FF471">
        <w:rPr>
          <w:noProof w:val="0"/>
          <w:lang w:val="en-US"/>
        </w:rPr>
        <w:t>__</w:t>
      </w:r>
      <w:r w:rsidRPr="036BAA65" w:rsidR="506FF471">
        <w:rPr>
          <w:noProof w:val="0"/>
          <w:lang w:val="en-US"/>
        </w:rPr>
        <w:t>Payment_Gateway__c</w:t>
      </w:r>
      <w:r w:rsidRPr="036BAA65" w:rsidR="506FF471">
        <w:rPr>
          <w:noProof w:val="0"/>
          <w:lang w:val="en-US"/>
        </w:rPr>
        <w:t>, dbo.</w:t>
      </w:r>
      <w:r w:rsidRPr="036BAA65" w:rsidR="506FF471">
        <w:rPr>
          <w:noProof w:val="0"/>
          <w:lang w:val="en-US"/>
        </w:rPr>
        <w:t>OrderApi</w:t>
      </w:r>
      <w:r w:rsidRPr="036BAA65" w:rsidR="506FF471">
        <w:rPr>
          <w:noProof w:val="0"/>
          <w:lang w:val="en-US"/>
        </w:rPr>
        <w:t>__</w:t>
      </w:r>
      <w:r w:rsidRPr="036BAA65" w:rsidR="506FF471">
        <w:rPr>
          <w:noProof w:val="0"/>
          <w:lang w:val="en-US"/>
        </w:rPr>
        <w:t>Payment_Method__c</w:t>
      </w:r>
      <w:r w:rsidRPr="036BAA65" w:rsidR="506FF471">
        <w:rPr>
          <w:noProof w:val="0"/>
          <w:lang w:val="en-US"/>
        </w:rPr>
        <w:t>, dbo.</w:t>
      </w:r>
      <w:r w:rsidRPr="036BAA65" w:rsidR="506FF471">
        <w:rPr>
          <w:noProof w:val="0"/>
          <w:lang w:val="en-US"/>
        </w:rPr>
        <w:t>OrderApi</w:t>
      </w:r>
      <w:r w:rsidRPr="036BAA65" w:rsidR="506FF471">
        <w:rPr>
          <w:noProof w:val="0"/>
          <w:lang w:val="en-US"/>
        </w:rPr>
        <w:t>__</w:t>
      </w:r>
      <w:r w:rsidRPr="036BAA65" w:rsidR="506FF471">
        <w:rPr>
          <w:noProof w:val="0"/>
          <w:lang w:val="en-US"/>
        </w:rPr>
        <w:t>Payment_Terms__c</w:t>
      </w:r>
      <w:r w:rsidRPr="036BAA65" w:rsidR="506FF471">
        <w:rPr>
          <w:noProof w:val="0"/>
          <w:lang w:val="en-US"/>
        </w:rPr>
        <w:t>, dbo.</w:t>
      </w:r>
      <w:r w:rsidRPr="036BAA65" w:rsidR="506FF471">
        <w:rPr>
          <w:noProof w:val="0"/>
          <w:lang w:val="en-US"/>
        </w:rPr>
        <w:t>OrderApi</w:t>
      </w:r>
      <w:r w:rsidRPr="036BAA65" w:rsidR="506FF471">
        <w:rPr>
          <w:noProof w:val="0"/>
          <w:lang w:val="en-US"/>
        </w:rPr>
        <w:t>__Receipt__c, dbo.</w:t>
      </w:r>
      <w:r w:rsidRPr="036BAA65" w:rsidR="506FF471">
        <w:rPr>
          <w:noProof w:val="0"/>
          <w:lang w:val="en-US"/>
        </w:rPr>
        <w:t>OrderApi</w:t>
      </w:r>
      <w:r w:rsidRPr="036BAA65" w:rsidR="506FF471">
        <w:rPr>
          <w:noProof w:val="0"/>
          <w:lang w:val="en-US"/>
        </w:rPr>
        <w:t>__</w:t>
      </w:r>
      <w:r w:rsidRPr="036BAA65" w:rsidR="506FF471">
        <w:rPr>
          <w:noProof w:val="0"/>
          <w:lang w:val="en-US"/>
        </w:rPr>
        <w:t>Receipt_Line__c</w:t>
      </w:r>
      <w:r w:rsidRPr="036BAA65" w:rsidR="506FF471">
        <w:rPr>
          <w:noProof w:val="0"/>
          <w:lang w:val="en-US"/>
        </w:rPr>
        <w:t>, dbo.</w:t>
      </w:r>
      <w:r w:rsidRPr="036BAA65" w:rsidR="506FF471">
        <w:rPr>
          <w:noProof w:val="0"/>
          <w:lang w:val="en-US"/>
        </w:rPr>
        <w:t>OrderApi</w:t>
      </w:r>
      <w:r w:rsidRPr="036BAA65" w:rsidR="506FF471">
        <w:rPr>
          <w:noProof w:val="0"/>
          <w:lang w:val="en-US"/>
        </w:rPr>
        <w:t>__</w:t>
      </w:r>
      <w:r w:rsidRPr="036BAA65" w:rsidR="506FF471">
        <w:rPr>
          <w:noProof w:val="0"/>
          <w:lang w:val="en-US"/>
        </w:rPr>
        <w:t>Renewal__c</w:t>
      </w:r>
      <w:r w:rsidRPr="036BAA65" w:rsidR="506FF471">
        <w:rPr>
          <w:noProof w:val="0"/>
          <w:lang w:val="en-US"/>
        </w:rPr>
        <w:t>, dbo.</w:t>
      </w:r>
      <w:r w:rsidRPr="036BAA65" w:rsidR="506FF471">
        <w:rPr>
          <w:noProof w:val="0"/>
          <w:lang w:val="en-US"/>
        </w:rPr>
        <w:t>OrderApi</w:t>
      </w:r>
      <w:r w:rsidRPr="036BAA65" w:rsidR="506FF471">
        <w:rPr>
          <w:noProof w:val="0"/>
          <w:lang w:val="en-US"/>
        </w:rPr>
        <w:t>__</w:t>
      </w:r>
      <w:r w:rsidRPr="036BAA65" w:rsidR="506FF471">
        <w:rPr>
          <w:noProof w:val="0"/>
          <w:lang w:val="en-US"/>
        </w:rPr>
        <w:t>Sales_Order__c</w:t>
      </w:r>
      <w:r w:rsidRPr="036BAA65" w:rsidR="506FF471">
        <w:rPr>
          <w:noProof w:val="0"/>
          <w:lang w:val="en-US"/>
        </w:rPr>
        <w:t>, dbo.</w:t>
      </w:r>
      <w:r w:rsidRPr="036BAA65" w:rsidR="506FF471">
        <w:rPr>
          <w:noProof w:val="0"/>
          <w:lang w:val="en-US"/>
        </w:rPr>
        <w:t>OrderApi</w:t>
      </w:r>
      <w:r w:rsidRPr="036BAA65" w:rsidR="506FF471">
        <w:rPr>
          <w:noProof w:val="0"/>
          <w:lang w:val="en-US"/>
        </w:rPr>
        <w:t>__</w:t>
      </w:r>
      <w:r w:rsidRPr="036BAA65" w:rsidR="506FF471">
        <w:rPr>
          <w:noProof w:val="0"/>
          <w:lang w:val="en-US"/>
        </w:rPr>
        <w:t>Sales_Order_Line__c</w:t>
      </w:r>
      <w:r w:rsidRPr="036BAA65" w:rsidR="506FF471">
        <w:rPr>
          <w:noProof w:val="0"/>
          <w:lang w:val="en-US"/>
        </w:rPr>
        <w:t>, dbo.</w:t>
      </w:r>
      <w:r w:rsidRPr="036BAA65" w:rsidR="506FF471">
        <w:rPr>
          <w:noProof w:val="0"/>
          <w:lang w:val="en-US"/>
        </w:rPr>
        <w:t>OrderApi</w:t>
      </w:r>
      <w:r w:rsidRPr="036BAA65" w:rsidR="506FF471">
        <w:rPr>
          <w:noProof w:val="0"/>
          <w:lang w:val="en-US"/>
        </w:rPr>
        <w:t>__</w:t>
      </w:r>
      <w:r w:rsidRPr="036BAA65" w:rsidR="506FF471">
        <w:rPr>
          <w:noProof w:val="0"/>
          <w:lang w:val="en-US"/>
        </w:rPr>
        <w:t>Source_Code__c</w:t>
      </w:r>
      <w:r w:rsidRPr="036BAA65" w:rsidR="506FF471">
        <w:rPr>
          <w:noProof w:val="0"/>
          <w:lang w:val="en-US"/>
        </w:rPr>
        <w:t>, dbo.</w:t>
      </w:r>
      <w:r w:rsidRPr="036BAA65" w:rsidR="506FF471">
        <w:rPr>
          <w:noProof w:val="0"/>
          <w:lang w:val="en-US"/>
        </w:rPr>
        <w:t>OrderApi</w:t>
      </w:r>
      <w:r w:rsidRPr="036BAA65" w:rsidR="506FF471">
        <w:rPr>
          <w:noProof w:val="0"/>
          <w:lang w:val="en-US"/>
        </w:rPr>
        <w:t>__</w:t>
      </w:r>
      <w:r w:rsidRPr="036BAA65" w:rsidR="506FF471">
        <w:rPr>
          <w:noProof w:val="0"/>
          <w:lang w:val="en-US"/>
        </w:rPr>
        <w:t>Subscription__c</w:t>
      </w:r>
      <w:r w:rsidRPr="036BAA65" w:rsidR="506FF471">
        <w:rPr>
          <w:noProof w:val="0"/>
          <w:lang w:val="en-US"/>
        </w:rPr>
        <w:t>, dbo.</w:t>
      </w:r>
      <w:r w:rsidRPr="036BAA65" w:rsidR="506FF471">
        <w:rPr>
          <w:noProof w:val="0"/>
          <w:lang w:val="en-US"/>
        </w:rPr>
        <w:t>OrderApi</w:t>
      </w:r>
      <w:r w:rsidRPr="036BAA65" w:rsidR="506FF471">
        <w:rPr>
          <w:noProof w:val="0"/>
          <w:lang w:val="en-US"/>
        </w:rPr>
        <w:t>__</w:t>
      </w:r>
      <w:r w:rsidRPr="036BAA65" w:rsidR="506FF471">
        <w:rPr>
          <w:noProof w:val="0"/>
          <w:lang w:val="en-US"/>
        </w:rPr>
        <w:t>Subscription_Line__c</w:t>
      </w:r>
      <w:r w:rsidRPr="036BAA65" w:rsidR="506FF471">
        <w:rPr>
          <w:noProof w:val="0"/>
          <w:lang w:val="en-US"/>
        </w:rPr>
        <w:t xml:space="preserve">, </w:t>
      </w:r>
      <w:r w:rsidRPr="036BAA65" w:rsidR="506FF471">
        <w:rPr>
          <w:noProof w:val="0"/>
          <w:lang w:val="en-US"/>
        </w:rPr>
        <w:t>dbo.RecordType</w:t>
      </w:r>
      <w:r w:rsidRPr="036BAA65" w:rsidR="506FF471">
        <w:rPr>
          <w:noProof w:val="0"/>
          <w:lang w:val="en-US"/>
        </w:rPr>
        <w:t>, dbo.User2</w:t>
      </w:r>
    </w:p>
    <w:p w:rsidR="00CF144D" w:rsidP="003E62C9" w:rsidRDefault="000B2722" w14:paraId="400701B4" w14:textId="16B85A14">
      <w:pPr>
        <w:pStyle w:val="ListParagraph"/>
        <w:numPr>
          <w:ilvl w:val="0"/>
          <w:numId w:val="1"/>
        </w:numPr>
        <w:rPr/>
      </w:pPr>
      <w:r w:rsidRPr="036BAA65" w:rsidR="483D6300">
        <w:rPr>
          <w:b w:val="1"/>
          <w:bCs w:val="1"/>
        </w:rPr>
        <w:t>Tester</w:t>
      </w:r>
      <w:r w:rsidR="483D6300">
        <w:rPr/>
        <w:t xml:space="preserve">: </w:t>
      </w:r>
      <w:r w:rsidR="1F4AAAB0">
        <w:rPr/>
        <w:t>Noza Akhmedova</w:t>
      </w:r>
      <w:r w:rsidR="70410B51">
        <w:rPr/>
        <w:t xml:space="preserve">, </w:t>
      </w:r>
      <w:r w:rsidR="482BFEA2">
        <w:rPr/>
        <w:t>Sean</w:t>
      </w:r>
      <w:r w:rsidR="11BEB01D">
        <w:rPr/>
        <w:t xml:space="preserve"> Fahy</w:t>
      </w:r>
      <w:r w:rsidR="74233C6A">
        <w:rPr/>
        <w:t xml:space="preserve"> </w:t>
      </w:r>
      <w:r w:rsidR="74233C6A">
        <w:rPr/>
        <w:t>and</w:t>
      </w:r>
      <w:r w:rsidR="74233C6A">
        <w:rPr/>
        <w:t xml:space="preserve"> Christy Sato</w:t>
      </w:r>
    </w:p>
    <w:p w:rsidR="00CF144D" w:rsidP="003E62C9" w:rsidRDefault="000B2722" w14:paraId="67D91B66" w14:textId="796A81EA">
      <w:pPr>
        <w:pStyle w:val="ListParagraph"/>
        <w:numPr>
          <w:ilvl w:val="0"/>
          <w:numId w:val="1"/>
        </w:numPr>
      </w:pPr>
      <w:r w:rsidRPr="10AABC83">
        <w:rPr>
          <w:b/>
          <w:bCs/>
        </w:rPr>
        <w:t>Reviewer</w:t>
      </w:r>
      <w:r>
        <w:t>:</w:t>
      </w:r>
      <w:r w:rsidR="538CBA5C">
        <w:t xml:space="preserve"> </w:t>
      </w:r>
      <w:r w:rsidR="00CF519C">
        <w:t>Kell</w:t>
      </w:r>
    </w:p>
    <w:p w:rsidR="00CF144D" w:rsidP="003E62C9" w:rsidRDefault="000B2722" w14:paraId="0EFCFD10" w14:textId="1764950E">
      <w:pPr>
        <w:pStyle w:val="ListParagraph"/>
        <w:numPr>
          <w:ilvl w:val="0"/>
          <w:numId w:val="1"/>
        </w:numPr>
        <w:rPr/>
      </w:pPr>
      <w:r w:rsidRPr="345C4311" w:rsidR="483D6300">
        <w:rPr>
          <w:b w:val="1"/>
          <w:bCs w:val="1"/>
        </w:rPr>
        <w:t>Date</w:t>
      </w:r>
      <w:r w:rsidR="483D6300">
        <w:rPr/>
        <w:t xml:space="preserve">: </w:t>
      </w:r>
      <w:r w:rsidR="3063AAF9">
        <w:rPr/>
        <w:t>1</w:t>
      </w:r>
      <w:r w:rsidR="0535A0CF">
        <w:rPr/>
        <w:t>/</w:t>
      </w:r>
      <w:r w:rsidR="15378B20">
        <w:rPr/>
        <w:t>2</w:t>
      </w:r>
      <w:r w:rsidR="781960AC">
        <w:rPr/>
        <w:t>6</w:t>
      </w:r>
      <w:r w:rsidR="0535A0CF">
        <w:rPr/>
        <w:t>/202</w:t>
      </w:r>
      <w:r w:rsidR="52582BC8">
        <w:rPr/>
        <w:t>5</w:t>
      </w:r>
    </w:p>
    <w:p w:rsidR="003259AA" w:rsidRDefault="00000000" w14:paraId="0DFEBCFE" w14:textId="4C41ED73">
      <w:r>
        <w:pict w14:anchorId="183F4360">
          <v:rect id="_x0000_i1028" style="width:0;height:1.5pt" o:hr="t" o:hrstd="t" o:hralign="center" fillcolor="#a0a0a0" stroked="f"/>
        </w:pict>
      </w:r>
    </w:p>
    <w:p w:rsidR="00CF144D" w:rsidP="57F4B1A8" w:rsidRDefault="000B2722" w14:paraId="1A84FC99" w14:textId="77777777">
      <w:pPr>
        <w:pStyle w:val="Heading2"/>
        <w:rPr>
          <w:rFonts w:ascii="Roboto" w:hAnsi="Roboto" w:eastAsia="Roboto" w:cs="Roboto"/>
        </w:rPr>
      </w:pPr>
      <w:r w:rsidRPr="57F4B1A8" w:rsidR="39E5CF0D">
        <w:rPr>
          <w:rFonts w:ascii="Roboto" w:hAnsi="Roboto" w:eastAsia="Roboto" w:cs="Roboto"/>
        </w:rPr>
        <w:t>Test Scenario:</w:t>
      </w:r>
    </w:p>
    <w:p w:rsidR="00CF144D" w:rsidP="036BAA65" w:rsidRDefault="000B2722" w14:paraId="7ADB2C61" w14:textId="63531BE9">
      <w:pPr>
        <w:pStyle w:val="Normal"/>
      </w:pPr>
      <w:r w:rsidRPr="036BAA65" w:rsidR="483D6300">
        <w:rPr>
          <w:b w:val="1"/>
          <w:bCs w:val="1"/>
        </w:rPr>
        <w:t>Objective</w:t>
      </w:r>
      <w:r w:rsidR="483D6300">
        <w:rPr/>
        <w:t xml:space="preserve">: </w:t>
      </w:r>
      <w:r w:rsidR="0535A0CF">
        <w:rPr/>
        <w:t>Validat</w:t>
      </w:r>
      <w:r w:rsidR="11BEB01D">
        <w:rPr/>
        <w:t>e</w:t>
      </w:r>
      <w:r w:rsidR="0535A0CF">
        <w:rPr/>
        <w:t xml:space="preserve"> </w:t>
      </w:r>
      <w:r w:rsidR="4A4BEECE">
        <w:rPr/>
        <w:t xml:space="preserve">data </w:t>
      </w:r>
      <w:r w:rsidR="0535A0CF">
        <w:rPr/>
        <w:t xml:space="preserve">accuracy and </w:t>
      </w:r>
      <w:r w:rsidR="06E6DE8A">
        <w:rPr/>
        <w:t>complete</w:t>
      </w:r>
      <w:r w:rsidR="0535A0CF">
        <w:rPr/>
        <w:t xml:space="preserve"> migration </w:t>
      </w:r>
      <w:r w:rsidR="193DD176">
        <w:rPr/>
        <w:t xml:space="preserve">from </w:t>
      </w:r>
      <w:r w:rsidR="067582CB">
        <w:rPr/>
        <w:t>Salesforce</w:t>
      </w:r>
      <w:r w:rsidR="0535A0CF">
        <w:rPr/>
        <w:t xml:space="preserve"> table</w:t>
      </w:r>
      <w:r w:rsidR="7C5E7729">
        <w:rPr/>
        <w:t>s</w:t>
      </w:r>
      <w:r w:rsidR="19742CA0">
        <w:rPr/>
        <w:t xml:space="preserve"> in</w:t>
      </w:r>
      <w:r w:rsidR="0942F245">
        <w:rPr/>
        <w:t>to</w:t>
      </w:r>
      <w:r w:rsidR="5E16C4DE">
        <w:rPr/>
        <w:t xml:space="preserve"> the Azure SQL </w:t>
      </w:r>
      <w:r w:rsidR="5E16C4DE">
        <w:rPr/>
        <w:t>database</w:t>
      </w:r>
      <w:r w:rsidR="5E16C4DE">
        <w:rPr/>
        <w:t xml:space="preserve"> for the</w:t>
      </w:r>
      <w:r w:rsidR="19742CA0">
        <w:rPr/>
        <w:t xml:space="preserve"> </w:t>
      </w:r>
      <w:r w:rsidR="19742CA0">
        <w:rPr/>
        <w:t>bronze layer</w:t>
      </w:r>
      <w:r w:rsidR="11BEB01D">
        <w:rPr/>
        <w:t>.</w:t>
      </w:r>
    </w:p>
    <w:p w:rsidR="483D6300" w:rsidP="7175925B" w:rsidRDefault="483D6300" w14:paraId="7DF43718" w14:textId="1DDFE29A">
      <w:pPr>
        <w:spacing w:before="240" w:beforeAutospacing="off" w:after="240" w:afterAutospacing="off"/>
        <w:rPr>
          <w:rFonts w:ascii="Roboto" w:hAnsi="Roboto" w:eastAsia="Roboto" w:cs="Roboto"/>
          <w:noProof w:val="0"/>
          <w:sz w:val="20"/>
          <w:szCs w:val="20"/>
          <w:lang w:val="en-US"/>
        </w:rPr>
      </w:pPr>
      <w:r w:rsidRPr="7175925B" w:rsidR="483D6300">
        <w:rPr>
          <w:b w:val="1"/>
          <w:bCs w:val="1"/>
        </w:rPr>
        <w:t>Test Description</w:t>
      </w:r>
      <w:r w:rsidR="483D6300">
        <w:rPr/>
        <w:t>:</w:t>
      </w:r>
      <w:r w:rsidR="11BEB01D">
        <w:rPr/>
        <w:t xml:space="preserve"> </w:t>
      </w:r>
      <w:r w:rsidRPr="7175925B" w:rsidR="45A47851">
        <w:rPr>
          <w:rFonts w:ascii="Roboto" w:hAnsi="Roboto" w:eastAsia="Roboto" w:cs="Roboto"/>
          <w:noProof w:val="0"/>
          <w:sz w:val="20"/>
          <w:szCs w:val="20"/>
          <w:lang w:val="en-US"/>
        </w:rPr>
        <w:t xml:space="preserve">Bronze-layer tables have been </w:t>
      </w:r>
      <w:r w:rsidRPr="7175925B" w:rsidR="45A47851">
        <w:rPr>
          <w:rFonts w:ascii="Roboto" w:hAnsi="Roboto" w:eastAsia="Roboto" w:cs="Roboto"/>
          <w:noProof w:val="0"/>
          <w:sz w:val="20"/>
          <w:szCs w:val="20"/>
          <w:lang w:val="en-US"/>
        </w:rPr>
        <w:t>validated</w:t>
      </w:r>
      <w:r w:rsidRPr="7175925B" w:rsidR="45A47851">
        <w:rPr>
          <w:rFonts w:ascii="Roboto" w:hAnsi="Roboto" w:eastAsia="Roboto" w:cs="Roboto"/>
          <w:noProof w:val="0"/>
          <w:sz w:val="20"/>
          <w:szCs w:val="20"/>
          <w:lang w:val="en-US"/>
        </w:rPr>
        <w:t xml:space="preserve"> against their legacy</w:t>
      </w:r>
      <w:r w:rsidRPr="7175925B" w:rsidR="2E5355D8">
        <w:rPr>
          <w:rFonts w:ascii="Roboto" w:hAnsi="Roboto" w:eastAsia="Roboto" w:cs="Roboto"/>
          <w:noProof w:val="0"/>
          <w:sz w:val="20"/>
          <w:szCs w:val="20"/>
          <w:lang w:val="en-US"/>
        </w:rPr>
        <w:t>,</w:t>
      </w:r>
      <w:r w:rsidRPr="7175925B" w:rsidR="45A47851">
        <w:rPr>
          <w:rFonts w:ascii="Roboto" w:hAnsi="Roboto" w:eastAsia="Roboto" w:cs="Roboto"/>
          <w:noProof w:val="0"/>
          <w:sz w:val="20"/>
          <w:szCs w:val="20"/>
          <w:lang w:val="en-US"/>
        </w:rPr>
        <w:t xml:space="preserve"> on-premises</w:t>
      </w:r>
      <w:r w:rsidRPr="7175925B" w:rsidR="4E30525E">
        <w:rPr>
          <w:rFonts w:ascii="Roboto" w:hAnsi="Roboto" w:eastAsia="Roboto" w:cs="Roboto"/>
          <w:noProof w:val="0"/>
          <w:sz w:val="20"/>
          <w:szCs w:val="20"/>
          <w:lang w:val="en-US"/>
        </w:rPr>
        <w:t>,</w:t>
      </w:r>
      <w:r w:rsidRPr="7175925B" w:rsidR="45A47851">
        <w:rPr>
          <w:rFonts w:ascii="Roboto" w:hAnsi="Roboto" w:eastAsia="Roboto" w:cs="Roboto"/>
          <w:noProof w:val="0"/>
          <w:sz w:val="20"/>
          <w:szCs w:val="20"/>
          <w:lang w:val="en-US"/>
        </w:rPr>
        <w:t xml:space="preserve"> counterpart tables using a semi-automated testing process. </w:t>
      </w:r>
      <w:r w:rsidRPr="7175925B" w:rsidR="40F6EFA3">
        <w:rPr>
          <w:rFonts w:ascii="Roboto" w:hAnsi="Roboto" w:eastAsia="Roboto" w:cs="Roboto"/>
          <w:noProof w:val="0"/>
          <w:sz w:val="20"/>
          <w:szCs w:val="20"/>
          <w:lang w:val="en-US"/>
        </w:rPr>
        <w:t xml:space="preserve">Validation begins with </w:t>
      </w:r>
      <w:r w:rsidRPr="7175925B" w:rsidR="40F6EFA3">
        <w:rPr>
          <w:rFonts w:ascii="Roboto" w:hAnsi="Roboto" w:eastAsia="Roboto" w:cs="Roboto"/>
          <w:b w:val="1"/>
          <w:bCs w:val="1"/>
          <w:noProof w:val="0"/>
          <w:sz w:val="20"/>
          <w:szCs w:val="20"/>
          <w:lang w:val="en-US"/>
        </w:rPr>
        <w:t>Column Comparison (Schema/Structure Validation)</w:t>
      </w:r>
      <w:r w:rsidRPr="7175925B" w:rsidR="40F6EFA3">
        <w:rPr>
          <w:rFonts w:ascii="Roboto" w:hAnsi="Roboto" w:eastAsia="Roboto" w:cs="Roboto"/>
          <w:noProof w:val="0"/>
          <w:sz w:val="20"/>
          <w:szCs w:val="20"/>
          <w:lang w:val="en-US"/>
        </w:rPr>
        <w:t xml:space="preserve"> and </w:t>
      </w:r>
      <w:r w:rsidRPr="7175925B" w:rsidR="40F6EFA3">
        <w:rPr>
          <w:rFonts w:ascii="Roboto" w:hAnsi="Roboto" w:eastAsia="Roboto" w:cs="Roboto"/>
          <w:b w:val="1"/>
          <w:bCs w:val="1"/>
          <w:noProof w:val="0"/>
          <w:sz w:val="20"/>
          <w:szCs w:val="20"/>
          <w:lang w:val="en-US"/>
        </w:rPr>
        <w:t>Row Count Comparison (Row Count Validation)</w:t>
      </w:r>
      <w:r w:rsidRPr="7175925B" w:rsidR="40F6EFA3">
        <w:rPr>
          <w:rFonts w:ascii="Roboto" w:hAnsi="Roboto" w:eastAsia="Roboto" w:cs="Roboto"/>
          <w:noProof w:val="0"/>
          <w:sz w:val="20"/>
          <w:szCs w:val="20"/>
          <w:lang w:val="en-US"/>
        </w:rPr>
        <w:t xml:space="preserve"> to confirm the target tables align structurally and in total record volume, allowing only approved audit/technical fields or explicitly documented exceptions. The primary content validation then uses </w:t>
      </w:r>
      <w:r w:rsidRPr="7175925B" w:rsidR="40F6EFA3">
        <w:rPr>
          <w:rFonts w:ascii="Roboto" w:hAnsi="Roboto" w:eastAsia="Roboto" w:cs="Roboto"/>
          <w:b w:val="1"/>
          <w:bCs w:val="1"/>
          <w:noProof w:val="0"/>
          <w:sz w:val="20"/>
          <w:szCs w:val="20"/>
          <w:lang w:val="en-US"/>
        </w:rPr>
        <w:t>Table Value Hash Validation</w:t>
      </w:r>
      <w:r w:rsidRPr="7175925B" w:rsidR="40F6EFA3">
        <w:rPr>
          <w:rFonts w:ascii="Roboto" w:hAnsi="Roboto" w:eastAsia="Roboto" w:cs="Roboto"/>
          <w:noProof w:val="0"/>
          <w:sz w:val="20"/>
          <w:szCs w:val="20"/>
          <w:lang w:val="en-US"/>
        </w:rPr>
        <w:t xml:space="preserve"> (row-hash aggregation) to generate a single deterministic hash </w:t>
      </w:r>
      <w:r w:rsidRPr="7175925B" w:rsidR="40F6EFA3">
        <w:rPr>
          <w:rFonts w:ascii="Roboto" w:hAnsi="Roboto" w:eastAsia="Roboto" w:cs="Roboto"/>
          <w:noProof w:val="0"/>
          <w:sz w:val="20"/>
          <w:szCs w:val="20"/>
          <w:lang w:val="en-US"/>
        </w:rPr>
        <w:t>representing</w:t>
      </w:r>
      <w:r w:rsidRPr="7175925B" w:rsidR="40F6EFA3">
        <w:rPr>
          <w:rFonts w:ascii="Roboto" w:hAnsi="Roboto" w:eastAsia="Roboto" w:cs="Roboto"/>
          <w:noProof w:val="0"/>
          <w:sz w:val="20"/>
          <w:szCs w:val="20"/>
          <w:lang w:val="en-US"/>
        </w:rPr>
        <w:t xml:space="preserve"> the table’s business data values while excluding technical columns, providing high-sensitivity detection of content-level differences even when row counts match. If any further mismatches are detected, </w:t>
      </w:r>
      <w:r w:rsidRPr="7175925B" w:rsidR="40F6EFA3">
        <w:rPr>
          <w:rFonts w:ascii="Roboto" w:hAnsi="Roboto" w:eastAsia="Roboto" w:cs="Roboto"/>
          <w:b w:val="1"/>
          <w:bCs w:val="1"/>
          <w:noProof w:val="0"/>
          <w:sz w:val="20"/>
          <w:szCs w:val="20"/>
          <w:lang w:val="en-US"/>
        </w:rPr>
        <w:t>Table Row Level Hash Validation</w:t>
      </w:r>
      <w:r w:rsidRPr="7175925B" w:rsidR="40F6EFA3">
        <w:rPr>
          <w:rFonts w:ascii="Roboto" w:hAnsi="Roboto" w:eastAsia="Roboto" w:cs="Roboto"/>
          <w:noProof w:val="0"/>
          <w:sz w:val="20"/>
          <w:szCs w:val="20"/>
          <w:lang w:val="en-US"/>
        </w:rPr>
        <w:t xml:space="preserve"> is executed to generate deterministic </w:t>
      </w:r>
      <w:r w:rsidRPr="7175925B" w:rsidR="40F6EFA3">
        <w:rPr>
          <w:rFonts w:ascii="Roboto" w:hAnsi="Roboto" w:eastAsia="Roboto" w:cs="Roboto"/>
          <w:b w:val="1"/>
          <w:bCs w:val="1"/>
          <w:noProof w:val="0"/>
          <w:sz w:val="20"/>
          <w:szCs w:val="20"/>
          <w:lang w:val="en-US"/>
        </w:rPr>
        <w:t>SHA2-256</w:t>
      </w:r>
      <w:r w:rsidRPr="7175925B" w:rsidR="40F6EFA3">
        <w:rPr>
          <w:rFonts w:ascii="Roboto" w:hAnsi="Roboto" w:eastAsia="Roboto" w:cs="Roboto"/>
          <w:noProof w:val="0"/>
          <w:sz w:val="20"/>
          <w:szCs w:val="20"/>
          <w:lang w:val="en-US"/>
        </w:rPr>
        <w:t xml:space="preserve"> row hashes for deeper comparison (exported and compared via Python), and where needed, a </w:t>
      </w:r>
      <w:r w:rsidRPr="7175925B" w:rsidR="40F6EFA3">
        <w:rPr>
          <w:rFonts w:ascii="Roboto" w:hAnsi="Roboto" w:eastAsia="Roboto" w:cs="Roboto"/>
          <w:b w:val="1"/>
          <w:bCs w:val="1"/>
          <w:noProof w:val="0"/>
          <w:sz w:val="20"/>
          <w:szCs w:val="20"/>
          <w:lang w:val="en-US"/>
        </w:rPr>
        <w:t>Row Value Hash</w:t>
      </w:r>
      <w:r w:rsidRPr="7175925B" w:rsidR="40F6EFA3">
        <w:rPr>
          <w:rFonts w:ascii="Roboto" w:hAnsi="Roboto" w:eastAsia="Roboto" w:cs="Roboto"/>
          <w:noProof w:val="0"/>
          <w:sz w:val="20"/>
          <w:szCs w:val="20"/>
          <w:lang w:val="en-US"/>
        </w:rPr>
        <w:t xml:space="preserve"> method is used to pinpoint the exact row-level and/or column-level differences.</w:t>
      </w:r>
      <w:r w:rsidRPr="7175925B" w:rsidR="2C8A87E5">
        <w:rPr>
          <w:rFonts w:ascii="Roboto" w:hAnsi="Roboto" w:eastAsia="Roboto" w:cs="Roboto"/>
          <w:noProof w:val="0"/>
          <w:sz w:val="20"/>
          <w:szCs w:val="20"/>
          <w:lang w:val="en-US"/>
        </w:rPr>
        <w:t xml:space="preserve"> </w:t>
      </w:r>
    </w:p>
    <w:p w:rsidR="00CF144D" w:rsidP="57F4B1A8" w:rsidRDefault="000B2722" w14:paraId="24E647B6" w14:textId="77777777">
      <w:pPr>
        <w:pStyle w:val="Heading2"/>
        <w:rPr>
          <w:rFonts w:ascii="Roboto" w:hAnsi="Roboto" w:eastAsia="Roboto" w:cs="Roboto"/>
        </w:rPr>
      </w:pPr>
      <w:r w:rsidRPr="57F4B1A8" w:rsidR="39E5CF0D">
        <w:rPr>
          <w:rFonts w:ascii="Roboto" w:hAnsi="Roboto" w:eastAsia="Roboto" w:cs="Roboto"/>
        </w:rPr>
        <w:t>Preconditions:</w:t>
      </w:r>
    </w:p>
    <w:p w:rsidR="00C44B2C" w:rsidP="003953D0" w:rsidRDefault="000B2722" w14:paraId="125910E7" w14:textId="77777777">
      <w:r w:rsidRPr="003E62C9">
        <w:rPr>
          <w:b/>
          <w:bCs/>
        </w:rPr>
        <w:t>Setup</w:t>
      </w:r>
      <w:r>
        <w:t xml:space="preserve">: </w:t>
      </w:r>
    </w:p>
    <w:p w:rsidRPr="0060385A" w:rsidR="0060385A" w:rsidP="036BAA65" w:rsidRDefault="0060385A" w14:paraId="6A3A9E6D" w14:textId="200D4942">
      <w:pPr>
        <w:pStyle w:val="ListParagraph"/>
        <w:numPr>
          <w:ilvl w:val="0"/>
          <w:numId w:val="22"/>
        </w:numPr>
        <w:rPr>
          <w:rFonts w:eastAsia="Calibri" w:cs="Arial" w:eastAsiaTheme="minorAscii" w:cstheme="minorBidi"/>
          <w:color w:val="auto"/>
          <w:sz w:val="20"/>
          <w:szCs w:val="20"/>
        </w:rPr>
      </w:pPr>
      <w:r w:rsidR="264F69C7">
        <w:rPr/>
        <w:t xml:space="preserve"> Source (Legacy) dataset </w:t>
      </w:r>
      <w:r w:rsidR="0FE50E50">
        <w:rPr/>
        <w:t xml:space="preserve">and Target (Azure SQL) dataset </w:t>
      </w:r>
      <w:r w:rsidR="459B40B3">
        <w:rPr/>
        <w:t>are</w:t>
      </w:r>
      <w:r w:rsidR="264F69C7">
        <w:rPr/>
        <w:t xml:space="preserve"> </w:t>
      </w:r>
      <w:r w:rsidR="264F69C7">
        <w:rPr/>
        <w:t>available for comparison</w:t>
      </w:r>
      <w:r w:rsidR="59072421">
        <w:rPr/>
        <w:t>:</w:t>
      </w:r>
    </w:p>
    <w:p w:rsidRPr="0060385A" w:rsidR="0060385A" w:rsidP="7175925B" w:rsidRDefault="0060385A" w14:paraId="1F153B9C" w14:textId="1F808F40">
      <w:pPr>
        <w:pStyle w:val="ListParagraph"/>
        <w:numPr>
          <w:ilvl w:val="0"/>
          <w:numId w:val="19"/>
        </w:numPr>
        <w:rPr>
          <w:rFonts w:eastAsia="Calibri" w:cs="Arial" w:eastAsiaTheme="minorAscii" w:cstheme="minorBidi"/>
          <w:b w:val="0"/>
          <w:bCs w:val="0"/>
          <w:color w:val="auto"/>
          <w:sz w:val="20"/>
          <w:szCs w:val="20"/>
        </w:rPr>
      </w:pPr>
      <w:r w:rsidR="26A001A9">
        <w:rPr/>
        <w:t>The legacy</w:t>
      </w:r>
      <w:r w:rsidR="2A22A72C">
        <w:rPr/>
        <w:t xml:space="preserve"> </w:t>
      </w:r>
      <w:r w:rsidR="26A001A9">
        <w:rPr/>
        <w:t>source table</w:t>
      </w:r>
      <w:r w:rsidR="353DCE00">
        <w:rPr/>
        <w:t>s</w:t>
      </w:r>
      <w:r w:rsidR="26A001A9">
        <w:rPr/>
        <w:t xml:space="preserve"> ha</w:t>
      </w:r>
      <w:r w:rsidR="353DCE00">
        <w:rPr/>
        <w:t>ve</w:t>
      </w:r>
      <w:r w:rsidR="26A001A9">
        <w:rPr/>
        <w:t xml:space="preserve"> been </w:t>
      </w:r>
      <w:r w:rsidR="26A001A9">
        <w:rPr/>
        <w:t>identified</w:t>
      </w:r>
      <w:r w:rsidR="26A001A9">
        <w:rPr/>
        <w:t xml:space="preserve"> </w:t>
      </w:r>
      <w:r w:rsidR="25406617">
        <w:rPr/>
        <w:t>an</w:t>
      </w:r>
      <w:r w:rsidR="25406617">
        <w:rPr/>
        <w:t>d are acce</w:t>
      </w:r>
      <w:r w:rsidR="25406617">
        <w:rPr/>
        <w:t>ssib</w:t>
      </w:r>
      <w:r w:rsidR="25406617">
        <w:rPr/>
        <w:t>le</w:t>
      </w:r>
      <w:r w:rsidR="25406617">
        <w:rPr/>
        <w:t xml:space="preserve"> </w:t>
      </w:r>
      <w:r w:rsidR="26A001A9">
        <w:rPr/>
        <w:t xml:space="preserve">in </w:t>
      </w:r>
      <w:r w:rsidR="5B4C1F9F">
        <w:rPr/>
        <w:t>the</w:t>
      </w:r>
      <w:r w:rsidR="5B4C1F9F">
        <w:rPr/>
        <w:t xml:space="preserve"> </w:t>
      </w:r>
      <w:r w:rsidR="26A001A9">
        <w:rPr/>
        <w:t>Sales</w:t>
      </w:r>
      <w:r w:rsidR="26A001A9">
        <w:rPr/>
        <w:t>force_Prod</w:t>
      </w:r>
      <w:r w:rsidR="26A001A9">
        <w:rPr/>
        <w:t xml:space="preserve"> </w:t>
      </w:r>
      <w:r w:rsidR="7BBC1C9C">
        <w:rPr/>
        <w:t>on-premises d</w:t>
      </w:r>
      <w:r w:rsidR="26A001A9">
        <w:rPr/>
        <w:t>atabase</w:t>
      </w:r>
      <w:r w:rsidR="26A001A9">
        <w:rPr/>
        <w:t>.</w:t>
      </w:r>
      <w:r w:rsidR="18E4A121">
        <w:rPr/>
        <w:t xml:space="preserve"> </w:t>
      </w:r>
      <w:r w:rsidR="26A001A9">
        <w:rPr/>
        <w:t xml:space="preserve">The corresponding </w:t>
      </w:r>
      <w:r w:rsidR="741844B0">
        <w:rPr/>
        <w:t>migrated</w:t>
      </w:r>
      <w:r w:rsidR="26A001A9">
        <w:rPr/>
        <w:t xml:space="preserve"> </w:t>
      </w:r>
      <w:r w:rsidR="26A001A9">
        <w:rPr/>
        <w:t>table</w:t>
      </w:r>
      <w:r w:rsidR="353DCE00">
        <w:rPr/>
        <w:t>s</w:t>
      </w:r>
      <w:r w:rsidR="26A001A9">
        <w:rPr/>
        <w:t xml:space="preserve"> </w:t>
      </w:r>
      <w:r w:rsidR="0AB676E3">
        <w:rPr/>
        <w:t>are available and accessible in</w:t>
      </w:r>
      <w:r w:rsidR="26A001A9">
        <w:rPr/>
        <w:t xml:space="preserve"> the Azure SQL </w:t>
      </w:r>
      <w:r w:rsidR="353DCE00">
        <w:rPr/>
        <w:t>Database</w:t>
      </w:r>
      <w:r w:rsidR="26A001A9">
        <w:rPr/>
        <w:t>.</w:t>
      </w:r>
      <w:r w:rsidR="46612E65">
        <w:rPr/>
        <w:t xml:space="preserve"> </w:t>
      </w:r>
      <w:r w:rsidRPr="57F4B1A8" w:rsidR="46612E65">
        <w:rPr>
          <w:noProof w:val="0"/>
          <w:lang w:val="en-US"/>
        </w:rPr>
        <w:t xml:space="preserve">Because the legacy source tables update every 5 minutes while the target reflects a point-in-time extract/load, discrepancies are expected—especially for large, </w:t>
      </w:r>
      <w:r w:rsidRPr="57F4B1A8" w:rsidR="46612E65">
        <w:rPr>
          <w:noProof w:val="0"/>
          <w:lang w:val="en-US"/>
        </w:rPr>
        <w:t>frequently</w:t>
      </w:r>
      <w:r w:rsidRPr="57F4B1A8" w:rsidR="46612E65">
        <w:rPr>
          <w:noProof w:val="0"/>
          <w:lang w:val="en-US"/>
        </w:rPr>
        <w:t xml:space="preserve"> changing tables. To make the comparison consistent, we aligned both sides by applying the same cutoff timestamp filter </w:t>
      </w:r>
      <w:r w:rsidRPr="57F4B1A8" w:rsidR="46612E65">
        <w:rPr>
          <w:rFonts w:ascii="Roboto" w:hAnsi="Roboto" w:eastAsia="Roboto" w:cs="Roboto"/>
          <w:noProof w:val="0"/>
          <w:lang w:val="en-US"/>
        </w:rPr>
        <w:t xml:space="preserve">(e.g., </w:t>
      </w:r>
      <w:r w:rsidRPr="57F4B1A8" w:rsidR="46612E65">
        <w:rPr>
          <w:rFonts w:ascii="Roboto" w:hAnsi="Roboto" w:eastAsia="Roboto" w:cs="Roboto"/>
          <w:noProof w:val="0"/>
          <w:lang w:val="en-US"/>
        </w:rPr>
        <w:t>SystemModstamp</w:t>
      </w:r>
      <w:r w:rsidRPr="57F4B1A8" w:rsidR="46612E65">
        <w:rPr>
          <w:rFonts w:ascii="Roboto" w:hAnsi="Roboto" w:eastAsia="Roboto" w:cs="Roboto"/>
          <w:noProof w:val="0"/>
          <w:lang w:val="en-US"/>
        </w:rPr>
        <w:t xml:space="preserve"> &lt;= '2026-01-20').</w:t>
      </w:r>
    </w:p>
    <w:p w:rsidR="08006153" w:rsidP="7175925B" w:rsidRDefault="08006153" w14:paraId="7A0EE11C" w14:textId="1EA73141">
      <w:pPr>
        <w:pStyle w:val="ListParagraph"/>
        <w:numPr>
          <w:ilvl w:val="0"/>
          <w:numId w:val="22"/>
        </w:numPr>
        <w:rPr>
          <w:noProof w:val="0"/>
          <w:lang w:val="en-US"/>
        </w:rPr>
      </w:pPr>
      <w:r w:rsidRPr="7175925B" w:rsidR="08006153">
        <w:rPr>
          <w:b w:val="1"/>
          <w:bCs w:val="1"/>
          <w:noProof w:val="0"/>
          <w:lang w:val="en-US"/>
        </w:rPr>
        <w:t>Column Comparison (Schema/Structure Validation):</w:t>
      </w:r>
      <w:r w:rsidRPr="7175925B" w:rsidR="08006153">
        <w:rPr>
          <w:noProof w:val="0"/>
          <w:lang w:val="en-US"/>
        </w:rPr>
        <w:t xml:space="preserve"> confirm each target table’s column set matches the source table’s column set, except for approved audit/technical fields or explicitly documented exceptions.</w:t>
      </w:r>
    </w:p>
    <w:p w:rsidR="08006153" w:rsidP="7175925B" w:rsidRDefault="08006153" w14:paraId="72542166" w14:textId="2EC5932D">
      <w:pPr>
        <w:pStyle w:val="ListParagraph"/>
        <w:numPr>
          <w:ilvl w:val="0"/>
          <w:numId w:val="22"/>
        </w:numPr>
        <w:rPr>
          <w:noProof w:val="0"/>
          <w:lang w:val="en-US"/>
        </w:rPr>
      </w:pPr>
      <w:r w:rsidRPr="7175925B" w:rsidR="08006153">
        <w:rPr>
          <w:b w:val="1"/>
          <w:bCs w:val="1"/>
          <w:noProof w:val="0"/>
          <w:lang w:val="en-US"/>
        </w:rPr>
        <w:t>Row Count Comparison (Row Count Validation):</w:t>
      </w:r>
      <w:r w:rsidRPr="7175925B" w:rsidR="08006153">
        <w:rPr>
          <w:noProof w:val="0"/>
          <w:lang w:val="en-US"/>
        </w:rPr>
        <w:t xml:space="preserve"> verify the total number of records in the source (legacy) table matches the total number of records in the corresponding target table (within any documented exceptions like filters or cutoff dates).</w:t>
      </w:r>
    </w:p>
    <w:p w:rsidRPr="0060385A" w:rsidR="0060385A" w:rsidP="036BAA65" w:rsidRDefault="0060385A" w14:paraId="54A16F94" w14:textId="6C9928B2">
      <w:pPr>
        <w:pStyle w:val="ListParagraph"/>
        <w:numPr>
          <w:ilvl w:val="0"/>
          <w:numId w:val="22"/>
        </w:numPr>
        <w:rPr>
          <w:rFonts w:eastAsia="Calibri" w:cs="Arial" w:eastAsiaTheme="minorAscii" w:cstheme="minorBidi"/>
          <w:b w:val="0"/>
          <w:bCs w:val="0"/>
          <w:color w:val="auto"/>
          <w:sz w:val="20"/>
          <w:szCs w:val="20"/>
        </w:rPr>
      </w:pPr>
      <w:r w:rsidRPr="036BAA65" w:rsidR="30EA2B36">
        <w:rPr>
          <w:rFonts w:eastAsia="Calibri" w:cs="Arial" w:eastAsiaTheme="minorAscii" w:cstheme="minorBidi"/>
          <w:b w:val="1"/>
          <w:bCs w:val="1"/>
          <w:color w:val="000000" w:themeColor="text1" w:themeTint="FF" w:themeShade="FF"/>
          <w:sz w:val="20"/>
          <w:szCs w:val="20"/>
        </w:rPr>
        <w:t>Table Value Hash Validation</w:t>
      </w:r>
      <w:r w:rsidR="59072421">
        <w:rPr/>
        <w:t>:</w:t>
      </w:r>
    </w:p>
    <w:p w:rsidRPr="001321CB" w:rsidR="0060385A" w:rsidP="036BAA65" w:rsidRDefault="0060385A" w14:paraId="6AE43FEA" w14:textId="7ACB9DAE">
      <w:pPr>
        <w:pStyle w:val="ListParagraph"/>
        <w:numPr>
          <w:ilvl w:val="0"/>
          <w:numId w:val="18"/>
        </w:numPr>
        <w:rPr/>
      </w:pPr>
      <w:r w:rsidR="264F69C7">
        <w:rPr/>
        <w:t xml:space="preserve">The </w:t>
      </w:r>
      <w:r w:rsidR="264F69C7">
        <w:rPr/>
        <w:t>Table Value Hash Validation</w:t>
      </w:r>
      <w:r w:rsidR="264F69C7">
        <w:rPr/>
        <w:t xml:space="preserve"> </w:t>
      </w:r>
      <w:r w:rsidR="264F69C7">
        <w:rPr/>
        <w:t xml:space="preserve">SQL </w:t>
      </w:r>
      <w:r w:rsidR="264F69C7">
        <w:rPr/>
        <w:t xml:space="preserve">script </w:t>
      </w:r>
      <w:r w:rsidR="4BF69B15">
        <w:rPr/>
        <w:t xml:space="preserve">is configured </w:t>
      </w:r>
      <w:r w:rsidR="264F69C7">
        <w:rPr/>
        <w:t xml:space="preserve">with </w:t>
      </w:r>
      <w:r w:rsidR="78FE0BDA">
        <w:rPr/>
        <w:t xml:space="preserve">all </w:t>
      </w:r>
      <w:r w:rsidR="264F69C7">
        <w:rPr/>
        <w:t>required inputs</w:t>
      </w:r>
      <w:r w:rsidR="35AE7CDD">
        <w:rPr/>
        <w:t>.</w:t>
      </w:r>
    </w:p>
    <w:p w:rsidRPr="001321CB" w:rsidR="0060385A" w:rsidP="036BAA65" w:rsidRDefault="0060385A" w14:paraId="550C68B1" w14:textId="37614DAA">
      <w:pPr>
        <w:pStyle w:val="ListParagraph"/>
        <w:numPr>
          <w:ilvl w:val="0"/>
          <w:numId w:val="18"/>
        </w:numPr>
        <w:rPr/>
      </w:pPr>
      <w:r w:rsidR="46C62BA1">
        <w:rPr/>
        <w:t>Th</w:t>
      </w:r>
      <w:r w:rsidR="0EED3A82">
        <w:rPr/>
        <w:t>is</w:t>
      </w:r>
      <w:r w:rsidR="46C62BA1">
        <w:rPr/>
        <w:t xml:space="preserve"> </w:t>
      </w:r>
      <w:r w:rsidR="12C1C7FE">
        <w:rPr/>
        <w:t>method</w:t>
      </w:r>
      <w:r w:rsidR="46C62BA1">
        <w:rPr/>
        <w:t xml:space="preserve"> </w:t>
      </w:r>
      <w:r w:rsidR="13C90683">
        <w:rPr/>
        <w:t>is used because row-count checks alone may miss data issue</w:t>
      </w:r>
      <w:r w:rsidR="318363EF">
        <w:rPr/>
        <w:t>s</w:t>
      </w:r>
      <w:r w:rsidR="264F69C7">
        <w:rPr/>
        <w:t xml:space="preserve"> such as:</w:t>
      </w:r>
    </w:p>
    <w:p w:rsidR="000A0BAA" w:rsidP="036BAA65" w:rsidRDefault="000A0BAA" w14:paraId="72702DEC" w14:textId="6FCE7809">
      <w:pPr>
        <w:pStyle w:val="ListParagraph"/>
        <w:numPr>
          <w:ilvl w:val="0"/>
          <w:numId w:val="15"/>
        </w:numPr>
        <w:spacing w:before="240" w:beforeAutospacing="off" w:after="240" w:afterAutospacing="off"/>
        <w:rPr>
          <w:rFonts w:ascii="Roboto" w:hAnsi="Roboto" w:eastAsia="Roboto" w:cs="Roboto"/>
          <w:noProof w:val="0"/>
          <w:sz w:val="20"/>
          <w:szCs w:val="20"/>
          <w:lang w:val="en-US"/>
        </w:rPr>
      </w:pPr>
      <w:r w:rsidRPr="036BAA65" w:rsidR="638FF874">
        <w:rPr>
          <w:rFonts w:ascii="Roboto" w:hAnsi="Roboto" w:eastAsia="Roboto" w:cs="Roboto"/>
          <w:noProof w:val="0"/>
          <w:sz w:val="20"/>
          <w:szCs w:val="20"/>
          <w:lang w:val="en-US"/>
        </w:rPr>
        <w:t>Missing or extra records</w:t>
      </w:r>
    </w:p>
    <w:p w:rsidR="000A0BAA" w:rsidP="036BAA65" w:rsidRDefault="000A0BAA" w14:paraId="33121885" w14:textId="797452EC">
      <w:pPr>
        <w:pStyle w:val="ListParagraph"/>
        <w:numPr>
          <w:ilvl w:val="0"/>
          <w:numId w:val="15"/>
        </w:numPr>
        <w:spacing w:before="240" w:beforeAutospacing="off" w:after="240" w:afterAutospacing="off"/>
        <w:rPr>
          <w:rFonts w:ascii="Roboto" w:hAnsi="Roboto" w:eastAsia="Roboto" w:cs="Roboto"/>
          <w:noProof w:val="0"/>
          <w:sz w:val="20"/>
          <w:szCs w:val="20"/>
          <w:lang w:val="en-US"/>
        </w:rPr>
      </w:pPr>
      <w:r w:rsidRPr="036BAA65" w:rsidR="638FF874">
        <w:rPr>
          <w:rFonts w:ascii="Roboto" w:hAnsi="Roboto" w:eastAsia="Roboto" w:cs="Roboto"/>
          <w:noProof w:val="0"/>
          <w:sz w:val="20"/>
          <w:szCs w:val="20"/>
          <w:lang w:val="en-US"/>
        </w:rPr>
        <w:t>Data value changes introduced during migration (e.g., casting, trimming, rounding, timezone conversions)</w:t>
      </w:r>
    </w:p>
    <w:p w:rsidR="000A0BAA" w:rsidP="036BAA65" w:rsidRDefault="000A0BAA" w14:paraId="35834F86" w14:textId="37C8B067">
      <w:pPr>
        <w:pStyle w:val="ListParagraph"/>
        <w:numPr>
          <w:ilvl w:val="0"/>
          <w:numId w:val="15"/>
        </w:numPr>
        <w:spacing w:before="240" w:beforeAutospacing="off" w:after="240" w:afterAutospacing="off"/>
        <w:rPr>
          <w:rFonts w:ascii="Roboto" w:hAnsi="Roboto" w:eastAsia="Roboto" w:cs="Roboto"/>
          <w:b w:val="0"/>
          <w:bCs w:val="0"/>
          <w:i w:val="0"/>
          <w:iCs w:val="0"/>
          <w:noProof w:val="0"/>
          <w:sz w:val="20"/>
          <w:szCs w:val="20"/>
          <w:lang w:val="en-US"/>
        </w:rPr>
      </w:pPr>
      <w:r w:rsidRPr="036BAA65" w:rsidR="1B4B2C52">
        <w:rPr>
          <w:rFonts w:ascii="Roboto" w:hAnsi="Roboto" w:eastAsia="Roboto" w:cs="Roboto"/>
          <w:b w:val="0"/>
          <w:bCs w:val="0"/>
          <w:i w:val="0"/>
          <w:iCs w:val="0"/>
          <w:noProof w:val="0"/>
          <w:sz w:val="20"/>
          <w:szCs w:val="20"/>
          <w:lang w:val="en-US"/>
        </w:rPr>
        <w:t>Introduced or removed duplicates</w:t>
      </w:r>
    </w:p>
    <w:p w:rsidR="000A0BAA" w:rsidP="036BAA65" w:rsidRDefault="000A0BAA" w14:paraId="5F84E842" w14:textId="4449907C">
      <w:pPr>
        <w:pStyle w:val="ListParagraph"/>
        <w:numPr>
          <w:ilvl w:val="0"/>
          <w:numId w:val="15"/>
        </w:numPr>
        <w:suppressLineNumbers w:val="0"/>
        <w:bidi w:val="0"/>
        <w:spacing w:before="240" w:beforeAutospacing="off" w:after="240" w:afterAutospacing="off" w:line="266" w:lineRule="auto"/>
        <w:ind w:left="1800" w:right="0" w:hanging="360"/>
        <w:jc w:val="left"/>
        <w:rPr>
          <w:rFonts w:ascii="Roboto" w:hAnsi="Roboto" w:eastAsia="Roboto" w:cs="Roboto"/>
          <w:noProof w:val="0"/>
          <w:sz w:val="20"/>
          <w:szCs w:val="20"/>
          <w:lang w:val="en-US"/>
        </w:rPr>
      </w:pPr>
      <w:r w:rsidRPr="036BAA65" w:rsidR="1B4B2C52">
        <w:rPr>
          <w:rFonts w:ascii="Roboto" w:hAnsi="Roboto" w:eastAsia="Roboto" w:cs="Roboto"/>
          <w:noProof w:val="0"/>
          <w:sz w:val="20"/>
          <w:szCs w:val="20"/>
          <w:lang w:val="en-US"/>
        </w:rPr>
        <w:t>Column mismatches between source and target</w:t>
      </w:r>
    </w:p>
    <w:p w:rsidR="000A0BAA" w:rsidP="036BAA65" w:rsidRDefault="000A0BAA" w14:paraId="5F09BC65" w14:textId="3CE86351">
      <w:pPr>
        <w:pStyle w:val="ListParagraph"/>
        <w:numPr>
          <w:ilvl w:val="0"/>
          <w:numId w:val="24"/>
        </w:numPr>
        <w:spacing w:before="240" w:beforeAutospacing="off" w:after="240" w:afterAutospacing="off"/>
        <w:rPr>
          <w:rFonts w:ascii="Roboto" w:hAnsi="Roboto" w:eastAsia="Roboto" w:cs="Roboto"/>
          <w:noProof w:val="0"/>
          <w:sz w:val="20"/>
          <w:szCs w:val="20"/>
          <w:lang w:val="en-US"/>
        </w:rPr>
      </w:pPr>
      <w:r w:rsidRPr="036BAA65" w:rsidR="638FF874">
        <w:rPr>
          <w:rFonts w:ascii="Roboto" w:hAnsi="Roboto" w:eastAsia="Roboto" w:cs="Roboto"/>
          <w:noProof w:val="0"/>
          <w:sz w:val="20"/>
          <w:szCs w:val="20"/>
          <w:lang w:val="en-US"/>
        </w:rPr>
        <w:t>Hash</w:t>
      </w:r>
      <w:r w:rsidRPr="036BAA65" w:rsidR="54AA0BAB">
        <w:rPr>
          <w:rFonts w:ascii="Roboto" w:hAnsi="Roboto" w:eastAsia="Roboto" w:cs="Roboto"/>
          <w:noProof w:val="0"/>
          <w:sz w:val="20"/>
          <w:szCs w:val="20"/>
          <w:lang w:val="en-US"/>
        </w:rPr>
        <w:t xml:space="preserve">ing </w:t>
      </w:r>
      <w:r w:rsidRPr="036BAA65" w:rsidR="638FF874">
        <w:rPr>
          <w:rFonts w:ascii="Roboto" w:hAnsi="Roboto" w:eastAsia="Roboto" w:cs="Roboto"/>
          <w:noProof w:val="0"/>
          <w:sz w:val="20"/>
          <w:szCs w:val="20"/>
          <w:lang w:val="en-US"/>
        </w:rPr>
        <w:t>provides a reliable, high-sensitivity “checksum” t</w:t>
      </w:r>
      <w:r w:rsidRPr="036BAA65" w:rsidR="0AA0C5EA">
        <w:rPr>
          <w:rFonts w:ascii="Roboto" w:hAnsi="Roboto" w:eastAsia="Roboto" w:cs="Roboto"/>
          <w:noProof w:val="0"/>
          <w:sz w:val="20"/>
          <w:szCs w:val="20"/>
          <w:lang w:val="en-US"/>
        </w:rPr>
        <w:t xml:space="preserve">o </w:t>
      </w:r>
      <w:r w:rsidRPr="036BAA65" w:rsidR="638FF874">
        <w:rPr>
          <w:rFonts w:ascii="Roboto" w:hAnsi="Roboto" w:eastAsia="Roboto" w:cs="Roboto"/>
          <w:noProof w:val="0"/>
          <w:sz w:val="20"/>
          <w:szCs w:val="20"/>
          <w:lang w:val="en-US"/>
        </w:rPr>
        <w:t>detect</w:t>
      </w:r>
      <w:r w:rsidRPr="036BAA65" w:rsidR="7E3A92ED">
        <w:rPr>
          <w:rFonts w:ascii="Roboto" w:hAnsi="Roboto" w:eastAsia="Roboto" w:cs="Roboto"/>
          <w:noProof w:val="0"/>
          <w:sz w:val="20"/>
          <w:szCs w:val="20"/>
          <w:lang w:val="en-US"/>
        </w:rPr>
        <w:t xml:space="preserve"> </w:t>
      </w:r>
      <w:r w:rsidRPr="036BAA65" w:rsidR="638FF874">
        <w:rPr>
          <w:rFonts w:ascii="Roboto" w:hAnsi="Roboto" w:eastAsia="Roboto" w:cs="Roboto"/>
          <w:b w:val="1"/>
          <w:bCs w:val="1"/>
          <w:noProof w:val="0"/>
          <w:sz w:val="20"/>
          <w:szCs w:val="20"/>
          <w:lang w:val="en-US"/>
        </w:rPr>
        <w:t>content-level differences</w:t>
      </w:r>
      <w:r w:rsidRPr="036BAA65" w:rsidR="638FF874">
        <w:rPr>
          <w:rFonts w:ascii="Roboto" w:hAnsi="Roboto" w:eastAsia="Roboto" w:cs="Roboto"/>
          <w:noProof w:val="0"/>
          <w:sz w:val="20"/>
          <w:szCs w:val="20"/>
          <w:lang w:val="en-US"/>
        </w:rPr>
        <w:t xml:space="preserve"> even when row counts </w:t>
      </w:r>
      <w:r w:rsidRPr="036BAA65" w:rsidR="46C4B6BC">
        <w:rPr>
          <w:rFonts w:ascii="Roboto" w:hAnsi="Roboto" w:eastAsia="Roboto" w:cs="Roboto"/>
          <w:noProof w:val="0"/>
          <w:sz w:val="20"/>
          <w:szCs w:val="20"/>
          <w:lang w:val="en-US"/>
        </w:rPr>
        <w:t>match</w:t>
      </w:r>
      <w:r w:rsidRPr="036BAA65" w:rsidR="638FF874">
        <w:rPr>
          <w:rFonts w:ascii="Roboto" w:hAnsi="Roboto" w:eastAsia="Roboto" w:cs="Roboto"/>
          <w:noProof w:val="0"/>
          <w:sz w:val="20"/>
          <w:szCs w:val="20"/>
          <w:lang w:val="en-US"/>
        </w:rPr>
        <w:t>.</w:t>
      </w:r>
    </w:p>
    <w:p w:rsidR="000A0BAA" w:rsidP="036BAA65" w:rsidRDefault="000A0BAA" w14:paraId="5EC9AB4D" w14:textId="14795D06">
      <w:pPr>
        <w:pStyle w:val="ListParagraph"/>
        <w:numPr>
          <w:ilvl w:val="0"/>
          <w:numId w:val="22"/>
        </w:numPr>
        <w:rPr/>
      </w:pPr>
      <w:r w:rsidRPr="036BAA65" w:rsidR="77AA9265">
        <w:rPr>
          <w:b w:val="1"/>
          <w:bCs w:val="1"/>
          <w:color w:val="000000" w:themeColor="text1" w:themeTint="FF" w:themeShade="FF"/>
        </w:rPr>
        <w:t>Table Row Level Hash Validation</w:t>
      </w:r>
      <w:r w:rsidRPr="036BAA65" w:rsidR="6E8FF756">
        <w:rPr>
          <w:b w:val="1"/>
          <w:bCs w:val="1"/>
          <w:color w:val="000000" w:themeColor="text1" w:themeTint="FF" w:themeShade="FF"/>
        </w:rPr>
        <w:t>:</w:t>
      </w:r>
    </w:p>
    <w:p w:rsidR="000A0BAA" w:rsidP="036BAA65" w:rsidRDefault="000A0BAA" w14:paraId="49B55A1D" w14:textId="3BB1B18A">
      <w:pPr>
        <w:pStyle w:val="ListParagraph"/>
        <w:numPr>
          <w:ilvl w:val="0"/>
          <w:numId w:val="26"/>
        </w:numPr>
        <w:rPr/>
      </w:pPr>
      <w:r w:rsidRPr="036BAA65" w:rsidR="6E8FF756">
        <w:rPr>
          <w:color w:val="000000" w:themeColor="text1" w:themeTint="FF" w:themeShade="FF"/>
        </w:rPr>
        <w:t xml:space="preserve">A </w:t>
      </w:r>
      <w:r w:rsidRPr="036BAA65" w:rsidR="6E8FF756">
        <w:rPr>
          <w:b w:val="1"/>
          <w:bCs w:val="1"/>
          <w:color w:val="000000" w:themeColor="text1" w:themeTint="FF" w:themeShade="FF"/>
        </w:rPr>
        <w:t>Row Level Hash Validation</w:t>
      </w:r>
      <w:r w:rsidRPr="036BAA65" w:rsidR="77AA9265">
        <w:rPr>
          <w:color w:val="000000" w:themeColor="text1" w:themeTint="FF" w:themeShade="FF"/>
        </w:rPr>
        <w:t xml:space="preserve"> </w:t>
      </w:r>
      <w:r w:rsidR="77AA9265">
        <w:rPr/>
        <w:t>SQL</w:t>
      </w:r>
      <w:r w:rsidR="77AA9265">
        <w:rPr/>
        <w:t xml:space="preserve"> </w:t>
      </w:r>
      <w:r w:rsidR="77AA9265">
        <w:rPr/>
        <w:t>script</w:t>
      </w:r>
      <w:r w:rsidR="77AA9265">
        <w:rPr/>
        <w:t xml:space="preserve"> </w:t>
      </w:r>
      <w:r w:rsidR="0A6E4E80">
        <w:rPr/>
        <w:t xml:space="preserve">is executed </w:t>
      </w:r>
      <w:r w:rsidR="77AA9265">
        <w:rPr/>
        <w:t xml:space="preserve">for </w:t>
      </w:r>
      <w:r w:rsidR="6C628D19">
        <w:rPr/>
        <w:t xml:space="preserve">deeper investigation when table-level hash </w:t>
      </w:r>
      <w:r w:rsidR="6C628D19">
        <w:rPr/>
        <w:t>differences</w:t>
      </w:r>
      <w:r w:rsidR="6C628D19">
        <w:rPr/>
        <w:t xml:space="preserve"> occur.</w:t>
      </w:r>
    </w:p>
    <w:p w:rsidR="00C03CBC" w:rsidP="036BAA65" w:rsidRDefault="00C03CBC" w14:paraId="69BA1F24" w14:textId="22383D26">
      <w:pPr>
        <w:pStyle w:val="ListParagraph"/>
        <w:numPr>
          <w:ilvl w:val="0"/>
          <w:numId w:val="26"/>
        </w:numPr>
        <w:spacing w:line="264" w:lineRule="auto"/>
        <w:rPr>
          <w:rFonts w:ascii="Roboto" w:hAnsi="Roboto" w:eastAsia="Roboto" w:cs="Roboto"/>
          <w:noProof w:val="0"/>
          <w:sz w:val="20"/>
          <w:szCs w:val="20"/>
          <w:lang w:val="en-US"/>
        </w:rPr>
      </w:pPr>
      <w:r w:rsidR="77AA9265">
        <w:rPr/>
        <w:t>This script generates</w:t>
      </w:r>
      <w:r w:rsidR="77AA9265">
        <w:rPr/>
        <w:t xml:space="preserve"> deterministic </w:t>
      </w:r>
      <w:r w:rsidRPr="036BAA65" w:rsidR="77AA9265">
        <w:rPr>
          <w:b w:val="1"/>
          <w:bCs w:val="1"/>
        </w:rPr>
        <w:t xml:space="preserve">SHA2-256 </w:t>
      </w:r>
      <w:r w:rsidRPr="036BAA65" w:rsidR="58438C36">
        <w:rPr>
          <w:b w:val="1"/>
          <w:bCs w:val="1"/>
        </w:rPr>
        <w:t xml:space="preserve">row </w:t>
      </w:r>
      <w:r w:rsidRPr="036BAA65" w:rsidR="77AA9265">
        <w:rPr>
          <w:b w:val="1"/>
          <w:bCs w:val="1"/>
        </w:rPr>
        <w:t>hash</w:t>
      </w:r>
      <w:r w:rsidRPr="036BAA65" w:rsidR="1CFCCE14">
        <w:rPr>
          <w:b w:val="1"/>
          <w:bCs w:val="1"/>
        </w:rPr>
        <w:t xml:space="preserve">es </w:t>
      </w:r>
      <w:r w:rsidR="1CFCCE14">
        <w:rPr>
          <w:b w:val="0"/>
          <w:bCs w:val="0"/>
        </w:rPr>
        <w:t xml:space="preserve">(excluding technical columns), which are exported </w:t>
      </w:r>
      <w:r w:rsidR="77AA9265">
        <w:rPr/>
        <w:t xml:space="preserve">(e.g., CSV) and compared </w:t>
      </w:r>
      <w:r w:rsidR="77AA9265">
        <w:rPr/>
        <w:t xml:space="preserve">using </w:t>
      </w:r>
      <w:r w:rsidR="079B01A2">
        <w:rPr/>
        <w:t>P</w:t>
      </w:r>
      <w:r w:rsidR="77AA9265">
        <w:rPr/>
        <w:t>ython</w:t>
      </w:r>
      <w:r w:rsidR="77AA9265">
        <w:rPr/>
        <w:t>.</w:t>
      </w:r>
    </w:p>
    <w:p w:rsidR="00C03CBC" w:rsidP="036BAA65" w:rsidRDefault="00C03CBC" w14:paraId="6DC4D15E" w14:textId="0A774AE7">
      <w:pPr>
        <w:pStyle w:val="ListParagraph"/>
        <w:numPr>
          <w:ilvl w:val="0"/>
          <w:numId w:val="26"/>
        </w:numPr>
        <w:spacing w:line="264" w:lineRule="auto"/>
        <w:rPr>
          <w:rFonts w:ascii="Roboto" w:hAnsi="Roboto" w:eastAsia="Roboto" w:cs="Roboto"/>
          <w:noProof w:val="0"/>
          <w:sz w:val="20"/>
          <w:szCs w:val="20"/>
          <w:lang w:val="en-US"/>
        </w:rPr>
      </w:pPr>
      <w:r w:rsidRPr="036BAA65" w:rsidR="1B364F17">
        <w:rPr>
          <w:rFonts w:ascii="Roboto" w:hAnsi="Roboto" w:eastAsia="Roboto" w:cs="Roboto"/>
          <w:noProof w:val="0"/>
          <w:sz w:val="20"/>
          <w:szCs w:val="20"/>
          <w:lang w:val="en-US"/>
        </w:rPr>
        <w:t xml:space="preserve">If mismatches </w:t>
      </w:r>
      <w:r w:rsidRPr="036BAA65" w:rsidR="50BF1BD6">
        <w:rPr>
          <w:rFonts w:ascii="Roboto" w:hAnsi="Roboto" w:eastAsia="Roboto" w:cs="Roboto"/>
          <w:noProof w:val="0"/>
          <w:sz w:val="20"/>
          <w:szCs w:val="20"/>
          <w:lang w:val="en-US"/>
        </w:rPr>
        <w:t>remain</w:t>
      </w:r>
      <w:r w:rsidRPr="036BAA65" w:rsidR="1B364F17">
        <w:rPr>
          <w:rFonts w:ascii="Roboto" w:hAnsi="Roboto" w:eastAsia="Roboto" w:cs="Roboto"/>
          <w:noProof w:val="0"/>
          <w:sz w:val="20"/>
          <w:szCs w:val="20"/>
          <w:lang w:val="en-US"/>
        </w:rPr>
        <w:t xml:space="preserve">, </w:t>
      </w:r>
      <w:r w:rsidRPr="036BAA65" w:rsidR="6B429C13">
        <w:rPr>
          <w:rFonts w:ascii="Roboto" w:hAnsi="Roboto" w:eastAsia="Roboto" w:cs="Roboto"/>
          <w:noProof w:val="0"/>
          <w:sz w:val="20"/>
          <w:szCs w:val="20"/>
          <w:lang w:val="en-US"/>
        </w:rPr>
        <w:t xml:space="preserve">a </w:t>
      </w:r>
      <w:r w:rsidRPr="036BAA65" w:rsidR="1B364F17">
        <w:rPr>
          <w:rFonts w:ascii="Roboto" w:hAnsi="Roboto" w:eastAsia="Roboto" w:cs="Roboto"/>
          <w:b w:val="1"/>
          <w:bCs w:val="1"/>
          <w:noProof w:val="0"/>
          <w:sz w:val="20"/>
          <w:szCs w:val="20"/>
          <w:lang w:val="en-US"/>
        </w:rPr>
        <w:t>Row Value Hash</w:t>
      </w:r>
      <w:r w:rsidRPr="036BAA65" w:rsidR="2243ADE0">
        <w:rPr>
          <w:rFonts w:ascii="Roboto" w:hAnsi="Roboto" w:eastAsia="Roboto" w:cs="Roboto"/>
          <w:b w:val="1"/>
          <w:bCs w:val="1"/>
          <w:noProof w:val="0"/>
          <w:sz w:val="20"/>
          <w:szCs w:val="20"/>
          <w:lang w:val="en-US"/>
        </w:rPr>
        <w:t xml:space="preserve"> </w:t>
      </w:r>
      <w:r w:rsidRPr="036BAA65" w:rsidR="2243ADE0">
        <w:rPr>
          <w:rFonts w:ascii="Roboto" w:hAnsi="Roboto" w:eastAsia="Roboto" w:cs="Roboto"/>
          <w:b w:val="0"/>
          <w:bCs w:val="0"/>
          <w:noProof w:val="0"/>
          <w:sz w:val="20"/>
          <w:szCs w:val="20"/>
          <w:lang w:val="en-US"/>
        </w:rPr>
        <w:t>method i</w:t>
      </w:r>
      <w:r w:rsidRPr="036BAA65" w:rsidR="1B364F17">
        <w:rPr>
          <w:rFonts w:ascii="Roboto" w:hAnsi="Roboto" w:eastAsia="Roboto" w:cs="Roboto"/>
          <w:noProof w:val="0"/>
          <w:sz w:val="20"/>
          <w:szCs w:val="20"/>
          <w:lang w:val="en-US"/>
        </w:rPr>
        <w:t xml:space="preserve">s </w:t>
      </w:r>
      <w:r w:rsidRPr="036BAA65" w:rsidR="1F4ED850">
        <w:rPr>
          <w:rFonts w:ascii="Roboto" w:hAnsi="Roboto" w:eastAsia="Roboto" w:cs="Roboto"/>
          <w:noProof w:val="0"/>
          <w:sz w:val="20"/>
          <w:szCs w:val="20"/>
          <w:lang w:val="en-US"/>
        </w:rPr>
        <w:t>us</w:t>
      </w:r>
      <w:r w:rsidRPr="036BAA65" w:rsidR="1B364F17">
        <w:rPr>
          <w:rFonts w:ascii="Roboto" w:hAnsi="Roboto" w:eastAsia="Roboto" w:cs="Roboto"/>
          <w:noProof w:val="0"/>
          <w:sz w:val="20"/>
          <w:szCs w:val="20"/>
          <w:lang w:val="en-US"/>
        </w:rPr>
        <w:t>ed to pinpoint specific row and/or column-level differences.</w:t>
      </w:r>
    </w:p>
    <w:p w:rsidR="00C03CBC" w:rsidP="00C03CBC" w:rsidRDefault="00000000" w14:paraId="22F6FDE5" w14:textId="77777777">
      <w:r>
        <w:pict w14:anchorId="7942E49F">
          <v:rect id="_x0000_i1030" style="width:0;height:1.5pt" o:hr="t" o:hrstd="t" o:hralign="center" fillcolor="#a0a0a0" stroked="f"/>
        </w:pict>
      </w:r>
    </w:p>
    <w:p w:rsidR="00C03CBC" w:rsidP="57F4B1A8" w:rsidRDefault="00C03CBC" w14:paraId="7876EE7D" w14:textId="77777777">
      <w:pPr>
        <w:pStyle w:val="Heading2"/>
        <w:rPr>
          <w:rFonts w:ascii="Roboto" w:hAnsi="Roboto" w:eastAsia="Roboto" w:cs="Roboto"/>
        </w:rPr>
      </w:pPr>
      <w:r w:rsidRPr="57F4B1A8" w:rsidR="581F63D1">
        <w:rPr>
          <w:rFonts w:ascii="Roboto" w:hAnsi="Roboto" w:eastAsia="Roboto" w:cs="Roboto"/>
        </w:rPr>
        <w:t>Test Steps:</w:t>
      </w:r>
    </w:p>
    <w:p w:rsidR="00C03CBC" w:rsidP="00C03CBC" w:rsidRDefault="00C03CBC" w14:paraId="05A82960" w14:textId="70726A4A">
      <w:r w:rsidR="01E574DE">
        <w:rPr/>
        <w:t xml:space="preserve">For each test step, specify the action, expected outcome, and </w:t>
      </w:r>
      <w:r w:rsidR="5967565A">
        <w:rPr/>
        <w:t>actual</w:t>
      </w:r>
      <w:r w:rsidR="01E574DE">
        <w:rPr/>
        <w:t xml:space="preserve"> result.</w:t>
      </w:r>
    </w:p>
    <w:p w:rsidR="00C03CBC" w:rsidP="00C03CBC" w:rsidRDefault="00C03CBC" w14:paraId="1F47F403" w14:textId="77777777">
      <w:pPr>
        <w:pStyle w:val="Heading3"/>
        <w:numPr>
          <w:ilvl w:val="0"/>
          <w:numId w:val="7"/>
        </w:numPr>
      </w:pPr>
      <w:r>
        <w:t>Column Comparison</w:t>
      </w:r>
    </w:p>
    <w:p w:rsidR="01E574DE" w:rsidP="036BAA65" w:rsidRDefault="01E574DE" w14:paraId="7A1DD527" w14:textId="152B1166">
      <w:pPr>
        <w:pStyle w:val="ListParagraph"/>
        <w:numPr>
          <w:ilvl w:val="0"/>
          <w:numId w:val="2"/>
        </w:numPr>
        <w:rPr>
          <w:b w:val="0"/>
          <w:bCs w:val="0"/>
        </w:rPr>
      </w:pPr>
      <w:r w:rsidRPr="036BAA65" w:rsidR="01E574DE">
        <w:rPr>
          <w:b w:val="1"/>
          <w:bCs w:val="1"/>
        </w:rPr>
        <w:t>Expected Outcome</w:t>
      </w:r>
      <w:r w:rsidR="01E574DE">
        <w:rPr/>
        <w:t xml:space="preserve">: </w:t>
      </w:r>
    </w:p>
    <w:p w:rsidR="4198B5C8" w:rsidP="036BAA65" w:rsidRDefault="4198B5C8" w14:paraId="0FFFF530" w14:textId="750C542C">
      <w:pPr>
        <w:pStyle w:val="ListParagraph"/>
        <w:numPr>
          <w:ilvl w:val="1"/>
          <w:numId w:val="2"/>
        </w:numPr>
        <w:rPr>
          <w:b w:val="0"/>
          <w:bCs w:val="0"/>
        </w:rPr>
      </w:pPr>
      <w:r w:rsidR="4198B5C8">
        <w:rPr/>
        <w:t xml:space="preserve">The column set in each target </w:t>
      </w:r>
      <w:r w:rsidRPr="036BAA65" w:rsidR="4198B5C8">
        <w:rPr>
          <w:b w:val="1"/>
          <w:bCs w:val="1"/>
        </w:rPr>
        <w:t>Bronze</w:t>
      </w:r>
      <w:r w:rsidR="4198B5C8">
        <w:rPr>
          <w:b w:val="0"/>
          <w:bCs w:val="0"/>
        </w:rPr>
        <w:t xml:space="preserve"> table should match the column set of the corresponding legacy table in </w:t>
      </w:r>
      <w:r w:rsidRPr="036BAA65" w:rsidR="4198B5C8">
        <w:rPr>
          <w:b w:val="1"/>
          <w:bCs w:val="1"/>
        </w:rPr>
        <w:t>Salesforce_</w:t>
      </w:r>
      <w:r w:rsidRPr="036BAA65" w:rsidR="5E3F83BB">
        <w:rPr>
          <w:b w:val="1"/>
          <w:bCs w:val="1"/>
        </w:rPr>
        <w:t>P</w:t>
      </w:r>
      <w:r w:rsidRPr="036BAA65" w:rsidR="4198B5C8">
        <w:rPr>
          <w:b w:val="1"/>
          <w:bCs w:val="1"/>
        </w:rPr>
        <w:t>rod</w:t>
      </w:r>
      <w:r w:rsidR="4198B5C8">
        <w:rPr>
          <w:b w:val="0"/>
          <w:bCs w:val="0"/>
        </w:rPr>
        <w:t>, except for approved audit/technical fields (</w:t>
      </w:r>
      <w:r w:rsidR="4198B5C8">
        <w:rPr>
          <w:b w:val="0"/>
          <w:bCs w:val="0"/>
        </w:rPr>
        <w:t>e.g.</w:t>
      </w:r>
      <w:r w:rsidR="4198B5C8">
        <w:rPr>
          <w:b w:val="0"/>
          <w:bCs w:val="0"/>
        </w:rPr>
        <w:t xml:space="preserve"> </w:t>
      </w:r>
      <w:r w:rsidR="4198B5C8">
        <w:rPr>
          <w:b w:val="0"/>
          <w:bCs w:val="0"/>
        </w:rPr>
        <w:t>PCBatchId</w:t>
      </w:r>
      <w:r w:rsidR="4198B5C8">
        <w:rPr>
          <w:b w:val="0"/>
          <w:bCs w:val="0"/>
        </w:rPr>
        <w:t>) or other explicitly docu</w:t>
      </w:r>
      <w:r w:rsidR="0C33EDCA">
        <w:rPr>
          <w:b w:val="0"/>
          <w:bCs w:val="0"/>
        </w:rPr>
        <w:t>mented exceptions.</w:t>
      </w:r>
    </w:p>
    <w:p w:rsidR="00C03CBC" w:rsidP="00C03CBC" w:rsidRDefault="00C03CBC" w14:paraId="0B0E2E47" w14:textId="2F058B51">
      <w:pPr>
        <w:pStyle w:val="ListParagraph"/>
        <w:numPr>
          <w:ilvl w:val="0"/>
          <w:numId w:val="2"/>
        </w:numPr>
        <w:rPr/>
      </w:pPr>
      <w:r w:rsidRPr="036BAA65" w:rsidR="01E574DE">
        <w:rPr>
          <w:b w:val="1"/>
          <w:bCs w:val="1"/>
        </w:rPr>
        <w:t>Actual Outcome</w:t>
      </w:r>
      <w:r w:rsidR="01E574DE">
        <w:rPr/>
        <w:t xml:space="preserve">: </w:t>
      </w:r>
    </w:p>
    <w:p w:rsidR="00C03CBC" w:rsidP="036BAA65" w:rsidRDefault="00C03CBC" w14:paraId="6AE72E8E" w14:textId="70654C00">
      <w:pPr>
        <w:pStyle w:val="ListParagraph"/>
        <w:numPr>
          <w:ilvl w:val="1"/>
          <w:numId w:val="2"/>
        </w:numPr>
        <w:rPr/>
      </w:pPr>
      <w:r w:rsidR="787C0E54">
        <w:rPr/>
        <w:t>A schema</w:t>
      </w:r>
      <w:r w:rsidR="787C0E54">
        <w:rPr/>
        <w:t xml:space="preserve"> comparison was </w:t>
      </w:r>
      <w:r w:rsidR="471072F1">
        <w:rPr/>
        <w:t>execut</w:t>
      </w:r>
      <w:r w:rsidR="787C0E54">
        <w:rPr/>
        <w:t xml:space="preserve">ed between the legacy Salesforce tables in </w:t>
      </w:r>
      <w:r w:rsidRPr="7175925B" w:rsidR="787C0E54">
        <w:rPr>
          <w:b w:val="1"/>
          <w:bCs w:val="1"/>
        </w:rPr>
        <w:t>Salesforce_Prod</w:t>
      </w:r>
      <w:r w:rsidRPr="7175925B" w:rsidR="787C0E54">
        <w:rPr>
          <w:b w:val="1"/>
          <w:bCs w:val="1"/>
        </w:rPr>
        <w:t xml:space="preserve"> </w:t>
      </w:r>
      <w:r w:rsidR="01342F71">
        <w:rPr>
          <w:b w:val="0"/>
          <w:bCs w:val="0"/>
        </w:rPr>
        <w:t>(schema:</w:t>
      </w:r>
      <w:r w:rsidRPr="7175925B" w:rsidR="01342F71">
        <w:rPr>
          <w:b w:val="1"/>
          <w:bCs w:val="1"/>
        </w:rPr>
        <w:t xml:space="preserve"> </w:t>
      </w:r>
      <w:r w:rsidRPr="7175925B" w:rsidR="01342F71">
        <w:rPr>
          <w:b w:val="1"/>
          <w:bCs w:val="1"/>
        </w:rPr>
        <w:t>dbo</w:t>
      </w:r>
      <w:r w:rsidR="01342F71">
        <w:rPr>
          <w:b w:val="0"/>
          <w:bCs w:val="0"/>
        </w:rPr>
        <w:t>)</w:t>
      </w:r>
      <w:r w:rsidRPr="7175925B" w:rsidR="01342F71">
        <w:rPr>
          <w:b w:val="1"/>
          <w:bCs w:val="1"/>
        </w:rPr>
        <w:t xml:space="preserve"> </w:t>
      </w:r>
      <w:r w:rsidR="787C0E54">
        <w:rPr/>
        <w:t xml:space="preserve">and the migrated </w:t>
      </w:r>
      <w:r w:rsidR="787C0E54">
        <w:rPr/>
        <w:t>Bronze</w:t>
      </w:r>
      <w:r w:rsidR="787C0E54">
        <w:rPr/>
        <w:t xml:space="preserve"> tables in </w:t>
      </w:r>
      <w:r w:rsidRPr="7175925B" w:rsidR="787C0E54">
        <w:rPr>
          <w:b w:val="1"/>
          <w:bCs w:val="1"/>
        </w:rPr>
        <w:t>Azure SQL</w:t>
      </w:r>
      <w:r w:rsidR="787C0E54">
        <w:rPr>
          <w:b w:val="0"/>
          <w:bCs w:val="0"/>
        </w:rPr>
        <w:t xml:space="preserve"> (schema</w:t>
      </w:r>
      <w:r w:rsidR="14AE584E">
        <w:rPr>
          <w:b w:val="0"/>
          <w:bCs w:val="0"/>
        </w:rPr>
        <w:t>:</w:t>
      </w:r>
      <w:r w:rsidRPr="7175925B" w:rsidR="787C0E54">
        <w:rPr>
          <w:b w:val="1"/>
          <w:bCs w:val="1"/>
        </w:rPr>
        <w:t xml:space="preserve"> </w:t>
      </w:r>
      <w:r w:rsidRPr="7175925B" w:rsidR="787C0E54">
        <w:rPr>
          <w:b w:val="1"/>
          <w:bCs w:val="1"/>
        </w:rPr>
        <w:t>bronze_salesforce</w:t>
      </w:r>
      <w:r w:rsidR="787C0E54">
        <w:rPr/>
        <w:t xml:space="preserve">). </w:t>
      </w:r>
    </w:p>
    <w:p w:rsidR="00C03CBC" w:rsidP="036BAA65" w:rsidRDefault="00C03CBC" w14:paraId="66DC79CF" w14:textId="7CB2223E">
      <w:pPr>
        <w:pStyle w:val="ListParagraph"/>
        <w:numPr>
          <w:ilvl w:val="1"/>
          <w:numId w:val="2"/>
        </w:numPr>
        <w:rPr/>
      </w:pPr>
      <w:r w:rsidR="787C0E54">
        <w:rPr/>
        <w:t xml:space="preserve">The Bronze tables include </w:t>
      </w:r>
      <w:r w:rsidR="7C5578B5">
        <w:rPr/>
        <w:t xml:space="preserve">one </w:t>
      </w:r>
      <w:r w:rsidR="787C0E54">
        <w:rPr/>
        <w:t>additional</w:t>
      </w:r>
      <w:r w:rsidR="787C0E54">
        <w:rPr/>
        <w:t xml:space="preserve"> audit/technical column, </w:t>
      </w:r>
      <w:r w:rsidRPr="036BAA65" w:rsidR="787C0E54">
        <w:rPr>
          <w:b w:val="1"/>
          <w:bCs w:val="1"/>
        </w:rPr>
        <w:t>PCBatchId</w:t>
      </w:r>
      <w:r w:rsidR="787C0E54">
        <w:rPr/>
        <w:t>, which is used to track process batch execution</w:t>
      </w:r>
      <w:r w:rsidR="4866A6C6">
        <w:rPr/>
        <w:t xml:space="preserve">, which </w:t>
      </w:r>
      <w:r w:rsidR="4866A6C6">
        <w:rPr/>
        <w:t>is e</w:t>
      </w:r>
      <w:r w:rsidR="4866A6C6">
        <w:rPr/>
        <w:t>xpected and approved</w:t>
      </w:r>
      <w:r w:rsidR="787C0E54">
        <w:rPr/>
        <w:t xml:space="preserve">. </w:t>
      </w:r>
    </w:p>
    <w:p w:rsidR="00C03CBC" w:rsidP="036BAA65" w:rsidRDefault="00C03CBC" w14:paraId="4262F1C7" w14:textId="48D55B40">
      <w:pPr>
        <w:pStyle w:val="ListParagraph"/>
        <w:numPr>
          <w:ilvl w:val="1"/>
          <w:numId w:val="2"/>
        </w:numPr>
        <w:rPr/>
      </w:pPr>
      <w:r w:rsidR="787C0E54">
        <w:rPr/>
        <w:t xml:space="preserve">Aside from this </w:t>
      </w:r>
      <w:r w:rsidR="70670572">
        <w:rPr/>
        <w:t xml:space="preserve">technical </w:t>
      </w:r>
      <w:r w:rsidR="787C0E54">
        <w:rPr/>
        <w:t xml:space="preserve">column, the business/data columns </w:t>
      </w:r>
      <w:r w:rsidR="0B539FAF">
        <w:rPr/>
        <w:t xml:space="preserve">in the target </w:t>
      </w:r>
      <w:r w:rsidR="0B539FAF">
        <w:rPr/>
        <w:t>Bronze</w:t>
      </w:r>
      <w:r w:rsidR="0B539FAF">
        <w:rPr/>
        <w:t xml:space="preserve"> tables align with those in the legacy </w:t>
      </w:r>
      <w:r w:rsidR="0B539FAF">
        <w:rPr/>
        <w:t>tables.</w:t>
      </w:r>
    </w:p>
    <w:p w:rsidR="00C03CBC" w:rsidP="036BAA65" w:rsidRDefault="00C03CBC" w14:paraId="1D1BCF41" w14:textId="1EA274F8">
      <w:pPr>
        <w:pStyle w:val="ListParagraph"/>
        <w:numPr>
          <w:ilvl w:val="1"/>
          <w:numId w:val="2"/>
        </w:numPr>
        <w:rPr/>
      </w:pPr>
      <w:r w:rsidR="787C0E54">
        <w:rPr/>
        <w:t xml:space="preserve">The </w:t>
      </w:r>
      <w:r w:rsidR="19F28EFE">
        <w:rPr/>
        <w:t>below</w:t>
      </w:r>
      <w:r w:rsidR="787C0E54">
        <w:rPr/>
        <w:t xml:space="preserve"> screenshot</w:t>
      </w:r>
      <w:r w:rsidR="351AAFE2">
        <w:rPr/>
        <w:t>s</w:t>
      </w:r>
      <w:r w:rsidR="383D36C6">
        <w:rPr/>
        <w:t xml:space="preserve"> </w:t>
      </w:r>
      <w:r w:rsidR="787C0E54">
        <w:rPr/>
        <w:t>provide</w:t>
      </w:r>
      <w:r w:rsidR="787C0E54">
        <w:rPr/>
        <w:t xml:space="preserve"> evidence of th</w:t>
      </w:r>
      <w:r w:rsidR="096DBB00">
        <w:rPr/>
        <w:t>e</w:t>
      </w:r>
      <w:r w:rsidR="787C0E54">
        <w:rPr/>
        <w:t xml:space="preserve"> expected </w:t>
      </w:r>
      <w:r w:rsidR="3C9FD96E">
        <w:rPr/>
        <w:t xml:space="preserve">one-column </w:t>
      </w:r>
      <w:r w:rsidR="787C0E54">
        <w:rPr/>
        <w:t>difference and</w:t>
      </w:r>
      <w:r w:rsidR="787C0E54">
        <w:rPr/>
        <w:t xml:space="preserve"> </w:t>
      </w:r>
      <w:r w:rsidR="7FDCC86E">
        <w:rPr/>
        <w:t>validate</w:t>
      </w:r>
      <w:r w:rsidR="7FDCC86E">
        <w:rPr/>
        <w:t xml:space="preserve"> that the remaining columns match.</w:t>
      </w:r>
    </w:p>
    <w:p w:rsidR="29B46584" w:rsidP="29B46584" w:rsidRDefault="29B46584" w14:paraId="1AA648DC" w14:textId="3382350B">
      <w:pPr>
        <w:pStyle w:val="Normal"/>
        <w:rPr>
          <w:sz w:val="20"/>
          <w:szCs w:val="20"/>
        </w:rPr>
      </w:pPr>
    </w:p>
    <w:p w:rsidR="00C03CBC" w:rsidP="7175925B" w:rsidRDefault="00C03CBC" w14:paraId="77132361" w14:textId="6043DFC5">
      <w:pPr>
        <w:pStyle w:val="Normal"/>
        <w:ind/>
        <w:rPr>
          <w:b w:val="1"/>
          <w:bCs w:val="1"/>
          <w:sz w:val="20"/>
          <w:szCs w:val="20"/>
        </w:rPr>
      </w:pPr>
      <w:r w:rsidRPr="7175925B" w:rsidR="7FDCC86E">
        <w:rPr>
          <w:b w:val="1"/>
          <w:bCs w:val="1"/>
          <w:sz w:val="20"/>
          <w:szCs w:val="20"/>
        </w:rPr>
        <w:t>Legacy</w:t>
      </w:r>
      <w:r w:rsidRPr="7175925B" w:rsidR="6A08161D">
        <w:rPr>
          <w:b w:val="1"/>
          <w:bCs w:val="1"/>
          <w:sz w:val="20"/>
          <w:szCs w:val="20"/>
        </w:rPr>
        <w:t xml:space="preserve"> Table’s</w:t>
      </w:r>
      <w:r w:rsidRPr="7175925B" w:rsidR="7FDCC86E">
        <w:rPr>
          <w:b w:val="1"/>
          <w:bCs w:val="1"/>
          <w:sz w:val="20"/>
          <w:szCs w:val="20"/>
        </w:rPr>
        <w:t xml:space="preserve"> Column Counts</w:t>
      </w:r>
      <w:r>
        <w:tab/>
      </w:r>
      <w:r>
        <w:tab/>
      </w:r>
      <w:r>
        <w:tab/>
      </w:r>
      <w:r>
        <w:tab/>
      </w:r>
      <w:r w:rsidRPr="7175925B" w:rsidR="7FDCC86E">
        <w:rPr>
          <w:b w:val="1"/>
          <w:bCs w:val="1"/>
          <w:sz w:val="20"/>
          <w:szCs w:val="20"/>
        </w:rPr>
        <w:t xml:space="preserve">Target </w:t>
      </w:r>
      <w:r w:rsidRPr="7175925B" w:rsidR="3D6C8D45">
        <w:rPr>
          <w:b w:val="1"/>
          <w:bCs w:val="1"/>
          <w:sz w:val="20"/>
          <w:szCs w:val="20"/>
        </w:rPr>
        <w:t xml:space="preserve">Table’s </w:t>
      </w:r>
      <w:r w:rsidRPr="7175925B" w:rsidR="7FDCC86E">
        <w:rPr>
          <w:b w:val="1"/>
          <w:bCs w:val="1"/>
          <w:sz w:val="20"/>
          <w:szCs w:val="20"/>
        </w:rPr>
        <w:t>Column Counts</w:t>
      </w:r>
    </w:p>
    <w:p w:rsidR="00C03CBC" w:rsidP="036BAA65" w:rsidRDefault="00C03CBC" w14:paraId="4EEAC07C" w14:textId="7AD1B610">
      <w:pPr>
        <w:pStyle w:val="ListParagraph"/>
        <w:ind w:left="1"/>
      </w:pPr>
      <w:r w:rsidR="31D3A0DE">
        <w:drawing>
          <wp:inline wp14:editId="73BE818E" wp14:anchorId="5B53B449">
            <wp:extent cx="2854585" cy="3837891"/>
            <wp:effectExtent l="9525" t="9525" r="9525" b="9525"/>
            <wp:docPr id="15389684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3896847" name="Picture 153896847"/>
                    <pic:cNvPicPr/>
                  </pic:nvPicPr>
                  <pic:blipFill>
                    <a:blip xmlns:r="http://schemas.openxmlformats.org/officeDocument/2006/relationships" r:embed="rId1614688978">
                      <a:extLst>
                        <a:ext uri="{28A0092B-C50C-407E-A947-70E740481C1C}">
                          <a14:useLocalDpi xmlns:a14="http://schemas.microsoft.com/office/drawing/2010/main"/>
                        </a:ext>
                      </a:extLst>
                    </a:blip>
                    <a:stretch>
                      <a:fillRect/>
                    </a:stretch>
                  </pic:blipFill>
                  <pic:spPr>
                    <a:xfrm rot="0">
                      <a:off x="0" y="0"/>
                      <a:ext cx="2854585" cy="3837891"/>
                    </a:xfrm>
                    <a:prstGeom prst="rect">
                      <a:avLst/>
                    </a:prstGeom>
                    <a:ln w="9525">
                      <a:solidFill>
                        <a:schemeClr val="tx1"/>
                      </a:solidFill>
                      <a:prstDash val="solid"/>
                    </a:ln>
                  </pic:spPr>
                </pic:pic>
              </a:graphicData>
            </a:graphic>
          </wp:inline>
        </w:drawing>
      </w:r>
      <w:r w:rsidR="4A876150">
        <w:drawing>
          <wp:inline wp14:editId="0BF7937E" wp14:anchorId="1E9B746D">
            <wp:extent cx="3026181" cy="3829476"/>
            <wp:effectExtent l="9525" t="9525" r="9525" b="9525"/>
            <wp:docPr id="164696265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46962651" name="Picture 1646962651"/>
                    <pic:cNvPicPr/>
                  </pic:nvPicPr>
                  <pic:blipFill>
                    <a:blip xmlns:r="http://schemas.openxmlformats.org/officeDocument/2006/relationships" r:embed="rId389171039">
                      <a:extLst>
                        <a:ext uri="{28A0092B-C50C-407E-A947-70E740481C1C}">
                          <a14:useLocalDpi xmlns:a14="http://schemas.microsoft.com/office/drawing/2010/main"/>
                        </a:ext>
                      </a:extLst>
                    </a:blip>
                    <a:stretch>
                      <a:fillRect/>
                    </a:stretch>
                  </pic:blipFill>
                  <pic:spPr>
                    <a:xfrm rot="0">
                      <a:off x="0" y="0"/>
                      <a:ext cx="3026181" cy="3829476"/>
                    </a:xfrm>
                    <a:prstGeom prst="rect">
                      <a:avLst/>
                    </a:prstGeom>
                    <a:ln w="9525">
                      <a:solidFill>
                        <a:schemeClr val="tx1"/>
                      </a:solidFill>
                      <a:prstDash val="solid"/>
                    </a:ln>
                  </pic:spPr>
                </pic:pic>
              </a:graphicData>
            </a:graphic>
          </wp:inline>
        </w:drawing>
      </w:r>
    </w:p>
    <w:p w:rsidR="00C03CBC" w:rsidP="00C03CBC" w:rsidRDefault="00C03CBC" w14:paraId="1EE74704" w14:textId="77777777">
      <w:pPr>
        <w:pStyle w:val="ListParagraph"/>
        <w:numPr>
          <w:ilvl w:val="0"/>
          <w:numId w:val="2"/>
        </w:numPr>
      </w:pPr>
      <w:r w:rsidRPr="005573B0">
        <w:rPr>
          <w:b/>
          <w:bCs/>
        </w:rPr>
        <w:t>Status</w:t>
      </w:r>
      <w:r>
        <w:t>: Pass</w:t>
      </w:r>
    </w:p>
    <w:p w:rsidR="00C03CBC" w:rsidP="00C03CBC" w:rsidRDefault="00C03CBC" w14:paraId="634A52B0" w14:textId="77777777">
      <w:pPr>
        <w:pStyle w:val="Heading3"/>
        <w:numPr>
          <w:ilvl w:val="0"/>
          <w:numId w:val="7"/>
        </w:numPr>
      </w:pPr>
      <w:r>
        <w:t>Row Count Comparison</w:t>
      </w:r>
    </w:p>
    <w:p w:rsidR="00C03CBC" w:rsidP="00C03CBC" w:rsidRDefault="00C03CBC" w14:paraId="789C846A" w14:textId="4513A062">
      <w:pPr>
        <w:pStyle w:val="ListParagraph"/>
        <w:numPr>
          <w:ilvl w:val="0"/>
          <w:numId w:val="3"/>
        </w:numPr>
        <w:ind w:left="1080"/>
        <w:rPr/>
      </w:pPr>
      <w:r w:rsidRPr="036BAA65" w:rsidR="01E574DE">
        <w:rPr>
          <w:b w:val="1"/>
          <w:bCs w:val="1"/>
        </w:rPr>
        <w:t>Expected</w:t>
      </w:r>
      <w:r w:rsidR="01E574DE">
        <w:rPr/>
        <w:t xml:space="preserve"> </w:t>
      </w:r>
      <w:r w:rsidRPr="036BAA65" w:rsidR="01E574DE">
        <w:rPr>
          <w:b w:val="1"/>
          <w:bCs w:val="1"/>
        </w:rPr>
        <w:t>Outcome</w:t>
      </w:r>
      <w:r w:rsidR="01E574DE">
        <w:rPr/>
        <w:t>:</w:t>
      </w:r>
      <w:r w:rsidR="792D9AB5">
        <w:rPr/>
        <w:t xml:space="preserve"> </w:t>
      </w:r>
    </w:p>
    <w:p w:rsidR="00C03CBC" w:rsidP="036BAA65" w:rsidRDefault="00C03CBC" w14:paraId="3553050D" w14:textId="7DF93CFA">
      <w:pPr>
        <w:pStyle w:val="ListParagraph"/>
        <w:numPr>
          <w:ilvl w:val="1"/>
          <w:numId w:val="3"/>
        </w:numPr>
        <w:ind/>
        <w:rPr/>
      </w:pPr>
      <w:r w:rsidR="792D9AB5">
        <w:rPr/>
        <w:t>The</w:t>
      </w:r>
      <w:r w:rsidR="01E574DE">
        <w:rPr/>
        <w:t xml:space="preserve"> </w:t>
      </w:r>
      <w:r w:rsidR="06D1AE81">
        <w:rPr/>
        <w:t>t</w:t>
      </w:r>
      <w:r w:rsidR="01E574DE">
        <w:rPr/>
        <w:t>otal row count should match</w:t>
      </w:r>
      <w:r w:rsidR="58452120">
        <w:rPr/>
        <w:t xml:space="preserve"> </w:t>
      </w:r>
      <w:r w:rsidR="58452120">
        <w:rPr/>
        <w:t>the</w:t>
      </w:r>
      <w:r w:rsidR="01E574DE">
        <w:rPr/>
        <w:t xml:space="preserve"> </w:t>
      </w:r>
      <w:r w:rsidR="1FEF371E">
        <w:rPr/>
        <w:t xml:space="preserve">legacy source table and the corresponding target </w:t>
      </w:r>
      <w:r w:rsidR="01E574DE">
        <w:rPr/>
        <w:t>table.</w:t>
      </w:r>
    </w:p>
    <w:p w:rsidR="01E574DE" w:rsidP="036BAA65" w:rsidRDefault="01E574DE" w14:paraId="66311893" w14:textId="29CD346B">
      <w:pPr>
        <w:pStyle w:val="ListParagraph"/>
        <w:numPr>
          <w:ilvl w:val="0"/>
          <w:numId w:val="3"/>
        </w:numPr>
        <w:ind w:left="1080"/>
        <w:rPr>
          <w:noProof w:val="0"/>
          <w:lang w:val="en-US"/>
        </w:rPr>
      </w:pPr>
      <w:r w:rsidRPr="036BAA65" w:rsidR="01E574DE">
        <w:rPr>
          <w:b w:val="1"/>
          <w:bCs w:val="1"/>
        </w:rPr>
        <w:t>Actual</w:t>
      </w:r>
      <w:r w:rsidR="01E574DE">
        <w:rPr/>
        <w:t xml:space="preserve"> </w:t>
      </w:r>
      <w:r w:rsidRPr="036BAA65" w:rsidR="01E574DE">
        <w:rPr>
          <w:b w:val="1"/>
          <w:bCs w:val="1"/>
        </w:rPr>
        <w:t>Outcome</w:t>
      </w:r>
      <w:r w:rsidR="01E574DE">
        <w:rPr/>
        <w:t xml:space="preserve">: </w:t>
      </w:r>
    </w:p>
    <w:p w:rsidR="63AAD9A0" w:rsidP="036BAA65" w:rsidRDefault="63AAD9A0" w14:paraId="4E0B04E1" w14:textId="258B88AD">
      <w:pPr>
        <w:pStyle w:val="ListParagraph"/>
        <w:numPr>
          <w:ilvl w:val="1"/>
          <w:numId w:val="3"/>
        </w:numPr>
        <w:rPr>
          <w:noProof w:val="0"/>
          <w:lang w:val="en-US"/>
        </w:rPr>
      </w:pPr>
      <w:r w:rsidRPr="345C4311" w:rsidR="63AAD9A0">
        <w:rPr>
          <w:b w:val="1"/>
          <w:bCs w:val="1"/>
          <w:noProof w:val="0"/>
          <w:lang w:val="en-US"/>
        </w:rPr>
        <w:t xml:space="preserve">Row count </w:t>
      </w:r>
      <w:r w:rsidRPr="345C4311" w:rsidR="65E0D54D">
        <w:rPr>
          <w:b w:val="1"/>
          <w:bCs w:val="1"/>
          <w:noProof w:val="0"/>
          <w:lang w:val="en-US"/>
        </w:rPr>
        <w:t>differenc</w:t>
      </w:r>
      <w:r w:rsidRPr="345C4311" w:rsidR="63AAD9A0">
        <w:rPr>
          <w:b w:val="1"/>
          <w:bCs w:val="1"/>
          <w:noProof w:val="0"/>
          <w:lang w:val="en-US"/>
        </w:rPr>
        <w:t>es are expected</w:t>
      </w:r>
      <w:r w:rsidRPr="345C4311" w:rsidR="63AAD9A0">
        <w:rPr>
          <w:noProof w:val="0"/>
          <w:lang w:val="en-US"/>
        </w:rPr>
        <w:t xml:space="preserve"> because the legacy source tables are continuously updated/refreshed on a </w:t>
      </w:r>
      <w:r w:rsidRPr="345C4311" w:rsidR="63AAD9A0">
        <w:rPr>
          <w:b w:val="1"/>
          <w:bCs w:val="1"/>
          <w:noProof w:val="0"/>
          <w:lang w:val="en-US"/>
        </w:rPr>
        <w:t>5-minute cadence</w:t>
      </w:r>
      <w:r w:rsidRPr="345C4311" w:rsidR="63AAD9A0">
        <w:rPr>
          <w:noProof w:val="0"/>
          <w:lang w:val="en-US"/>
        </w:rPr>
        <w:t xml:space="preserve">, while the target is a point-in-time extract/load. </w:t>
      </w:r>
      <w:r w:rsidRPr="345C4311" w:rsidR="4A4E8859">
        <w:rPr>
          <w:noProof w:val="0"/>
          <w:lang w:val="en-US"/>
        </w:rPr>
        <w:t xml:space="preserve"> Row counts differences are there for large tables that get updated often.</w:t>
      </w:r>
    </w:p>
    <w:p w:rsidR="43C72138" w:rsidP="7175925B" w:rsidRDefault="43C72138" w14:paraId="1D579815" w14:textId="6AC85D38">
      <w:pPr>
        <w:pStyle w:val="ListParagraph"/>
        <w:numPr>
          <w:ilvl w:val="1"/>
          <w:numId w:val="3"/>
        </w:numPr>
        <w:rPr>
          <w:rFonts w:ascii="Roboto" w:hAnsi="Roboto" w:eastAsia="Roboto" w:cs="Roboto"/>
          <w:noProof w:val="0"/>
          <w:lang w:val="en-US"/>
        </w:rPr>
      </w:pPr>
      <w:r w:rsidRPr="7175925B" w:rsidR="43C72138">
        <w:rPr>
          <w:rFonts w:ascii="Roboto" w:hAnsi="Roboto" w:eastAsia="Roboto" w:cs="Roboto"/>
          <w:noProof w:val="0"/>
          <w:lang w:val="en-US"/>
        </w:rPr>
        <w:t>To ensure fair comparison</w:t>
      </w:r>
      <w:r w:rsidRPr="7175925B" w:rsidR="31BBD938">
        <w:rPr>
          <w:rFonts w:ascii="Roboto" w:hAnsi="Roboto" w:eastAsia="Roboto" w:cs="Roboto"/>
          <w:noProof w:val="0"/>
          <w:lang w:val="en-US"/>
        </w:rPr>
        <w:t>, w</w:t>
      </w:r>
      <w:r w:rsidRPr="7175925B" w:rsidR="63AAD9A0">
        <w:rPr>
          <w:rFonts w:ascii="Roboto" w:hAnsi="Roboto" w:eastAsia="Roboto" w:cs="Roboto"/>
          <w:noProof w:val="0"/>
          <w:lang w:val="en-US"/>
        </w:rPr>
        <w:t>e have implemented</w:t>
      </w:r>
      <w:r w:rsidRPr="7175925B" w:rsidR="63AAD9A0">
        <w:rPr>
          <w:rFonts w:ascii="Roboto" w:hAnsi="Roboto" w:eastAsia="Roboto" w:cs="Roboto"/>
          <w:b w:val="1"/>
          <w:bCs w:val="1"/>
          <w:noProof w:val="0"/>
          <w:lang w:val="en-US"/>
        </w:rPr>
        <w:t xml:space="preserve"> Point-in-time alignment </w:t>
      </w:r>
      <w:r w:rsidRPr="7175925B" w:rsidR="0B515BC4">
        <w:rPr>
          <w:rFonts w:ascii="Roboto" w:hAnsi="Roboto" w:eastAsia="Roboto" w:cs="Roboto"/>
          <w:b w:val="0"/>
          <w:bCs w:val="0"/>
          <w:noProof w:val="0"/>
          <w:lang w:val="en-US"/>
        </w:rPr>
        <w:t xml:space="preserve">for both </w:t>
      </w:r>
      <w:r w:rsidRPr="7175925B" w:rsidR="63AAD9A0">
        <w:rPr>
          <w:rFonts w:ascii="Roboto" w:hAnsi="Roboto" w:eastAsia="Roboto" w:cs="Roboto"/>
          <w:b w:val="0"/>
          <w:bCs w:val="0"/>
          <w:noProof w:val="0"/>
          <w:lang w:val="en-US"/>
        </w:rPr>
        <w:t xml:space="preserve">source </w:t>
      </w:r>
      <w:r w:rsidRPr="7175925B" w:rsidR="4C3A8B9F">
        <w:rPr>
          <w:rFonts w:ascii="Roboto" w:hAnsi="Roboto" w:eastAsia="Roboto" w:cs="Roboto"/>
          <w:b w:val="0"/>
          <w:bCs w:val="0"/>
          <w:noProof w:val="0"/>
          <w:lang w:val="en-US"/>
        </w:rPr>
        <w:t xml:space="preserve">and </w:t>
      </w:r>
      <w:r w:rsidRPr="7175925B" w:rsidR="63AAD9A0">
        <w:rPr>
          <w:rFonts w:ascii="Roboto" w:hAnsi="Roboto" w:eastAsia="Roboto" w:cs="Roboto"/>
          <w:b w:val="0"/>
          <w:bCs w:val="0"/>
          <w:noProof w:val="0"/>
          <w:lang w:val="en-US"/>
        </w:rPr>
        <w:t xml:space="preserve">target </w:t>
      </w:r>
      <w:r w:rsidRPr="7175925B" w:rsidR="0FC8C779">
        <w:rPr>
          <w:rFonts w:ascii="Roboto" w:hAnsi="Roboto" w:eastAsia="Roboto" w:cs="Roboto"/>
          <w:b w:val="0"/>
          <w:bCs w:val="0"/>
          <w:noProof w:val="0"/>
          <w:lang w:val="en-US"/>
        </w:rPr>
        <w:t xml:space="preserve">tables </w:t>
      </w:r>
      <w:r w:rsidRPr="7175925B" w:rsidR="63AAD9A0">
        <w:rPr>
          <w:rFonts w:ascii="Roboto" w:hAnsi="Roboto" w:eastAsia="Roboto" w:cs="Roboto"/>
          <w:b w:val="0"/>
          <w:bCs w:val="0"/>
          <w:noProof w:val="0"/>
          <w:lang w:val="en-US"/>
        </w:rPr>
        <w:t xml:space="preserve">using the </w:t>
      </w:r>
      <w:r w:rsidRPr="7175925B" w:rsidR="63AAD9A0">
        <w:rPr>
          <w:rFonts w:ascii="Roboto" w:hAnsi="Roboto" w:eastAsia="Roboto" w:cs="Roboto"/>
          <w:b w:val="0"/>
          <w:bCs w:val="0"/>
          <w:noProof w:val="0"/>
          <w:lang w:val="en-US"/>
        </w:rPr>
        <w:t>same cutoff timestamp</w:t>
      </w:r>
      <w:r w:rsidRPr="7175925B" w:rsidR="63AAD9A0">
        <w:rPr>
          <w:rFonts w:ascii="Roboto" w:hAnsi="Roboto" w:eastAsia="Roboto" w:cs="Roboto"/>
          <w:noProof w:val="0"/>
          <w:lang w:val="en-US"/>
        </w:rPr>
        <w:t xml:space="preserve"> (e.g., </w:t>
      </w:r>
      <w:r w:rsidRPr="7175925B" w:rsidR="63AAD9A0">
        <w:rPr>
          <w:rFonts w:ascii="Roboto" w:hAnsi="Roboto" w:eastAsia="Roboto" w:cs="Roboto"/>
          <w:noProof w:val="0"/>
          <w:lang w:val="en-US"/>
        </w:rPr>
        <w:t>SystemModstamp</w:t>
      </w:r>
      <w:r w:rsidRPr="7175925B" w:rsidR="63AAD9A0">
        <w:rPr>
          <w:rFonts w:ascii="Roboto" w:hAnsi="Roboto" w:eastAsia="Roboto" w:cs="Roboto"/>
          <w:noProof w:val="0"/>
          <w:lang w:val="en-US"/>
        </w:rPr>
        <w:t xml:space="preserve"> &lt;= </w:t>
      </w:r>
      <w:r w:rsidRPr="7175925B" w:rsidR="6D0717F5">
        <w:rPr>
          <w:rFonts w:ascii="Roboto" w:hAnsi="Roboto" w:eastAsia="Roboto" w:cs="Roboto"/>
          <w:noProof w:val="0"/>
          <w:lang w:val="en-US"/>
        </w:rPr>
        <w:t>'2026-01-20'</w:t>
      </w:r>
      <w:r w:rsidRPr="7175925B" w:rsidR="63AAD9A0">
        <w:rPr>
          <w:rFonts w:ascii="Roboto" w:hAnsi="Roboto" w:eastAsia="Roboto" w:cs="Roboto"/>
          <w:noProof w:val="0"/>
          <w:lang w:val="en-US"/>
        </w:rPr>
        <w:t>) on both sides.</w:t>
      </w:r>
      <w:r w:rsidRPr="7175925B" w:rsidR="2BB79B6D">
        <w:rPr>
          <w:rFonts w:ascii="Roboto" w:hAnsi="Roboto" w:eastAsia="Roboto" w:cs="Roboto"/>
          <w:noProof w:val="0"/>
          <w:lang w:val="en-US"/>
        </w:rPr>
        <w:t xml:space="preserve"> </w:t>
      </w:r>
    </w:p>
    <w:p w:rsidR="29B46584" w:rsidP="7175925B" w:rsidRDefault="29B46584" w14:paraId="1BF4EA52" w14:textId="5D288B5F">
      <w:pPr>
        <w:pStyle w:val="ListParagraph"/>
        <w:numPr>
          <w:ilvl w:val="1"/>
          <w:numId w:val="3"/>
        </w:numPr>
        <w:ind/>
        <w:rPr>
          <w:noProof w:val="0"/>
          <w:lang w:val="en-US"/>
        </w:rPr>
      </w:pPr>
      <w:r w:rsidRPr="7175925B" w:rsidR="63AAD9A0">
        <w:rPr>
          <w:noProof w:val="0"/>
          <w:lang w:val="en-US"/>
        </w:rPr>
        <w:t xml:space="preserve">This </w:t>
      </w:r>
      <w:r w:rsidRPr="7175925B" w:rsidR="213A34DD">
        <w:rPr>
          <w:noProof w:val="0"/>
          <w:lang w:val="en-US"/>
        </w:rPr>
        <w:t xml:space="preserve">approach ensures that only records existing at the </w:t>
      </w:r>
      <w:r w:rsidRPr="7175925B" w:rsidR="213A34DD">
        <w:rPr>
          <w:noProof w:val="0"/>
          <w:lang w:val="en-US"/>
        </w:rPr>
        <w:t>same</w:t>
      </w:r>
      <w:r w:rsidRPr="7175925B" w:rsidR="213A34DD">
        <w:rPr>
          <w:noProof w:val="0"/>
          <w:lang w:val="en-US"/>
        </w:rPr>
        <w:t xml:space="preserve"> time are included in the validation.</w:t>
      </w:r>
    </w:p>
    <w:p w:rsidR="7175925B" w:rsidP="7175925B" w:rsidRDefault="7175925B" w14:paraId="144A8AE3" w14:textId="26ECF9DB">
      <w:pPr>
        <w:pStyle w:val="Normal"/>
        <w:ind w:left="1440"/>
        <w:rPr>
          <w:sz w:val="20"/>
          <w:szCs w:val="20"/>
        </w:rPr>
      </w:pPr>
    </w:p>
    <w:p w:rsidR="7175925B" w:rsidP="7175925B" w:rsidRDefault="7175925B" w14:paraId="0C921415" w14:textId="3F3F2B3E">
      <w:pPr>
        <w:pStyle w:val="Normal"/>
        <w:ind w:left="1440"/>
        <w:rPr>
          <w:sz w:val="20"/>
          <w:szCs w:val="20"/>
        </w:rPr>
      </w:pPr>
    </w:p>
    <w:p w:rsidR="7175925B" w:rsidP="7175925B" w:rsidRDefault="7175925B" w14:paraId="21599C91" w14:textId="07F0629B">
      <w:pPr>
        <w:pStyle w:val="Normal"/>
        <w:ind w:left="1440"/>
        <w:rPr>
          <w:sz w:val="20"/>
          <w:szCs w:val="20"/>
        </w:rPr>
      </w:pPr>
    </w:p>
    <w:p w:rsidR="7175925B" w:rsidP="7175925B" w:rsidRDefault="7175925B" w14:paraId="66344BE8" w14:textId="0AFAABFA">
      <w:pPr>
        <w:pStyle w:val="Normal"/>
        <w:ind w:left="1440"/>
        <w:rPr>
          <w:sz w:val="20"/>
          <w:szCs w:val="20"/>
        </w:rPr>
      </w:pPr>
    </w:p>
    <w:p w:rsidR="72049E37" w:rsidP="7175925B" w:rsidRDefault="72049E37" w14:paraId="56F72669" w14:textId="30E91816">
      <w:pPr>
        <w:pStyle w:val="Normal"/>
        <w:ind w:left="0"/>
        <w:rPr>
          <w:b w:val="1"/>
          <w:bCs w:val="1"/>
          <w:sz w:val="20"/>
          <w:szCs w:val="20"/>
        </w:rPr>
      </w:pPr>
      <w:r w:rsidRPr="7175925B" w:rsidR="72049E37">
        <w:rPr>
          <w:b w:val="1"/>
          <w:bCs w:val="1"/>
          <w:sz w:val="20"/>
          <w:szCs w:val="20"/>
        </w:rPr>
        <w:t xml:space="preserve">Legacy Table’s Row </w:t>
      </w:r>
      <w:r w:rsidRPr="7175925B" w:rsidR="72049E37">
        <w:rPr>
          <w:b w:val="1"/>
          <w:bCs w:val="1"/>
          <w:sz w:val="20"/>
          <w:szCs w:val="20"/>
        </w:rPr>
        <w:t>Counts</w:t>
      </w:r>
      <w:r>
        <w:tab/>
      </w:r>
      <w:r>
        <w:tab/>
      </w:r>
      <w:r>
        <w:tab/>
      </w:r>
      <w:r>
        <w:tab/>
      </w:r>
      <w:r w:rsidRPr="7175925B" w:rsidR="72049E37">
        <w:rPr>
          <w:b w:val="1"/>
          <w:bCs w:val="1"/>
          <w:sz w:val="20"/>
          <w:szCs w:val="20"/>
        </w:rPr>
        <w:t xml:space="preserve">      Target Table’s Row Count</w:t>
      </w:r>
    </w:p>
    <w:p w:rsidR="4372EF14" w:rsidP="036BAA65" w:rsidRDefault="4372EF14" w14:paraId="686121C1" w14:textId="378864CA">
      <w:pPr>
        <w:pStyle w:val="Normal"/>
      </w:pPr>
      <w:r w:rsidR="4372EF14">
        <w:drawing>
          <wp:inline wp14:editId="06D00DA8" wp14:anchorId="251A0A2D">
            <wp:extent cx="2886327" cy="3856054"/>
            <wp:effectExtent l="9525" t="9525" r="9525" b="9525"/>
            <wp:docPr id="20706434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7064343" name="Picture 207064343"/>
                    <pic:cNvPicPr/>
                  </pic:nvPicPr>
                  <pic:blipFill>
                    <a:blip xmlns:r="http://schemas.openxmlformats.org/officeDocument/2006/relationships" r:embed="rId1009474144">
                      <a:extLst>
                        <a:ext uri="{28A0092B-C50C-407E-A947-70E740481C1C}">
                          <a14:useLocalDpi xmlns:a14="http://schemas.microsoft.com/office/drawing/2010/main"/>
                        </a:ext>
                      </a:extLst>
                    </a:blip>
                    <a:stretch>
                      <a:fillRect/>
                    </a:stretch>
                  </pic:blipFill>
                  <pic:spPr>
                    <a:xfrm rot="0">
                      <a:off x="0" y="0"/>
                      <a:ext cx="2886327" cy="3856054"/>
                    </a:xfrm>
                    <a:prstGeom prst="rect">
                      <a:avLst/>
                    </a:prstGeom>
                    <a:ln w="9525">
                      <a:solidFill>
                        <a:schemeClr val="tx1"/>
                      </a:solidFill>
                      <a:prstDash val="solid"/>
                    </a:ln>
                  </pic:spPr>
                </pic:pic>
              </a:graphicData>
            </a:graphic>
          </wp:inline>
        </w:drawing>
      </w:r>
      <w:r w:rsidR="4372EF14">
        <w:drawing>
          <wp:inline wp14:editId="32FAD2FA" wp14:anchorId="315FC4C9">
            <wp:extent cx="2895852" cy="3835111"/>
            <wp:effectExtent l="9525" t="9525" r="9525" b="9525"/>
            <wp:docPr id="207883252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81670923" name="Picture 881670923"/>
                    <pic:cNvPicPr/>
                  </pic:nvPicPr>
                  <pic:blipFill>
                    <a:blip xmlns:r="http://schemas.openxmlformats.org/officeDocument/2006/relationships" r:embed="rId1791656508">
                      <a:extLst>
                        <a:ext uri="{28A0092B-C50C-407E-A947-70E740481C1C}">
                          <a14:useLocalDpi xmlns:a14="http://schemas.microsoft.com/office/drawing/2010/main"/>
                        </a:ext>
                      </a:extLst>
                    </a:blip>
                    <a:stretch>
                      <a:fillRect/>
                    </a:stretch>
                  </pic:blipFill>
                  <pic:spPr>
                    <a:xfrm rot="0">
                      <a:off x="0" y="0"/>
                      <a:ext cx="2895852" cy="3835111"/>
                    </a:xfrm>
                    <a:prstGeom prst="rect">
                      <a:avLst/>
                    </a:prstGeom>
                    <a:ln w="9525">
                      <a:solidFill>
                        <a:schemeClr val="tx1"/>
                      </a:solidFill>
                      <a:prstDash val="solid"/>
                    </a:ln>
                  </pic:spPr>
                </pic:pic>
              </a:graphicData>
            </a:graphic>
          </wp:inline>
        </w:drawing>
      </w:r>
    </w:p>
    <w:p w:rsidR="036BAA65" w:rsidP="036BAA65" w:rsidRDefault="036BAA65" w14:paraId="4F18EC9B" w14:textId="109A72E7">
      <w:pPr>
        <w:pStyle w:val="Normal"/>
      </w:pPr>
    </w:p>
    <w:p w:rsidR="4DB608E4" w:rsidP="036BAA65" w:rsidRDefault="4DB608E4" w14:paraId="69F48F42" w14:textId="14A88EF6">
      <w:pPr>
        <w:pStyle w:val="ListParagraph"/>
        <w:numPr>
          <w:ilvl w:val="0"/>
          <w:numId w:val="3"/>
        </w:numPr>
        <w:ind w:left="1080"/>
        <w:rPr>
          <w:b w:val="1"/>
          <w:bCs w:val="1"/>
        </w:rPr>
      </w:pPr>
      <w:r w:rsidRPr="093DE99D" w:rsidR="4DB608E4">
        <w:rPr>
          <w:b w:val="1"/>
          <w:bCs w:val="1"/>
        </w:rPr>
        <w:t>Further Investigation:</w:t>
      </w:r>
    </w:p>
    <w:p w:rsidR="2BF570F0" w:rsidP="29B46584" w:rsidRDefault="2BF570F0" w14:paraId="24F98B92" w14:textId="741F58B4">
      <w:pPr>
        <w:pStyle w:val="ListParagraph"/>
        <w:numPr>
          <w:ilvl w:val="0"/>
          <w:numId w:val="29"/>
        </w:numPr>
        <w:ind/>
        <w:rPr>
          <w:rFonts w:ascii="Roboto" w:hAnsi="Roboto" w:eastAsia="Roboto" w:cs="Roboto"/>
          <w:b w:val="0"/>
          <w:bCs w:val="0"/>
          <w:noProof w:val="0"/>
          <w:sz w:val="20"/>
          <w:szCs w:val="20"/>
          <w:lang w:val="en-US"/>
        </w:rPr>
      </w:pPr>
      <w:r w:rsidR="12CE2201">
        <w:rPr>
          <w:b w:val="0"/>
          <w:bCs w:val="0"/>
        </w:rPr>
        <w:t>While most tables are showing matching row counts, t</w:t>
      </w:r>
      <w:r w:rsidR="2BF570F0">
        <w:rPr>
          <w:b w:val="0"/>
          <w:bCs w:val="0"/>
        </w:rPr>
        <w:t>here are</w:t>
      </w:r>
      <w:r w:rsidRPr="29B46584" w:rsidR="2BF570F0">
        <w:rPr>
          <w:rFonts w:ascii="Roboto" w:hAnsi="Roboto" w:eastAsia="Roboto" w:cs="Roboto"/>
          <w:b w:val="0"/>
          <w:bCs w:val="0"/>
          <w:noProof w:val="0"/>
          <w:sz w:val="20"/>
          <w:szCs w:val="20"/>
          <w:lang w:val="en-US"/>
        </w:rPr>
        <w:t xml:space="preserve"> 7 tables </w:t>
      </w:r>
      <w:r w:rsidRPr="29B46584" w:rsidR="58B013D3">
        <w:rPr>
          <w:rFonts w:ascii="Roboto" w:hAnsi="Roboto" w:eastAsia="Roboto" w:cs="Roboto"/>
          <w:b w:val="0"/>
          <w:bCs w:val="0"/>
          <w:noProof w:val="0"/>
          <w:sz w:val="20"/>
          <w:szCs w:val="20"/>
          <w:lang w:val="en-US"/>
        </w:rPr>
        <w:t>with mismatched row counts.</w:t>
      </w:r>
    </w:p>
    <w:p w:rsidR="22CD4DFA" w:rsidP="093DE99D" w:rsidRDefault="22CD4DFA" w14:paraId="0D221273" w14:textId="30ECB390">
      <w:pPr>
        <w:pStyle w:val="ListParagraph"/>
        <w:numPr>
          <w:ilvl w:val="0"/>
          <w:numId w:val="29"/>
        </w:numPr>
        <w:ind/>
        <w:rPr>
          <w:noProof w:val="0"/>
          <w:lang w:val="en-US"/>
        </w:rPr>
      </w:pPr>
      <w:r w:rsidRPr="29B46584" w:rsidR="6485571C">
        <w:rPr>
          <w:noProof w:val="0"/>
          <w:lang w:val="en-US"/>
        </w:rPr>
        <w:t>Below</w:t>
      </w:r>
      <w:r w:rsidRPr="29B46584" w:rsidR="22CD4DFA">
        <w:rPr>
          <w:noProof w:val="0"/>
          <w:lang w:val="en-US"/>
        </w:rPr>
        <w:t xml:space="preserve"> </w:t>
      </w:r>
      <w:r w:rsidRPr="29B46584" w:rsidR="6485571C">
        <w:rPr>
          <w:noProof w:val="0"/>
          <w:lang w:val="en-US"/>
        </w:rPr>
        <w:t xml:space="preserve">is a </w:t>
      </w:r>
      <w:r w:rsidRPr="29B46584" w:rsidR="22CD4DFA">
        <w:rPr>
          <w:noProof w:val="0"/>
          <w:lang w:val="en-US"/>
        </w:rPr>
        <w:t>list of</w:t>
      </w:r>
      <w:r w:rsidRPr="29B46584" w:rsidR="6858E6D8">
        <w:rPr>
          <w:noProof w:val="0"/>
          <w:lang w:val="en-US"/>
        </w:rPr>
        <w:t xml:space="preserve"> table</w:t>
      </w:r>
      <w:r w:rsidRPr="29B46584" w:rsidR="4E526975">
        <w:rPr>
          <w:noProof w:val="0"/>
          <w:lang w:val="en-US"/>
        </w:rPr>
        <w:t xml:space="preserve"> names that</w:t>
      </w:r>
      <w:r w:rsidRPr="29B46584" w:rsidR="6858E6D8">
        <w:rPr>
          <w:noProof w:val="0"/>
          <w:lang w:val="en-US"/>
        </w:rPr>
        <w:t xml:space="preserve"> </w:t>
      </w:r>
      <w:r w:rsidRPr="29B46584" w:rsidR="50412BE1">
        <w:rPr>
          <w:noProof w:val="0"/>
          <w:lang w:val="en-US"/>
        </w:rPr>
        <w:t xml:space="preserve">have row count </w:t>
      </w:r>
      <w:r w:rsidRPr="29B46584" w:rsidR="5A0D20C6">
        <w:rPr>
          <w:noProof w:val="0"/>
          <w:lang w:val="en-US"/>
        </w:rPr>
        <w:t>differences</w:t>
      </w:r>
      <w:r w:rsidRPr="29B46584" w:rsidR="50412BE1">
        <w:rPr>
          <w:noProof w:val="0"/>
          <w:lang w:val="en-US"/>
        </w:rPr>
        <w:t>:</w:t>
      </w:r>
    </w:p>
    <w:tbl>
      <w:tblPr>
        <w:tblStyle w:val="TableGrid"/>
        <w:tblW w:w="9497" w:type="dxa"/>
        <w:tblLook w:val="06A0" w:firstRow="1" w:lastRow="0" w:firstColumn="1" w:lastColumn="0" w:noHBand="1" w:noVBand="1"/>
      </w:tblPr>
      <w:tblGrid>
        <w:gridCol w:w="3232"/>
        <w:gridCol w:w="2828"/>
        <w:gridCol w:w="1889"/>
        <w:gridCol w:w="1548"/>
      </w:tblGrid>
      <w:tr w:rsidR="29B46584" w:rsidTr="57F4B1A8" w14:paraId="5B77FB7A">
        <w:trPr>
          <w:trHeight w:val="300"/>
        </w:trPr>
        <w:tc>
          <w:tcPr>
            <w:tcW w:w="3232" w:type="dxa"/>
            <w:tcMar/>
          </w:tcPr>
          <w:p w:rsidR="65CB5B36" w:rsidP="29B46584" w:rsidRDefault="65CB5B36" w14:paraId="52597837" w14:textId="303096F1">
            <w:pPr>
              <w:pStyle w:val="Normal"/>
              <w:jc w:val="center"/>
              <w:rPr>
                <w:b w:val="1"/>
                <w:bCs w:val="1"/>
                <w:noProof w:val="0"/>
                <w:lang w:val="en-US"/>
              </w:rPr>
            </w:pPr>
            <w:r w:rsidRPr="29B46584" w:rsidR="65CB5B36">
              <w:rPr>
                <w:b w:val="1"/>
                <w:bCs w:val="1"/>
                <w:noProof w:val="0"/>
                <w:lang w:val="en-US"/>
              </w:rPr>
              <w:t>Table Name</w:t>
            </w:r>
          </w:p>
        </w:tc>
        <w:tc>
          <w:tcPr>
            <w:tcW w:w="2828" w:type="dxa"/>
            <w:tcMar/>
          </w:tcPr>
          <w:p w:rsidR="65CB5B36" w:rsidP="29B46584" w:rsidRDefault="65CB5B36" w14:paraId="4458E3AA" w14:textId="51D585E4">
            <w:pPr>
              <w:pStyle w:val="Normal"/>
              <w:jc w:val="center"/>
              <w:rPr>
                <w:b w:val="1"/>
                <w:bCs w:val="1"/>
                <w:noProof w:val="0"/>
                <w:lang w:val="en-US"/>
              </w:rPr>
            </w:pPr>
            <w:r w:rsidRPr="29B46584" w:rsidR="65CB5B36">
              <w:rPr>
                <w:b w:val="1"/>
                <w:bCs w:val="1"/>
                <w:noProof w:val="0"/>
                <w:lang w:val="en-US"/>
              </w:rPr>
              <w:t>Target (</w:t>
            </w:r>
            <w:r w:rsidRPr="29B46584" w:rsidR="65CB5B36">
              <w:rPr>
                <w:b w:val="1"/>
                <w:bCs w:val="1"/>
                <w:noProof w:val="0"/>
                <w:lang w:val="en-US"/>
              </w:rPr>
              <w:t>bronze_salesforce</w:t>
            </w:r>
            <w:r w:rsidRPr="29B46584" w:rsidR="65CB5B36">
              <w:rPr>
                <w:b w:val="1"/>
                <w:bCs w:val="1"/>
                <w:noProof w:val="0"/>
                <w:lang w:val="en-US"/>
              </w:rPr>
              <w:t>) row count</w:t>
            </w:r>
          </w:p>
        </w:tc>
        <w:tc>
          <w:tcPr>
            <w:tcW w:w="1889" w:type="dxa"/>
            <w:tcMar/>
          </w:tcPr>
          <w:p w:rsidR="65CB5B36" w:rsidP="29B46584" w:rsidRDefault="65CB5B36" w14:paraId="3AAC5C99" w14:textId="58072DF7">
            <w:pPr>
              <w:pStyle w:val="Normal"/>
              <w:jc w:val="center"/>
              <w:rPr>
                <w:b w:val="1"/>
                <w:bCs w:val="1"/>
                <w:noProof w:val="0"/>
                <w:lang w:val="en-US"/>
              </w:rPr>
            </w:pPr>
            <w:r w:rsidRPr="29B46584" w:rsidR="65CB5B36">
              <w:rPr>
                <w:b w:val="1"/>
                <w:bCs w:val="1"/>
                <w:noProof w:val="0"/>
                <w:lang w:val="en-US"/>
              </w:rPr>
              <w:t>Source (</w:t>
            </w:r>
            <w:r w:rsidRPr="29B46584" w:rsidR="65CB5B36">
              <w:rPr>
                <w:b w:val="1"/>
                <w:bCs w:val="1"/>
                <w:noProof w:val="0"/>
                <w:lang w:val="en-US"/>
              </w:rPr>
              <w:t>dbo</w:t>
            </w:r>
            <w:r w:rsidRPr="29B46584" w:rsidR="65CB5B36">
              <w:rPr>
                <w:b w:val="1"/>
                <w:bCs w:val="1"/>
                <w:noProof w:val="0"/>
                <w:lang w:val="en-US"/>
              </w:rPr>
              <w:t>) row count</w:t>
            </w:r>
          </w:p>
        </w:tc>
        <w:tc>
          <w:tcPr>
            <w:tcW w:w="1548" w:type="dxa"/>
            <w:tcMar/>
          </w:tcPr>
          <w:p w:rsidR="65CB5B36" w:rsidP="29B46584" w:rsidRDefault="65CB5B36" w14:paraId="5B331034" w14:textId="00C74B9E">
            <w:pPr>
              <w:pStyle w:val="Normal"/>
              <w:jc w:val="center"/>
              <w:rPr>
                <w:b w:val="1"/>
                <w:bCs w:val="1"/>
                <w:noProof w:val="0"/>
                <w:lang w:val="en-US"/>
              </w:rPr>
            </w:pPr>
            <w:r w:rsidRPr="57F4B1A8" w:rsidR="6C5510C6">
              <w:rPr>
                <w:b w:val="1"/>
                <w:bCs w:val="1"/>
                <w:noProof w:val="0"/>
                <w:lang w:val="en-US"/>
              </w:rPr>
              <w:t>Difference</w:t>
            </w:r>
            <w:r w:rsidRPr="57F4B1A8" w:rsidR="55A77699">
              <w:rPr>
                <w:b w:val="1"/>
                <w:bCs w:val="1"/>
                <w:noProof w:val="0"/>
                <w:lang w:val="en-US"/>
              </w:rPr>
              <w:t xml:space="preserve"> in counts</w:t>
            </w:r>
          </w:p>
        </w:tc>
      </w:tr>
      <w:tr w:rsidR="29B46584" w:rsidTr="57F4B1A8" w14:paraId="1D8006E1">
        <w:trPr>
          <w:trHeight w:val="300"/>
        </w:trPr>
        <w:tc>
          <w:tcPr>
            <w:tcW w:w="3232" w:type="dxa"/>
            <w:tcMar/>
          </w:tcPr>
          <w:p w:rsidR="65CB5B36" w:rsidP="29B46584" w:rsidRDefault="65CB5B36" w14:paraId="68D00412" w14:textId="739ED164">
            <w:pPr>
              <w:pStyle w:val="Normal"/>
              <w:rPr>
                <w:b w:val="1"/>
                <w:bCs w:val="1"/>
                <w:noProof w:val="0"/>
                <w:lang w:val="en-US"/>
              </w:rPr>
            </w:pPr>
            <w:r w:rsidRPr="29B46584" w:rsidR="65CB5B36">
              <w:rPr>
                <w:b w:val="1"/>
                <w:bCs w:val="1"/>
                <w:noProof w:val="0"/>
                <w:lang w:val="en-US"/>
              </w:rPr>
              <w:t>Account</w:t>
            </w:r>
          </w:p>
        </w:tc>
        <w:tc>
          <w:tcPr>
            <w:tcW w:w="2828" w:type="dxa"/>
            <w:tcMar/>
          </w:tcPr>
          <w:p w:rsidR="65CB5B36" w:rsidP="29B46584" w:rsidRDefault="65CB5B36" w14:paraId="2DEB763C" w14:textId="49C7C954">
            <w:pPr>
              <w:pStyle w:val="Normal"/>
              <w:jc w:val="center"/>
              <w:rPr>
                <w:b w:val="1"/>
                <w:bCs w:val="1"/>
                <w:noProof w:val="0"/>
                <w:lang w:val="en-US"/>
              </w:rPr>
            </w:pPr>
            <w:r w:rsidRPr="29B46584" w:rsidR="65CB5B36">
              <w:rPr>
                <w:noProof w:val="0"/>
                <w:lang w:val="en-US"/>
              </w:rPr>
              <w:t>208,213</w:t>
            </w:r>
          </w:p>
        </w:tc>
        <w:tc>
          <w:tcPr>
            <w:tcW w:w="1889" w:type="dxa"/>
            <w:tcMar/>
          </w:tcPr>
          <w:p w:rsidR="65CB5B36" w:rsidP="29B46584" w:rsidRDefault="65CB5B36" w14:paraId="3A877400" w14:textId="72C80190">
            <w:pPr>
              <w:pStyle w:val="Normal"/>
              <w:jc w:val="center"/>
              <w:rPr>
                <w:b w:val="1"/>
                <w:bCs w:val="1"/>
                <w:noProof w:val="0"/>
                <w:lang w:val="en-US"/>
              </w:rPr>
            </w:pPr>
            <w:r w:rsidRPr="29B46584" w:rsidR="65CB5B36">
              <w:rPr>
                <w:noProof w:val="0"/>
                <w:lang w:val="en-US"/>
              </w:rPr>
              <w:t>208,194</w:t>
            </w:r>
          </w:p>
        </w:tc>
        <w:tc>
          <w:tcPr>
            <w:tcW w:w="1548" w:type="dxa"/>
            <w:tcMar/>
          </w:tcPr>
          <w:p w:rsidR="65CB5B36" w:rsidP="29B46584" w:rsidRDefault="65CB5B36" w14:paraId="37B72642" w14:textId="1D1F5A94">
            <w:pPr>
              <w:pStyle w:val="Normal"/>
              <w:jc w:val="center"/>
              <w:rPr>
                <w:noProof w:val="0"/>
                <w:lang w:val="en-US"/>
              </w:rPr>
            </w:pPr>
            <w:r w:rsidRPr="57F4B1A8" w:rsidR="6C5510C6">
              <w:rPr>
                <w:noProof w:val="0"/>
                <w:lang w:val="en-US"/>
              </w:rPr>
              <w:t>+19</w:t>
            </w:r>
          </w:p>
        </w:tc>
      </w:tr>
      <w:tr w:rsidR="57F4B1A8" w:rsidTr="57F4B1A8" w14:paraId="7DC94084">
        <w:trPr>
          <w:trHeight w:val="300"/>
        </w:trPr>
        <w:tc>
          <w:tcPr>
            <w:tcW w:w="3232" w:type="dxa"/>
            <w:tcMar/>
          </w:tcPr>
          <w:p w:rsidR="57F4B1A8" w:rsidP="57F4B1A8" w:rsidRDefault="57F4B1A8" w14:paraId="4CBB4FD8" w14:textId="0EC3C87A">
            <w:pPr>
              <w:pStyle w:val="Normal"/>
              <w:rPr>
                <w:b w:val="1"/>
                <w:bCs w:val="1"/>
                <w:noProof w:val="0"/>
                <w:lang w:val="en-US"/>
              </w:rPr>
            </w:pPr>
            <w:r w:rsidRPr="57F4B1A8" w:rsidR="57F4B1A8">
              <w:rPr>
                <w:b w:val="1"/>
                <w:bCs w:val="1"/>
                <w:noProof w:val="0"/>
                <w:lang w:val="en-US"/>
              </w:rPr>
              <w:t>OrderApi__Sales_Order__c</w:t>
            </w:r>
          </w:p>
        </w:tc>
        <w:tc>
          <w:tcPr>
            <w:tcW w:w="2828" w:type="dxa"/>
            <w:tcMar/>
          </w:tcPr>
          <w:p w:rsidR="57F4B1A8" w:rsidP="57F4B1A8" w:rsidRDefault="57F4B1A8" w14:paraId="0404F614" w14:textId="51C22096">
            <w:pPr>
              <w:pStyle w:val="Normal"/>
              <w:jc w:val="center"/>
              <w:rPr>
                <w:b w:val="1"/>
                <w:bCs w:val="1"/>
                <w:noProof w:val="0"/>
                <w:lang w:val="en-US"/>
              </w:rPr>
            </w:pPr>
            <w:r w:rsidRPr="57F4B1A8" w:rsidR="57F4B1A8">
              <w:rPr>
                <w:noProof w:val="0"/>
                <w:lang w:val="en-US"/>
              </w:rPr>
              <w:t>110,013</w:t>
            </w:r>
          </w:p>
        </w:tc>
        <w:tc>
          <w:tcPr>
            <w:tcW w:w="1889" w:type="dxa"/>
            <w:tcMar/>
          </w:tcPr>
          <w:p w:rsidR="57F4B1A8" w:rsidP="57F4B1A8" w:rsidRDefault="57F4B1A8" w14:paraId="042D5F0F" w14:textId="4E180B7C">
            <w:pPr>
              <w:pStyle w:val="Normal"/>
              <w:jc w:val="center"/>
              <w:rPr>
                <w:b w:val="1"/>
                <w:bCs w:val="1"/>
                <w:noProof w:val="0"/>
                <w:lang w:val="en-US"/>
              </w:rPr>
            </w:pPr>
            <w:r w:rsidRPr="57F4B1A8" w:rsidR="57F4B1A8">
              <w:rPr>
                <w:noProof w:val="0"/>
                <w:lang w:val="en-US"/>
              </w:rPr>
              <w:t>110,007</w:t>
            </w:r>
          </w:p>
        </w:tc>
        <w:tc>
          <w:tcPr>
            <w:tcW w:w="1548" w:type="dxa"/>
            <w:tcMar/>
          </w:tcPr>
          <w:p w:rsidR="57F4B1A8" w:rsidP="57F4B1A8" w:rsidRDefault="57F4B1A8" w14:paraId="2C93AF9A" w14:textId="00485B29">
            <w:pPr>
              <w:pStyle w:val="Normal"/>
              <w:jc w:val="center"/>
              <w:rPr>
                <w:noProof w:val="0"/>
                <w:lang w:val="en-US"/>
              </w:rPr>
            </w:pPr>
            <w:r w:rsidRPr="57F4B1A8" w:rsidR="57F4B1A8">
              <w:rPr>
                <w:noProof w:val="0"/>
                <w:lang w:val="en-US"/>
              </w:rPr>
              <w:t>+6</w:t>
            </w:r>
          </w:p>
        </w:tc>
      </w:tr>
      <w:tr w:rsidR="57F4B1A8" w:rsidTr="57F4B1A8" w14:paraId="00A18C63">
        <w:trPr>
          <w:trHeight w:val="300"/>
        </w:trPr>
        <w:tc>
          <w:tcPr>
            <w:tcW w:w="3232" w:type="dxa"/>
            <w:tcMar/>
          </w:tcPr>
          <w:p w:rsidR="57F4B1A8" w:rsidP="57F4B1A8" w:rsidRDefault="57F4B1A8" w14:paraId="680C88FE" w14:textId="26A7E032">
            <w:pPr>
              <w:pStyle w:val="Normal"/>
              <w:rPr>
                <w:b w:val="1"/>
                <w:bCs w:val="1"/>
                <w:noProof w:val="0"/>
                <w:lang w:val="en-US"/>
              </w:rPr>
            </w:pPr>
            <w:r w:rsidRPr="57F4B1A8" w:rsidR="57F4B1A8">
              <w:rPr>
                <w:b w:val="1"/>
                <w:bCs w:val="1"/>
                <w:noProof w:val="0"/>
                <w:lang w:val="en-US"/>
              </w:rPr>
              <w:t>OrderApi__Sales_Order_Line__c</w:t>
            </w:r>
          </w:p>
        </w:tc>
        <w:tc>
          <w:tcPr>
            <w:tcW w:w="2828" w:type="dxa"/>
            <w:tcMar/>
          </w:tcPr>
          <w:p w:rsidR="57F4B1A8" w:rsidP="57F4B1A8" w:rsidRDefault="57F4B1A8" w14:paraId="3E42FD2E" w14:textId="15ECB8F1">
            <w:pPr>
              <w:pStyle w:val="Normal"/>
              <w:jc w:val="center"/>
              <w:rPr>
                <w:b w:val="1"/>
                <w:bCs w:val="1"/>
                <w:noProof w:val="0"/>
                <w:lang w:val="en-US"/>
              </w:rPr>
            </w:pPr>
            <w:r w:rsidRPr="57F4B1A8" w:rsidR="57F4B1A8">
              <w:rPr>
                <w:noProof w:val="0"/>
                <w:lang w:val="en-US"/>
              </w:rPr>
              <w:t>119,691</w:t>
            </w:r>
          </w:p>
        </w:tc>
        <w:tc>
          <w:tcPr>
            <w:tcW w:w="1889" w:type="dxa"/>
            <w:tcMar/>
          </w:tcPr>
          <w:p w:rsidR="57F4B1A8" w:rsidP="57F4B1A8" w:rsidRDefault="57F4B1A8" w14:paraId="2EE988D0" w14:textId="306872AF">
            <w:pPr>
              <w:pStyle w:val="Normal"/>
              <w:jc w:val="center"/>
              <w:rPr>
                <w:b w:val="1"/>
                <w:bCs w:val="1"/>
                <w:noProof w:val="0"/>
                <w:lang w:val="en-US"/>
              </w:rPr>
            </w:pPr>
            <w:r w:rsidRPr="57F4B1A8" w:rsidR="57F4B1A8">
              <w:rPr>
                <w:noProof w:val="0"/>
                <w:lang w:val="en-US"/>
              </w:rPr>
              <w:t>119,686</w:t>
            </w:r>
          </w:p>
        </w:tc>
        <w:tc>
          <w:tcPr>
            <w:tcW w:w="1548" w:type="dxa"/>
            <w:tcMar/>
          </w:tcPr>
          <w:p w:rsidR="57F4B1A8" w:rsidP="57F4B1A8" w:rsidRDefault="57F4B1A8" w14:paraId="57ABABF4" w14:textId="5249F5AB">
            <w:pPr>
              <w:pStyle w:val="Normal"/>
              <w:jc w:val="center"/>
              <w:rPr>
                <w:noProof w:val="0"/>
                <w:lang w:val="en-US"/>
              </w:rPr>
            </w:pPr>
            <w:r w:rsidRPr="57F4B1A8" w:rsidR="57F4B1A8">
              <w:rPr>
                <w:noProof w:val="0"/>
                <w:lang w:val="en-US"/>
              </w:rPr>
              <w:t>+5</w:t>
            </w:r>
          </w:p>
        </w:tc>
      </w:tr>
      <w:tr w:rsidR="57F4B1A8" w:rsidTr="57F4B1A8" w14:paraId="04A247B6">
        <w:trPr>
          <w:trHeight w:val="300"/>
        </w:trPr>
        <w:tc>
          <w:tcPr>
            <w:tcW w:w="3232" w:type="dxa"/>
            <w:tcMar/>
          </w:tcPr>
          <w:p w:rsidR="57F4B1A8" w:rsidP="57F4B1A8" w:rsidRDefault="57F4B1A8" w14:paraId="66A904DB" w14:textId="254EF6B2">
            <w:pPr>
              <w:pStyle w:val="Normal"/>
              <w:rPr>
                <w:b w:val="1"/>
                <w:bCs w:val="1"/>
                <w:noProof w:val="0"/>
                <w:lang w:val="en-US"/>
              </w:rPr>
            </w:pPr>
            <w:r w:rsidRPr="57F4B1A8" w:rsidR="57F4B1A8">
              <w:rPr>
                <w:b w:val="1"/>
                <w:bCs w:val="1"/>
                <w:noProof w:val="0"/>
                <w:lang w:val="en-US"/>
              </w:rPr>
              <w:t>User2</w:t>
            </w:r>
          </w:p>
        </w:tc>
        <w:tc>
          <w:tcPr>
            <w:tcW w:w="2828" w:type="dxa"/>
            <w:tcMar/>
          </w:tcPr>
          <w:p w:rsidR="57F4B1A8" w:rsidP="57F4B1A8" w:rsidRDefault="57F4B1A8" w14:paraId="7C19B257" w14:textId="0E8B7FFE">
            <w:pPr>
              <w:pStyle w:val="Normal"/>
              <w:jc w:val="center"/>
              <w:rPr>
                <w:b w:val="1"/>
                <w:bCs w:val="1"/>
                <w:noProof w:val="0"/>
                <w:lang w:val="en-US"/>
              </w:rPr>
            </w:pPr>
            <w:r w:rsidRPr="57F4B1A8" w:rsidR="57F4B1A8">
              <w:rPr>
                <w:noProof w:val="0"/>
                <w:lang w:val="en-US"/>
              </w:rPr>
              <w:t>180,108</w:t>
            </w:r>
          </w:p>
        </w:tc>
        <w:tc>
          <w:tcPr>
            <w:tcW w:w="1889" w:type="dxa"/>
            <w:tcMar/>
          </w:tcPr>
          <w:p w:rsidR="57F4B1A8" w:rsidP="57F4B1A8" w:rsidRDefault="57F4B1A8" w14:paraId="327CF106" w14:textId="62E0714B">
            <w:pPr>
              <w:pStyle w:val="Normal"/>
              <w:jc w:val="center"/>
              <w:rPr>
                <w:b w:val="1"/>
                <w:bCs w:val="1"/>
                <w:noProof w:val="0"/>
                <w:lang w:val="en-US"/>
              </w:rPr>
            </w:pPr>
            <w:r w:rsidRPr="57F4B1A8" w:rsidR="57F4B1A8">
              <w:rPr>
                <w:noProof w:val="0"/>
                <w:lang w:val="en-US"/>
              </w:rPr>
              <w:t>180,093</w:t>
            </w:r>
          </w:p>
        </w:tc>
        <w:tc>
          <w:tcPr>
            <w:tcW w:w="1548" w:type="dxa"/>
            <w:tcMar/>
          </w:tcPr>
          <w:p w:rsidR="57F4B1A8" w:rsidP="57F4B1A8" w:rsidRDefault="57F4B1A8" w14:paraId="7C2D3FBC" w14:textId="5766E151">
            <w:pPr>
              <w:pStyle w:val="Normal"/>
              <w:jc w:val="center"/>
              <w:rPr>
                <w:noProof w:val="0"/>
                <w:lang w:val="en-US"/>
              </w:rPr>
            </w:pPr>
            <w:r w:rsidRPr="57F4B1A8" w:rsidR="57F4B1A8">
              <w:rPr>
                <w:noProof w:val="0"/>
                <w:lang w:val="en-US"/>
              </w:rPr>
              <w:t>+15</w:t>
            </w:r>
          </w:p>
        </w:tc>
      </w:tr>
      <w:tr w:rsidR="29B46584" w:rsidTr="57F4B1A8" w14:paraId="57F92122">
        <w:trPr>
          <w:trHeight w:val="300"/>
        </w:trPr>
        <w:tc>
          <w:tcPr>
            <w:tcW w:w="3232" w:type="dxa"/>
            <w:tcMar/>
          </w:tcPr>
          <w:p w:rsidR="65CB5B36" w:rsidP="29B46584" w:rsidRDefault="65CB5B36" w14:paraId="2349365D" w14:textId="014030D3">
            <w:pPr>
              <w:pStyle w:val="Normal"/>
              <w:rPr>
                <w:b w:val="1"/>
                <w:bCs w:val="1"/>
                <w:noProof w:val="0"/>
                <w:lang w:val="en-US"/>
              </w:rPr>
            </w:pPr>
            <w:r w:rsidRPr="29B46584" w:rsidR="65CB5B36">
              <w:rPr>
                <w:b w:val="1"/>
                <w:bCs w:val="1"/>
                <w:noProof w:val="0"/>
                <w:lang w:val="en-US"/>
              </w:rPr>
              <w:t>Contact</w:t>
            </w:r>
          </w:p>
        </w:tc>
        <w:tc>
          <w:tcPr>
            <w:tcW w:w="2828" w:type="dxa"/>
            <w:tcMar/>
          </w:tcPr>
          <w:p w:rsidR="65CB5B36" w:rsidP="29B46584" w:rsidRDefault="65CB5B36" w14:paraId="31C0CB4B" w14:textId="5CA61FB3">
            <w:pPr>
              <w:pStyle w:val="Normal"/>
              <w:jc w:val="center"/>
              <w:rPr>
                <w:b w:val="1"/>
                <w:bCs w:val="1"/>
                <w:noProof w:val="0"/>
                <w:lang w:val="en-US"/>
              </w:rPr>
            </w:pPr>
            <w:r w:rsidRPr="29B46584" w:rsidR="65CB5B36">
              <w:rPr>
                <w:noProof w:val="0"/>
                <w:lang w:val="en-US"/>
              </w:rPr>
              <w:t>153,658</w:t>
            </w:r>
          </w:p>
        </w:tc>
        <w:tc>
          <w:tcPr>
            <w:tcW w:w="1889" w:type="dxa"/>
            <w:tcMar/>
          </w:tcPr>
          <w:p w:rsidR="65CB5B36" w:rsidP="29B46584" w:rsidRDefault="65CB5B36" w14:paraId="620D4EE1" w14:textId="387BA477">
            <w:pPr>
              <w:pStyle w:val="Normal"/>
              <w:jc w:val="center"/>
              <w:rPr>
                <w:b w:val="1"/>
                <w:bCs w:val="1"/>
                <w:noProof w:val="0"/>
                <w:lang w:val="en-US"/>
              </w:rPr>
            </w:pPr>
            <w:r w:rsidRPr="29B46584" w:rsidR="65CB5B36">
              <w:rPr>
                <w:noProof w:val="0"/>
                <w:lang w:val="en-US"/>
              </w:rPr>
              <w:t>153,642</w:t>
            </w:r>
          </w:p>
        </w:tc>
        <w:tc>
          <w:tcPr>
            <w:tcW w:w="1548" w:type="dxa"/>
            <w:tcMar/>
          </w:tcPr>
          <w:p w:rsidR="65CB5B36" w:rsidP="29B46584" w:rsidRDefault="65CB5B36" w14:paraId="7C8D1B5E" w14:textId="3DC5C0A7">
            <w:pPr>
              <w:pStyle w:val="Normal"/>
              <w:jc w:val="center"/>
              <w:rPr>
                <w:noProof w:val="0"/>
                <w:lang w:val="en-US"/>
              </w:rPr>
            </w:pPr>
            <w:r w:rsidRPr="29B46584" w:rsidR="65CB5B36">
              <w:rPr>
                <w:noProof w:val="0"/>
                <w:lang w:val="en-US"/>
              </w:rPr>
              <w:t>+16</w:t>
            </w:r>
          </w:p>
        </w:tc>
      </w:tr>
      <w:tr w:rsidR="29B46584" w:rsidTr="57F4B1A8" w14:paraId="2F3171AB">
        <w:trPr>
          <w:trHeight w:val="300"/>
        </w:trPr>
        <w:tc>
          <w:tcPr>
            <w:tcW w:w="3232" w:type="dxa"/>
            <w:tcMar/>
          </w:tcPr>
          <w:p w:rsidR="65CB5B36" w:rsidP="29B46584" w:rsidRDefault="65CB5B36" w14:paraId="11B88C1F" w14:textId="53F10F3D">
            <w:pPr>
              <w:pStyle w:val="Normal"/>
              <w:rPr>
                <w:b w:val="1"/>
                <w:bCs w:val="1"/>
                <w:noProof w:val="0"/>
                <w:lang w:val="en-US"/>
              </w:rPr>
            </w:pPr>
            <w:r w:rsidRPr="29B46584" w:rsidR="65CB5B36">
              <w:rPr>
                <w:b w:val="1"/>
                <w:bCs w:val="1"/>
                <w:noProof w:val="0"/>
                <w:lang w:val="en-US"/>
              </w:rPr>
              <w:t>npe5__Affiliation__c</w:t>
            </w:r>
          </w:p>
        </w:tc>
        <w:tc>
          <w:tcPr>
            <w:tcW w:w="2828" w:type="dxa"/>
            <w:tcMar/>
          </w:tcPr>
          <w:p w:rsidR="65CB5B36" w:rsidP="29B46584" w:rsidRDefault="65CB5B36" w14:paraId="709FE63B" w14:textId="4753D133">
            <w:pPr>
              <w:pStyle w:val="Normal"/>
              <w:jc w:val="center"/>
              <w:rPr>
                <w:b w:val="1"/>
                <w:bCs w:val="1"/>
                <w:noProof w:val="0"/>
                <w:lang w:val="en-US"/>
              </w:rPr>
            </w:pPr>
            <w:r w:rsidRPr="29B46584" w:rsidR="65CB5B36">
              <w:rPr>
                <w:noProof w:val="0"/>
                <w:lang w:val="en-US"/>
              </w:rPr>
              <w:t>359,039</w:t>
            </w:r>
          </w:p>
        </w:tc>
        <w:tc>
          <w:tcPr>
            <w:tcW w:w="1889" w:type="dxa"/>
            <w:tcMar/>
          </w:tcPr>
          <w:p w:rsidR="65CB5B36" w:rsidP="29B46584" w:rsidRDefault="65CB5B36" w14:paraId="0FC29DDE" w14:textId="7B654CDA">
            <w:pPr>
              <w:pStyle w:val="Normal"/>
              <w:jc w:val="center"/>
              <w:rPr>
                <w:b w:val="1"/>
                <w:bCs w:val="1"/>
                <w:noProof w:val="0"/>
                <w:lang w:val="en-US"/>
              </w:rPr>
            </w:pPr>
            <w:r w:rsidRPr="29B46584" w:rsidR="65CB5B36">
              <w:rPr>
                <w:noProof w:val="0"/>
                <w:lang w:val="en-US"/>
              </w:rPr>
              <w:t>359,038</w:t>
            </w:r>
          </w:p>
        </w:tc>
        <w:tc>
          <w:tcPr>
            <w:tcW w:w="1548" w:type="dxa"/>
            <w:tcMar/>
          </w:tcPr>
          <w:p w:rsidR="65CB5B36" w:rsidP="29B46584" w:rsidRDefault="65CB5B36" w14:paraId="37E80591" w14:textId="12AB9096">
            <w:pPr>
              <w:pStyle w:val="Normal"/>
              <w:jc w:val="center"/>
              <w:rPr>
                <w:noProof w:val="0"/>
                <w:lang w:val="en-US"/>
              </w:rPr>
            </w:pPr>
            <w:r w:rsidRPr="29B46584" w:rsidR="65CB5B36">
              <w:rPr>
                <w:noProof w:val="0"/>
                <w:lang w:val="en-US"/>
              </w:rPr>
              <w:t>+1</w:t>
            </w:r>
          </w:p>
        </w:tc>
      </w:tr>
      <w:tr w:rsidR="29B46584" w:rsidTr="57F4B1A8" w14:paraId="7CF8129B">
        <w:trPr>
          <w:trHeight w:val="300"/>
        </w:trPr>
        <w:tc>
          <w:tcPr>
            <w:tcW w:w="3232" w:type="dxa"/>
            <w:tcMar/>
          </w:tcPr>
          <w:p w:rsidR="65CB5B36" w:rsidP="29B46584" w:rsidRDefault="65CB5B36" w14:paraId="1EF5F74E" w14:textId="07FA0468">
            <w:pPr>
              <w:pStyle w:val="Normal"/>
              <w:rPr>
                <w:b w:val="1"/>
                <w:bCs w:val="1"/>
                <w:noProof w:val="0"/>
                <w:lang w:val="en-US"/>
              </w:rPr>
            </w:pPr>
            <w:r w:rsidRPr="29B46584" w:rsidR="65CB5B36">
              <w:rPr>
                <w:b w:val="1"/>
                <w:bCs w:val="1"/>
                <w:noProof w:val="0"/>
                <w:lang w:val="en-US"/>
              </w:rPr>
              <w:t>OrderApi__Renewal__c</w:t>
            </w:r>
          </w:p>
        </w:tc>
        <w:tc>
          <w:tcPr>
            <w:tcW w:w="2828" w:type="dxa"/>
            <w:tcMar/>
          </w:tcPr>
          <w:p w:rsidR="65CB5B36" w:rsidP="29B46584" w:rsidRDefault="65CB5B36" w14:paraId="25CD3F1A" w14:textId="66F92719">
            <w:pPr>
              <w:pStyle w:val="Normal"/>
              <w:jc w:val="center"/>
              <w:rPr>
                <w:b w:val="1"/>
                <w:bCs w:val="1"/>
                <w:noProof w:val="0"/>
                <w:lang w:val="en-US"/>
              </w:rPr>
            </w:pPr>
            <w:r w:rsidRPr="29B46584" w:rsidR="65CB5B36">
              <w:rPr>
                <w:noProof w:val="0"/>
                <w:lang w:val="en-US"/>
              </w:rPr>
              <w:t>757,765</w:t>
            </w:r>
          </w:p>
        </w:tc>
        <w:tc>
          <w:tcPr>
            <w:tcW w:w="1889" w:type="dxa"/>
            <w:tcMar/>
          </w:tcPr>
          <w:p w:rsidR="65CB5B36" w:rsidP="29B46584" w:rsidRDefault="65CB5B36" w14:paraId="2030E836" w14:textId="57CFA71D">
            <w:pPr>
              <w:pStyle w:val="Normal"/>
              <w:jc w:val="center"/>
              <w:rPr>
                <w:b w:val="1"/>
                <w:bCs w:val="1"/>
                <w:noProof w:val="0"/>
                <w:lang w:val="en-US"/>
              </w:rPr>
            </w:pPr>
            <w:r w:rsidRPr="29B46584" w:rsidR="65CB5B36">
              <w:rPr>
                <w:noProof w:val="0"/>
                <w:lang w:val="en-US"/>
              </w:rPr>
              <w:t>757,745</w:t>
            </w:r>
          </w:p>
        </w:tc>
        <w:tc>
          <w:tcPr>
            <w:tcW w:w="1548" w:type="dxa"/>
            <w:tcMar/>
          </w:tcPr>
          <w:p w:rsidR="65CB5B36" w:rsidP="29B46584" w:rsidRDefault="65CB5B36" w14:paraId="1D423A32" w14:textId="4124A210">
            <w:pPr>
              <w:pStyle w:val="Normal"/>
              <w:jc w:val="center"/>
              <w:rPr>
                <w:noProof w:val="0"/>
                <w:lang w:val="en-US"/>
              </w:rPr>
            </w:pPr>
            <w:r w:rsidRPr="29B46584" w:rsidR="65CB5B36">
              <w:rPr>
                <w:noProof w:val="0"/>
                <w:lang w:val="en-US"/>
              </w:rPr>
              <w:t>+20</w:t>
            </w:r>
          </w:p>
        </w:tc>
      </w:tr>
    </w:tbl>
    <w:p w:rsidR="29B46584" w:rsidP="29B46584" w:rsidRDefault="29B46584" w14:paraId="7302E69F" w14:textId="1A7132AD">
      <w:pPr>
        <w:pStyle w:val="ListParagraph"/>
        <w:suppressLineNumbers w:val="0"/>
        <w:bidi w:val="0"/>
        <w:spacing w:before="0" w:beforeAutospacing="off" w:after="160" w:afterAutospacing="off" w:line="266" w:lineRule="auto"/>
        <w:ind w:left="1440" w:right="0"/>
        <w:jc w:val="left"/>
        <w:rPr>
          <w:noProof w:val="0"/>
          <w:lang w:val="en-US"/>
        </w:rPr>
      </w:pPr>
    </w:p>
    <w:p w:rsidR="59130D11" w:rsidP="345C4311" w:rsidRDefault="59130D11" w14:paraId="669DDCE9" w14:textId="19DFEB9B">
      <w:pPr>
        <w:pStyle w:val="Normal"/>
        <w:ind w:left="0"/>
        <w:rPr>
          <w:rFonts w:ascii="Roboto" w:hAnsi="Roboto" w:eastAsia="Roboto" w:cs="Roboto"/>
          <w:noProof w:val="0"/>
          <w:sz w:val="20"/>
          <w:szCs w:val="20"/>
          <w:lang w:val="en-US"/>
        </w:rPr>
      </w:pPr>
      <w:r w:rsidRPr="345C4311" w:rsidR="59130D11">
        <w:rPr>
          <w:b w:val="1"/>
          <w:bCs w:val="1"/>
          <w:noProof w:val="0"/>
          <w:lang w:val="en-US"/>
        </w:rPr>
        <w:t>Conclusion</w:t>
      </w:r>
      <w:r w:rsidRPr="345C4311" w:rsidR="526A5354">
        <w:rPr>
          <w:b w:val="1"/>
          <w:bCs w:val="1"/>
          <w:noProof w:val="0"/>
          <w:lang w:val="en-US"/>
        </w:rPr>
        <w:t>:</w:t>
      </w:r>
      <w:r w:rsidRPr="345C4311" w:rsidR="2880B960">
        <w:rPr>
          <w:noProof w:val="0"/>
          <w:lang w:val="en-US"/>
        </w:rPr>
        <w:t xml:space="preserve"> </w:t>
      </w:r>
      <w:r w:rsidRPr="345C4311" w:rsidR="2B054AB3">
        <w:rPr>
          <w:rFonts w:ascii="Roboto" w:hAnsi="Roboto" w:eastAsia="Roboto" w:cs="Roboto"/>
          <w:noProof w:val="0"/>
          <w:sz w:val="20"/>
          <w:szCs w:val="20"/>
          <w:lang w:val="en-US"/>
        </w:rPr>
        <w:t>Please</w:t>
      </w:r>
      <w:r w:rsidRPr="345C4311" w:rsidR="2B054AB3">
        <w:rPr>
          <w:rFonts w:ascii="Roboto" w:hAnsi="Roboto" w:eastAsia="Roboto" w:cs="Roboto"/>
          <w:noProof w:val="0"/>
          <w:sz w:val="20"/>
          <w:szCs w:val="20"/>
          <w:lang w:val="en-US"/>
        </w:rPr>
        <w:t xml:space="preserve"> note that because the legacy source tables refresh every 5 minutes while the target is a point-in-time extract/load, data differences may occur between source and destination tables without point-in-time alignment. To ensure a fair comparison, we applied the same cutoff timestamp filter to both the source and target (e.g., </w:t>
      </w:r>
      <w:r w:rsidRPr="345C4311" w:rsidR="2B054AB3">
        <w:rPr>
          <w:rFonts w:ascii="Roboto" w:hAnsi="Roboto" w:eastAsia="Roboto" w:cs="Roboto"/>
          <w:noProof w:val="0"/>
          <w:sz w:val="20"/>
          <w:szCs w:val="20"/>
          <w:lang w:val="en-US"/>
        </w:rPr>
        <w:t>SystemModstamp</w:t>
      </w:r>
      <w:r w:rsidRPr="345C4311" w:rsidR="2B054AB3">
        <w:rPr>
          <w:rFonts w:ascii="Roboto" w:hAnsi="Roboto" w:eastAsia="Roboto" w:cs="Roboto"/>
          <w:noProof w:val="0"/>
          <w:sz w:val="20"/>
          <w:szCs w:val="20"/>
          <w:lang w:val="en-US"/>
        </w:rPr>
        <w:t xml:space="preserve"> &lt;= '2026-01-20').</w:t>
      </w:r>
      <w:r w:rsidRPr="345C4311" w:rsidR="293ECC2C">
        <w:rPr>
          <w:rFonts w:ascii="Roboto" w:hAnsi="Roboto" w:eastAsia="Roboto" w:cs="Roboto"/>
          <w:noProof w:val="0"/>
          <w:sz w:val="20"/>
          <w:szCs w:val="20"/>
          <w:lang w:val="en-US"/>
        </w:rPr>
        <w:t xml:space="preserve"> </w:t>
      </w:r>
      <w:r w:rsidRPr="345C4311" w:rsidR="293ECC2C">
        <w:rPr>
          <w:b w:val="0"/>
          <w:bCs w:val="0"/>
          <w:noProof w:val="0"/>
          <w:lang w:val="en-US"/>
        </w:rPr>
        <w:t>The target bronze salesforce table</w:t>
      </w:r>
      <w:r w:rsidRPr="345C4311" w:rsidR="293ECC2C">
        <w:rPr>
          <w:b w:val="1"/>
          <w:bCs w:val="1"/>
          <w:noProof w:val="0"/>
          <w:lang w:val="en-US"/>
        </w:rPr>
        <w:t xml:space="preserve"> </w:t>
      </w:r>
      <w:r w:rsidRPr="345C4311" w:rsidR="293ECC2C">
        <w:rPr>
          <w:noProof w:val="0"/>
          <w:lang w:val="en-US"/>
        </w:rPr>
        <w:t>row counts are higher than the source salesforce table</w:t>
      </w:r>
      <w:r w:rsidRPr="345C4311" w:rsidR="293ECC2C">
        <w:rPr>
          <w:b w:val="1"/>
          <w:bCs w:val="1"/>
          <w:noProof w:val="0"/>
          <w:lang w:val="en-US"/>
        </w:rPr>
        <w:t xml:space="preserve"> </w:t>
      </w:r>
      <w:r w:rsidRPr="345C4311" w:rsidR="293ECC2C">
        <w:rPr>
          <w:noProof w:val="0"/>
          <w:lang w:val="en-US"/>
        </w:rPr>
        <w:t>row counts, which triggers further investigation. We must look at which row hashes exist from target and do not exist in the source tables to understand what is causing the differences.</w:t>
      </w:r>
    </w:p>
    <w:p w:rsidR="29B46584" w:rsidP="345C4311" w:rsidRDefault="29B46584" w14:paraId="02BE9B4B" w14:textId="168A33CD">
      <w:pPr>
        <w:pStyle w:val="Normal"/>
        <w:ind/>
        <w:rPr>
          <w:noProof w:val="0"/>
          <w:sz w:val="20"/>
          <w:szCs w:val="20"/>
          <w:lang w:val="en-US"/>
        </w:rPr>
      </w:pPr>
      <w:r w:rsidRPr="57F4B1A8" w:rsidR="79626D8A">
        <w:rPr>
          <w:sz w:val="20"/>
          <w:szCs w:val="20"/>
        </w:rPr>
        <w:t xml:space="preserve">Using a python script, we produce a list of row hashes that are extra from </w:t>
      </w:r>
      <w:r w:rsidRPr="57F4B1A8" w:rsidR="4FAC19C5">
        <w:rPr>
          <w:sz w:val="20"/>
          <w:szCs w:val="20"/>
        </w:rPr>
        <w:t xml:space="preserve">the </w:t>
      </w:r>
      <w:r w:rsidRPr="57F4B1A8" w:rsidR="79626D8A">
        <w:rPr>
          <w:sz w:val="20"/>
          <w:szCs w:val="20"/>
        </w:rPr>
        <w:t>target</w:t>
      </w:r>
      <w:r w:rsidRPr="57F4B1A8" w:rsidR="5D60EBE4">
        <w:rPr>
          <w:sz w:val="20"/>
          <w:szCs w:val="20"/>
        </w:rPr>
        <w:t xml:space="preserve"> table</w:t>
      </w:r>
      <w:r w:rsidRPr="57F4B1A8" w:rsidR="79626D8A">
        <w:rPr>
          <w:sz w:val="20"/>
          <w:szCs w:val="20"/>
        </w:rPr>
        <w:t xml:space="preserve">. And with those row hashes we dive into the target table to find those unique rows and the </w:t>
      </w:r>
      <w:r w:rsidRPr="57F4B1A8" w:rsidR="423959E6">
        <w:rPr>
          <w:sz w:val="20"/>
          <w:szCs w:val="20"/>
        </w:rPr>
        <w:t xml:space="preserve">corresponding </w:t>
      </w:r>
      <w:r w:rsidRPr="57F4B1A8" w:rsidR="097DD354">
        <w:rPr>
          <w:sz w:val="20"/>
          <w:szCs w:val="20"/>
        </w:rPr>
        <w:t>S</w:t>
      </w:r>
      <w:r w:rsidRPr="57F4B1A8" w:rsidR="79626D8A">
        <w:rPr>
          <w:sz w:val="20"/>
          <w:szCs w:val="20"/>
        </w:rPr>
        <w:t>ystem</w:t>
      </w:r>
      <w:r w:rsidRPr="57F4B1A8" w:rsidR="1FFD35EC">
        <w:rPr>
          <w:sz w:val="20"/>
          <w:szCs w:val="20"/>
        </w:rPr>
        <w:t>M</w:t>
      </w:r>
      <w:r w:rsidRPr="57F4B1A8" w:rsidR="79626D8A">
        <w:rPr>
          <w:sz w:val="20"/>
          <w:szCs w:val="20"/>
        </w:rPr>
        <w:t>odstamp</w:t>
      </w:r>
      <w:r w:rsidRPr="57F4B1A8" w:rsidR="79626D8A">
        <w:rPr>
          <w:sz w:val="20"/>
          <w:szCs w:val="20"/>
        </w:rPr>
        <w:t xml:space="preserve"> to ensure that date is before 2026-01-20 (</w:t>
      </w:r>
      <w:r w:rsidRPr="57F4B1A8" w:rsidR="205017E7">
        <w:rPr>
          <w:sz w:val="20"/>
          <w:szCs w:val="20"/>
        </w:rPr>
        <w:t>the</w:t>
      </w:r>
      <w:r w:rsidRPr="57F4B1A8" w:rsidR="79626D8A">
        <w:rPr>
          <w:sz w:val="20"/>
          <w:szCs w:val="20"/>
        </w:rPr>
        <w:t xml:space="preserve"> </w:t>
      </w:r>
      <w:r w:rsidRPr="57F4B1A8" w:rsidR="20F959C4">
        <w:rPr>
          <w:sz w:val="20"/>
          <w:szCs w:val="20"/>
        </w:rPr>
        <w:t>cutoff</w:t>
      </w:r>
      <w:r w:rsidRPr="57F4B1A8" w:rsidR="79626D8A">
        <w:rPr>
          <w:sz w:val="20"/>
          <w:szCs w:val="20"/>
        </w:rPr>
        <w:t xml:space="preserve"> date). </w:t>
      </w:r>
      <w:r w:rsidRPr="57F4B1A8" w:rsidR="79626D8A">
        <w:rPr>
          <w:sz w:val="20"/>
          <w:szCs w:val="20"/>
        </w:rPr>
        <w:t>Below</w:t>
      </w:r>
      <w:r w:rsidRPr="57F4B1A8" w:rsidR="6378CD1F">
        <w:rPr>
          <w:sz w:val="20"/>
          <w:szCs w:val="20"/>
        </w:rPr>
        <w:t xml:space="preserve"> are the results we see for each mismatched table between source and target.</w:t>
      </w:r>
      <w:r w:rsidRPr="57F4B1A8" w:rsidR="6378CD1F">
        <w:rPr>
          <w:sz w:val="20"/>
          <w:szCs w:val="20"/>
        </w:rPr>
        <w:t xml:space="preserve"> For all the examples below, </w:t>
      </w:r>
      <w:r w:rsidRPr="57F4B1A8" w:rsidR="79626D8A">
        <w:rPr>
          <w:sz w:val="20"/>
          <w:szCs w:val="20"/>
        </w:rPr>
        <w:t>we can see that the</w:t>
      </w:r>
      <w:r w:rsidRPr="57F4B1A8" w:rsidR="02BFDAA8">
        <w:rPr>
          <w:sz w:val="20"/>
          <w:szCs w:val="20"/>
        </w:rPr>
        <w:t xml:space="preserve"> extra rows in target</w:t>
      </w:r>
      <w:r w:rsidRPr="57F4B1A8" w:rsidR="79626D8A">
        <w:rPr>
          <w:sz w:val="20"/>
          <w:szCs w:val="20"/>
        </w:rPr>
        <w:t xml:space="preserve"> </w:t>
      </w:r>
      <w:r w:rsidRPr="57F4B1A8" w:rsidR="79626D8A">
        <w:rPr>
          <w:sz w:val="20"/>
          <w:szCs w:val="20"/>
        </w:rPr>
        <w:t xml:space="preserve">were “old” versions of that row, </w:t>
      </w:r>
      <w:r w:rsidRPr="57F4B1A8" w:rsidR="58E50485">
        <w:rPr>
          <w:sz w:val="20"/>
          <w:szCs w:val="20"/>
        </w:rPr>
        <w:t xml:space="preserve">while </w:t>
      </w:r>
      <w:r w:rsidRPr="57F4B1A8" w:rsidR="79626D8A">
        <w:rPr>
          <w:sz w:val="20"/>
          <w:szCs w:val="20"/>
        </w:rPr>
        <w:t xml:space="preserve">we see in </w:t>
      </w:r>
      <w:r w:rsidRPr="57F4B1A8" w:rsidR="79626D8A">
        <w:rPr>
          <w:sz w:val="20"/>
          <w:szCs w:val="20"/>
        </w:rPr>
        <w:t xml:space="preserve">legacy table that the date stamp is after 2026-01-20 which is expected due to </w:t>
      </w:r>
      <w:r w:rsidRPr="57F4B1A8" w:rsidR="7321E44B">
        <w:rPr>
          <w:sz w:val="20"/>
          <w:szCs w:val="20"/>
        </w:rPr>
        <w:t>its</w:t>
      </w:r>
      <w:r w:rsidRPr="57F4B1A8" w:rsidR="79626D8A">
        <w:rPr>
          <w:sz w:val="20"/>
          <w:szCs w:val="20"/>
        </w:rPr>
        <w:t xml:space="preserve"> frequent refreshes.</w:t>
      </w:r>
    </w:p>
    <w:p w:rsidR="75329692" w:rsidP="345C4311" w:rsidRDefault="75329692" w14:paraId="0E68E1EF" w14:textId="68DA0C1A">
      <w:pPr>
        <w:pStyle w:val="Normal"/>
        <w:ind w:left="0"/>
        <w:rPr>
          <w:b w:val="1"/>
          <w:bCs w:val="1"/>
        </w:rPr>
      </w:pPr>
      <w:r w:rsidRPr="345C4311" w:rsidR="75329692">
        <w:rPr>
          <w:b w:val="1"/>
          <w:bCs w:val="1"/>
        </w:rPr>
        <w:t xml:space="preserve">Table Name: </w:t>
      </w:r>
      <w:r w:rsidRPr="345C4311" w:rsidR="734CBA69">
        <w:rPr>
          <w:b w:val="1"/>
          <w:bCs w:val="1"/>
        </w:rPr>
        <w:t>Account</w:t>
      </w:r>
    </w:p>
    <w:p w:rsidR="2B22AFA5" w:rsidP="0AE81FF8" w:rsidRDefault="2B22AFA5" w14:paraId="7E988F35" w14:textId="2B725C86">
      <w:pPr>
        <w:pStyle w:val="Normal"/>
        <w:ind w:left="0"/>
      </w:pPr>
      <w:r w:rsidR="75D42DC8">
        <w:drawing>
          <wp:inline wp14:editId="5B5762F6" wp14:anchorId="690FD88D">
            <wp:extent cx="5176703" cy="4583962"/>
            <wp:effectExtent l="9525" t="9525" r="9525" b="9525"/>
            <wp:docPr id="95745392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57453927" name="Picture 957453927"/>
                    <pic:cNvPicPr/>
                  </pic:nvPicPr>
                  <pic:blipFill>
                    <a:blip xmlns:r="http://schemas.openxmlformats.org/officeDocument/2006/relationships" r:embed="rId440473071">
                      <a:extLst>
                        <a:ext uri="{28A0092B-C50C-407E-A947-70E740481C1C}">
                          <a14:useLocalDpi xmlns:a14="http://schemas.microsoft.com/office/drawing/2010/main"/>
                        </a:ext>
                      </a:extLst>
                    </a:blip>
                    <a:stretch>
                      <a:fillRect/>
                    </a:stretch>
                  </pic:blipFill>
                  <pic:spPr>
                    <a:xfrm rot="0">
                      <a:off x="0" y="0"/>
                      <a:ext cx="5176703" cy="4583962"/>
                    </a:xfrm>
                    <a:prstGeom prst="rect">
                      <a:avLst/>
                    </a:prstGeom>
                    <a:ln w="9525">
                      <a:solidFill>
                        <a:schemeClr val="tx1"/>
                      </a:solidFill>
                      <a:prstDash val="solid"/>
                    </a:ln>
                  </pic:spPr>
                </pic:pic>
              </a:graphicData>
            </a:graphic>
          </wp:inline>
        </w:drawing>
      </w:r>
    </w:p>
    <w:p w:rsidR="2B22AFA5" w:rsidP="0AE81FF8" w:rsidRDefault="2B22AFA5" w14:paraId="0F7E11C4" w14:textId="77FF8799">
      <w:pPr>
        <w:pStyle w:val="Normal"/>
        <w:ind w:left="0"/>
      </w:pPr>
    </w:p>
    <w:p w:rsidR="2B22AFA5" w:rsidP="0AE81FF8" w:rsidRDefault="2B22AFA5" w14:paraId="5543396A" w14:textId="697374BD">
      <w:pPr>
        <w:pStyle w:val="Normal"/>
        <w:ind w:left="0"/>
      </w:pPr>
      <w:r w:rsidR="75D42DC8">
        <w:drawing>
          <wp:inline wp14:editId="36DEB218" wp14:anchorId="3B09B555">
            <wp:extent cx="5226665" cy="4657092"/>
            <wp:effectExtent l="9525" t="9525" r="9525" b="9525"/>
            <wp:docPr id="131370462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13704627" name="Picture 1313704627"/>
                    <pic:cNvPicPr/>
                  </pic:nvPicPr>
                  <pic:blipFill>
                    <a:blip xmlns:r="http://schemas.openxmlformats.org/officeDocument/2006/relationships" r:embed="rId2025396129">
                      <a:extLst>
                        <a:ext uri="{28A0092B-C50C-407E-A947-70E740481C1C}">
                          <a14:useLocalDpi xmlns:a14="http://schemas.microsoft.com/office/drawing/2010/main"/>
                        </a:ext>
                      </a:extLst>
                    </a:blip>
                    <a:stretch>
                      <a:fillRect/>
                    </a:stretch>
                  </pic:blipFill>
                  <pic:spPr>
                    <a:xfrm rot="0">
                      <a:off x="0" y="0"/>
                      <a:ext cx="5226665" cy="4657092"/>
                    </a:xfrm>
                    <a:prstGeom prst="rect">
                      <a:avLst/>
                    </a:prstGeom>
                    <a:ln w="9525">
                      <a:solidFill>
                        <a:schemeClr val="tx1"/>
                      </a:solidFill>
                      <a:prstDash val="solid"/>
                    </a:ln>
                  </pic:spPr>
                </pic:pic>
              </a:graphicData>
            </a:graphic>
          </wp:inline>
        </w:drawing>
      </w:r>
    </w:p>
    <w:p w:rsidR="2B22AFA5" w:rsidP="29B46584" w:rsidRDefault="2B22AFA5" w14:paraId="1674616D" w14:textId="18F7F508">
      <w:pPr>
        <w:pStyle w:val="ListParagraph"/>
        <w:numPr>
          <w:ilvl w:val="0"/>
          <w:numId w:val="3"/>
        </w:numPr>
        <w:ind w:left="1080"/>
        <w:rPr/>
      </w:pPr>
      <w:r w:rsidRPr="345C4311" w:rsidR="01E574DE">
        <w:rPr>
          <w:b w:val="1"/>
          <w:bCs w:val="1"/>
        </w:rPr>
        <w:t>Status</w:t>
      </w:r>
      <w:r w:rsidR="01E574DE">
        <w:rPr/>
        <w:t>: Pass</w:t>
      </w:r>
    </w:p>
    <w:p w:rsidR="1FF83F98" w:rsidP="345C4311" w:rsidRDefault="1FF83F98" w14:paraId="1A79D5F7" w14:textId="4420F0E3">
      <w:pPr>
        <w:pStyle w:val="ListParagraph"/>
        <w:numPr>
          <w:ilvl w:val="0"/>
          <w:numId w:val="34"/>
        </w:numPr>
        <w:rPr>
          <w:rFonts w:ascii="Roboto" w:hAnsi="Roboto" w:eastAsia="Roboto" w:cs="Roboto"/>
          <w:noProof w:val="0"/>
          <w:lang w:val="en-US"/>
        </w:rPr>
      </w:pPr>
      <w:r w:rsidRPr="345C4311" w:rsidR="1FF83F98">
        <w:rPr>
          <w:rFonts w:ascii="Roboto" w:hAnsi="Roboto" w:eastAsia="Roboto" w:cs="Roboto"/>
          <w:b w:val="1"/>
          <w:bCs w:val="1"/>
          <w:noProof w:val="0"/>
          <w:color w:val="000000" w:themeColor="text1" w:themeTint="FF" w:themeShade="FF"/>
          <w:lang w:val="en-US"/>
        </w:rPr>
        <w:t>Account table:</w:t>
      </w:r>
      <w:r w:rsidRPr="345C4311" w:rsidR="1FF83F98">
        <w:rPr>
          <w:rFonts w:ascii="Roboto" w:hAnsi="Roboto" w:eastAsia="Roboto" w:cs="Roboto"/>
          <w:noProof w:val="0"/>
          <w:color w:val="000000" w:themeColor="text1" w:themeTint="FF" w:themeShade="FF"/>
          <w:lang w:val="en-US"/>
        </w:rPr>
        <w:t xml:space="preserve"> </w:t>
      </w:r>
      <w:r w:rsidRPr="345C4311" w:rsidR="1EAE7932">
        <w:rPr>
          <w:rFonts w:ascii="Roboto" w:hAnsi="Roboto" w:eastAsia="Roboto" w:cs="Roboto"/>
          <w:noProof w:val="0"/>
          <w:color w:val="000000" w:themeColor="text1" w:themeTint="FF" w:themeShade="FF"/>
          <w:lang w:val="en-US"/>
        </w:rPr>
        <w:t>There are</w:t>
      </w:r>
      <w:r w:rsidRPr="345C4311" w:rsidR="1EAE7932">
        <w:rPr>
          <w:rFonts w:ascii="Roboto" w:hAnsi="Roboto" w:eastAsia="Roboto" w:cs="Roboto"/>
          <w:b w:val="1"/>
          <w:bCs w:val="1"/>
          <w:noProof w:val="0"/>
          <w:color w:val="000000" w:themeColor="text1" w:themeTint="FF" w:themeShade="FF"/>
          <w:lang w:val="en-US"/>
        </w:rPr>
        <w:t xml:space="preserve"> 19</w:t>
      </w:r>
      <w:r w:rsidRPr="345C4311" w:rsidR="1FAE231A">
        <w:rPr>
          <w:rFonts w:ascii="Roboto" w:hAnsi="Roboto" w:eastAsia="Roboto" w:cs="Roboto"/>
          <w:b w:val="1"/>
          <w:bCs w:val="1"/>
          <w:noProof w:val="0"/>
          <w:color w:val="000000" w:themeColor="text1" w:themeTint="FF" w:themeShade="FF"/>
          <w:lang w:val="en-US"/>
        </w:rPr>
        <w:t xml:space="preserve"> more </w:t>
      </w:r>
      <w:r w:rsidRPr="345C4311" w:rsidR="1EAE7932">
        <w:rPr>
          <w:rFonts w:ascii="Roboto" w:hAnsi="Roboto" w:eastAsia="Roboto" w:cs="Roboto"/>
          <w:b w:val="1"/>
          <w:bCs w:val="1"/>
          <w:noProof w:val="0"/>
          <w:color w:val="000000" w:themeColor="text1" w:themeTint="FF" w:themeShade="FF"/>
          <w:lang w:val="en-US"/>
        </w:rPr>
        <w:t>rows</w:t>
      </w:r>
      <w:r w:rsidRPr="345C4311" w:rsidR="1EAE7932">
        <w:rPr>
          <w:rFonts w:ascii="Roboto" w:hAnsi="Roboto" w:eastAsia="Roboto" w:cs="Roboto"/>
          <w:noProof w:val="0"/>
          <w:color w:val="000000" w:themeColor="text1" w:themeTint="FF" w:themeShade="FF"/>
          <w:lang w:val="en-US"/>
        </w:rPr>
        <w:t xml:space="preserve"> </w:t>
      </w:r>
      <w:r w:rsidRPr="345C4311" w:rsidR="00FEBE06">
        <w:rPr>
          <w:rFonts w:ascii="Roboto" w:hAnsi="Roboto" w:eastAsia="Roboto" w:cs="Roboto"/>
          <w:noProof w:val="0"/>
          <w:color w:val="000000" w:themeColor="text1" w:themeTint="FF" w:themeShade="FF"/>
          <w:lang w:val="en-US"/>
        </w:rPr>
        <w:t xml:space="preserve">in </w:t>
      </w:r>
      <w:r w:rsidRPr="345C4311" w:rsidR="600F8C25">
        <w:rPr>
          <w:rFonts w:ascii="Roboto" w:hAnsi="Roboto" w:eastAsia="Roboto" w:cs="Roboto"/>
          <w:noProof w:val="0"/>
          <w:color w:val="000000" w:themeColor="text1" w:themeTint="FF" w:themeShade="FF"/>
          <w:lang w:val="en-US"/>
        </w:rPr>
        <w:t>the target</w:t>
      </w:r>
      <w:r w:rsidRPr="345C4311" w:rsidR="00FEBE06">
        <w:rPr>
          <w:rFonts w:ascii="Roboto" w:hAnsi="Roboto" w:eastAsia="Roboto" w:cs="Roboto"/>
          <w:noProof w:val="0"/>
          <w:color w:val="000000" w:themeColor="text1" w:themeTint="FF" w:themeShade="FF"/>
          <w:lang w:val="en-US"/>
        </w:rPr>
        <w:t xml:space="preserve"> </w:t>
      </w:r>
      <w:r w:rsidRPr="345C4311" w:rsidR="59B48780">
        <w:rPr>
          <w:rFonts w:ascii="Roboto" w:hAnsi="Roboto" w:eastAsia="Roboto" w:cs="Roboto"/>
          <w:noProof w:val="0"/>
          <w:color w:val="000000" w:themeColor="text1" w:themeTint="FF" w:themeShade="FF"/>
          <w:lang w:val="en-US"/>
        </w:rPr>
        <w:t xml:space="preserve">table </w:t>
      </w:r>
      <w:r w:rsidRPr="345C4311" w:rsidR="00FEBE06">
        <w:rPr>
          <w:rFonts w:ascii="Roboto" w:hAnsi="Roboto" w:eastAsia="Roboto" w:cs="Roboto"/>
          <w:noProof w:val="0"/>
          <w:color w:val="000000" w:themeColor="text1" w:themeTint="FF" w:themeShade="FF"/>
          <w:lang w:val="en-US"/>
        </w:rPr>
        <w:t>than in the source</w:t>
      </w:r>
      <w:r w:rsidRPr="345C4311" w:rsidR="769F9D73">
        <w:rPr>
          <w:rFonts w:ascii="Roboto" w:hAnsi="Roboto" w:eastAsia="Roboto" w:cs="Roboto"/>
          <w:noProof w:val="0"/>
          <w:color w:val="000000" w:themeColor="text1" w:themeTint="FF" w:themeShade="FF"/>
          <w:lang w:val="en-US"/>
        </w:rPr>
        <w:t xml:space="preserve"> table</w:t>
      </w:r>
      <w:r w:rsidRPr="345C4311" w:rsidR="00FEBE06">
        <w:rPr>
          <w:rFonts w:ascii="Roboto" w:hAnsi="Roboto" w:eastAsia="Roboto" w:cs="Roboto"/>
          <w:noProof w:val="0"/>
          <w:color w:val="000000" w:themeColor="text1" w:themeTint="FF" w:themeShade="FF"/>
          <w:lang w:val="en-US"/>
        </w:rPr>
        <w:t xml:space="preserve">. </w:t>
      </w:r>
      <w:r w:rsidRPr="345C4311" w:rsidR="42AD8A5F">
        <w:rPr>
          <w:rFonts w:ascii="Roboto" w:hAnsi="Roboto" w:eastAsia="Roboto" w:cs="Roboto"/>
          <w:noProof w:val="0"/>
          <w:lang w:val="en-US"/>
        </w:rPr>
        <w:t xml:space="preserve">However, the target </w:t>
      </w:r>
      <w:r w:rsidRPr="345C4311" w:rsidR="42AD8A5F">
        <w:rPr>
          <w:rFonts w:ascii="Roboto" w:hAnsi="Roboto" w:eastAsia="Roboto" w:cs="Roboto"/>
          <w:b w:val="0"/>
          <w:bCs w:val="0"/>
          <w:noProof w:val="0"/>
          <w:lang w:val="en-US"/>
        </w:rPr>
        <w:t>SystemModstamp</w:t>
      </w:r>
      <w:r w:rsidRPr="345C4311" w:rsidR="42AD8A5F">
        <w:rPr>
          <w:rFonts w:ascii="Roboto" w:hAnsi="Roboto" w:eastAsia="Roboto" w:cs="Roboto"/>
          <w:b w:val="0"/>
          <w:bCs w:val="0"/>
          <w:noProof w:val="0"/>
          <w:lang w:val="en-US"/>
        </w:rPr>
        <w:t xml:space="preserve"> values are before the </w:t>
      </w:r>
      <w:r w:rsidRPr="345C4311" w:rsidR="42AD8A5F">
        <w:rPr>
          <w:rFonts w:ascii="Roboto" w:hAnsi="Roboto" w:eastAsia="Roboto" w:cs="Roboto"/>
          <w:b w:val="0"/>
          <w:bCs w:val="0"/>
          <w:noProof w:val="0"/>
          <w:lang w:val="en-US"/>
        </w:rPr>
        <w:t>CutOffDate</w:t>
      </w:r>
      <w:r w:rsidRPr="345C4311" w:rsidR="42AD8A5F">
        <w:rPr>
          <w:rFonts w:ascii="Roboto" w:hAnsi="Roboto" w:eastAsia="Roboto" w:cs="Roboto"/>
          <w:noProof w:val="0"/>
          <w:lang w:val="en-US"/>
        </w:rPr>
        <w:t xml:space="preserve">, while the </w:t>
      </w:r>
      <w:r w:rsidRPr="345C4311" w:rsidR="42AD8A5F">
        <w:rPr>
          <w:rFonts w:ascii="Roboto" w:hAnsi="Roboto" w:eastAsia="Roboto" w:cs="Roboto"/>
          <w:b w:val="1"/>
          <w:bCs w:val="1"/>
          <w:noProof w:val="0"/>
          <w:lang w:val="en-US"/>
        </w:rPr>
        <w:t xml:space="preserve">source </w:t>
      </w:r>
      <w:r w:rsidRPr="345C4311" w:rsidR="42AD8A5F">
        <w:rPr>
          <w:rFonts w:ascii="Roboto" w:hAnsi="Roboto" w:eastAsia="Roboto" w:cs="Roboto"/>
          <w:b w:val="1"/>
          <w:bCs w:val="1"/>
          <w:noProof w:val="0"/>
          <w:lang w:val="en-US"/>
        </w:rPr>
        <w:t>SystemModstamp</w:t>
      </w:r>
      <w:r w:rsidRPr="345C4311" w:rsidR="42AD8A5F">
        <w:rPr>
          <w:rFonts w:ascii="Roboto" w:hAnsi="Roboto" w:eastAsia="Roboto" w:cs="Roboto"/>
          <w:b w:val="1"/>
          <w:bCs w:val="1"/>
          <w:noProof w:val="0"/>
          <w:lang w:val="en-US"/>
        </w:rPr>
        <w:t xml:space="preserve"> values are after the </w:t>
      </w:r>
      <w:r w:rsidRPr="345C4311" w:rsidR="42AD8A5F">
        <w:rPr>
          <w:rFonts w:ascii="Roboto" w:hAnsi="Roboto" w:eastAsia="Roboto" w:cs="Roboto"/>
          <w:b w:val="1"/>
          <w:bCs w:val="1"/>
          <w:noProof w:val="0"/>
          <w:lang w:val="en-US"/>
        </w:rPr>
        <w:t>CutOffDate</w:t>
      </w:r>
      <w:r w:rsidRPr="345C4311" w:rsidR="53947A9A">
        <w:rPr>
          <w:rFonts w:ascii="Roboto" w:hAnsi="Roboto" w:eastAsia="Roboto" w:cs="Roboto"/>
          <w:b w:val="1"/>
          <w:bCs w:val="1"/>
          <w:noProof w:val="0"/>
          <w:lang w:val="en-US"/>
        </w:rPr>
        <w:t xml:space="preserve"> </w:t>
      </w:r>
      <w:r w:rsidRPr="345C4311" w:rsidR="53947A9A">
        <w:rPr>
          <w:rFonts w:ascii="Roboto" w:hAnsi="Roboto" w:eastAsia="Roboto" w:cs="Roboto"/>
          <w:b w:val="1"/>
          <w:bCs w:val="1"/>
          <w:noProof w:val="0"/>
          <w:lang w:val="en-US"/>
        </w:rPr>
        <w:t>(</w:t>
      </w:r>
      <w:r w:rsidRPr="345C4311" w:rsidR="53947A9A">
        <w:rPr>
          <w:rFonts w:ascii="Roboto" w:hAnsi="Roboto" w:eastAsia="Roboto" w:cs="Roboto"/>
          <w:noProof w:val="0"/>
          <w:sz w:val="20"/>
          <w:szCs w:val="20"/>
          <w:lang w:val="en-US"/>
        </w:rPr>
        <w:t>'2026-01-20')</w:t>
      </w:r>
      <w:r w:rsidRPr="345C4311" w:rsidR="42AD8A5F">
        <w:rPr>
          <w:rFonts w:ascii="Roboto" w:hAnsi="Roboto" w:eastAsia="Roboto" w:cs="Roboto"/>
          <w:noProof w:val="0"/>
          <w:lang w:val="en-US"/>
        </w:rPr>
        <w:t xml:space="preserve">, </w:t>
      </w:r>
      <w:r w:rsidRPr="345C4311" w:rsidR="42AD8A5F">
        <w:rPr>
          <w:rFonts w:ascii="Roboto" w:hAnsi="Roboto" w:eastAsia="Roboto" w:cs="Roboto"/>
          <w:noProof w:val="0"/>
          <w:lang w:val="en-US"/>
        </w:rPr>
        <w:t>indicating</w:t>
      </w:r>
      <w:r w:rsidRPr="345C4311" w:rsidR="42AD8A5F">
        <w:rPr>
          <w:rFonts w:ascii="Roboto" w:hAnsi="Roboto" w:eastAsia="Roboto" w:cs="Roboto"/>
          <w:noProof w:val="0"/>
          <w:lang w:val="en-US"/>
        </w:rPr>
        <w:t xml:space="preserve"> these accounts were </w:t>
      </w:r>
      <w:r w:rsidRPr="345C4311" w:rsidR="42AD8A5F">
        <w:rPr>
          <w:rFonts w:ascii="Roboto" w:hAnsi="Roboto" w:eastAsia="Roboto" w:cs="Roboto"/>
          <w:b w:val="1"/>
          <w:bCs w:val="1"/>
          <w:noProof w:val="0"/>
          <w:lang w:val="en-US"/>
        </w:rPr>
        <w:t>updated in Salesforce after the point-in-time extract/load</w:t>
      </w:r>
      <w:r w:rsidRPr="345C4311" w:rsidR="42AD8A5F">
        <w:rPr>
          <w:rFonts w:ascii="Roboto" w:hAnsi="Roboto" w:eastAsia="Roboto" w:cs="Roboto"/>
          <w:noProof w:val="0"/>
          <w:lang w:val="en-US"/>
        </w:rPr>
        <w:t xml:space="preserve"> used to populate the targe</w:t>
      </w:r>
      <w:r w:rsidRPr="345C4311" w:rsidR="46A2A0E2">
        <w:rPr>
          <w:rFonts w:ascii="Roboto" w:hAnsi="Roboto" w:eastAsia="Roboto" w:cs="Roboto"/>
          <w:noProof w:val="0"/>
          <w:lang w:val="en-US"/>
        </w:rPr>
        <w:t>t.</w:t>
      </w:r>
    </w:p>
    <w:p w:rsidR="7175925B" w:rsidP="7175925B" w:rsidRDefault="7175925B" w14:paraId="603149B5" w14:textId="4D834111">
      <w:pPr>
        <w:pStyle w:val="Normal"/>
        <w:ind w:left="720"/>
      </w:pPr>
    </w:p>
    <w:p w:rsidR="249B01FF" w:rsidP="249B01FF" w:rsidRDefault="249B01FF" w14:paraId="769372C2" w14:textId="26F047CE">
      <w:pPr>
        <w:pStyle w:val="Normal"/>
        <w:rPr>
          <w:b w:val="1"/>
          <w:bCs w:val="1"/>
          <w:sz w:val="20"/>
          <w:szCs w:val="20"/>
        </w:rPr>
      </w:pPr>
    </w:p>
    <w:p w:rsidR="249B01FF" w:rsidP="249B01FF" w:rsidRDefault="249B01FF" w14:paraId="6AF8793A" w14:textId="1DD463D9">
      <w:pPr>
        <w:pStyle w:val="Normal"/>
        <w:rPr>
          <w:b w:val="1"/>
          <w:bCs w:val="1"/>
          <w:sz w:val="20"/>
          <w:szCs w:val="20"/>
        </w:rPr>
      </w:pPr>
    </w:p>
    <w:p w:rsidR="29B46584" w:rsidP="29B46584" w:rsidRDefault="29B46584" w14:paraId="178B7CBB" w14:textId="359D7EB9">
      <w:pPr>
        <w:pStyle w:val="Normal"/>
        <w:rPr>
          <w:b w:val="1"/>
          <w:bCs w:val="1"/>
          <w:sz w:val="20"/>
          <w:szCs w:val="20"/>
        </w:rPr>
      </w:pPr>
    </w:p>
    <w:p w:rsidR="29B46584" w:rsidP="29B46584" w:rsidRDefault="29B46584" w14:paraId="22C46B6F" w14:textId="49EA74D7">
      <w:pPr>
        <w:pStyle w:val="Normal"/>
        <w:rPr>
          <w:b w:val="1"/>
          <w:bCs w:val="1"/>
          <w:sz w:val="20"/>
          <w:szCs w:val="20"/>
        </w:rPr>
      </w:pPr>
    </w:p>
    <w:p w:rsidR="345C4311" w:rsidP="345C4311" w:rsidRDefault="345C4311" w14:paraId="13342414" w14:textId="042D00D3">
      <w:pPr>
        <w:pStyle w:val="Normal"/>
        <w:rPr>
          <w:b w:val="1"/>
          <w:bCs w:val="1"/>
          <w:sz w:val="20"/>
          <w:szCs w:val="20"/>
        </w:rPr>
      </w:pPr>
    </w:p>
    <w:p w:rsidR="57F4B1A8" w:rsidP="57F4B1A8" w:rsidRDefault="57F4B1A8" w14:paraId="173CA2B9" w14:textId="257251F8">
      <w:pPr>
        <w:pStyle w:val="Normal"/>
        <w:rPr>
          <w:b w:val="1"/>
          <w:bCs w:val="1"/>
          <w:sz w:val="20"/>
          <w:szCs w:val="20"/>
        </w:rPr>
      </w:pPr>
    </w:p>
    <w:p w:rsidR="5F48ADDE" w:rsidP="29B46584" w:rsidRDefault="5F48ADDE" w14:paraId="04E6EACF" w14:textId="25FB46A9">
      <w:pPr>
        <w:pStyle w:val="Normal"/>
        <w:spacing w:before="240" w:beforeAutospacing="off" w:after="240" w:afterAutospacing="off"/>
        <w:rPr>
          <w:rFonts w:ascii="Roboto" w:hAnsi="Roboto" w:eastAsia="Roboto" w:cs="Roboto"/>
          <w:b w:val="1"/>
          <w:bCs w:val="1"/>
          <w:noProof w:val="0"/>
          <w:sz w:val="20"/>
          <w:szCs w:val="20"/>
          <w:lang w:val="en-US"/>
        </w:rPr>
      </w:pPr>
      <w:r w:rsidRPr="345C4311" w:rsidR="5F48ADDE">
        <w:rPr>
          <w:b w:val="1"/>
          <w:bCs w:val="1"/>
          <w:sz w:val="20"/>
          <w:szCs w:val="20"/>
        </w:rPr>
        <w:t xml:space="preserve">Table Name: </w:t>
      </w:r>
      <w:r w:rsidRPr="345C4311" w:rsidR="5F48ADDE">
        <w:rPr>
          <w:rFonts w:ascii="Roboto" w:hAnsi="Roboto" w:eastAsia="Roboto" w:cs="Roboto"/>
          <w:b w:val="1"/>
          <w:bCs w:val="1"/>
          <w:noProof w:val="0"/>
          <w:sz w:val="20"/>
          <w:szCs w:val="20"/>
          <w:lang w:val="en-US"/>
        </w:rPr>
        <w:t>OrderApi</w:t>
      </w:r>
      <w:r w:rsidRPr="345C4311" w:rsidR="5F48ADDE">
        <w:rPr>
          <w:rFonts w:ascii="Roboto" w:hAnsi="Roboto" w:eastAsia="Roboto" w:cs="Roboto"/>
          <w:b w:val="1"/>
          <w:bCs w:val="1"/>
          <w:noProof w:val="0"/>
          <w:sz w:val="20"/>
          <w:szCs w:val="20"/>
          <w:lang w:val="en-US"/>
        </w:rPr>
        <w:t>__</w:t>
      </w:r>
      <w:r w:rsidRPr="345C4311" w:rsidR="5F48ADDE">
        <w:rPr>
          <w:rFonts w:ascii="Roboto" w:hAnsi="Roboto" w:eastAsia="Roboto" w:cs="Roboto"/>
          <w:b w:val="1"/>
          <w:bCs w:val="1"/>
          <w:noProof w:val="0"/>
          <w:sz w:val="20"/>
          <w:szCs w:val="20"/>
          <w:lang w:val="en-US"/>
        </w:rPr>
        <w:t>Sales_Order__c</w:t>
      </w:r>
    </w:p>
    <w:p w:rsidR="5F48ADDE" w:rsidP="29B46584" w:rsidRDefault="5F48ADDE" w14:paraId="1A770BD2" w14:textId="6B964353">
      <w:pPr>
        <w:pStyle w:val="Normal"/>
        <w:ind w:left="0"/>
      </w:pPr>
      <w:r w:rsidR="5F48ADDE">
        <w:drawing>
          <wp:inline wp14:editId="18E925BA" wp14:anchorId="26AFDC11">
            <wp:extent cx="3559500" cy="3221924"/>
            <wp:effectExtent l="9525" t="9525" r="9525" b="9525"/>
            <wp:docPr id="61248625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77153313" name="Picture 877153313"/>
                    <pic:cNvPicPr/>
                  </pic:nvPicPr>
                  <pic:blipFill>
                    <a:blip xmlns:r="http://schemas.openxmlformats.org/officeDocument/2006/relationships" r:embed="rId1938925584">
                      <a:extLst>
                        <a:ext uri="{28A0092B-C50C-407E-A947-70E740481C1C}">
                          <a14:useLocalDpi xmlns:a14="http://schemas.microsoft.com/office/drawing/2010/main"/>
                        </a:ext>
                      </a:extLst>
                    </a:blip>
                    <a:stretch>
                      <a:fillRect/>
                    </a:stretch>
                  </pic:blipFill>
                  <pic:spPr>
                    <a:xfrm rot="0">
                      <a:off x="0" y="0"/>
                      <a:ext cx="3559500" cy="3221924"/>
                    </a:xfrm>
                    <a:prstGeom prst="rect">
                      <a:avLst/>
                    </a:prstGeom>
                    <a:ln w="9525">
                      <a:solidFill>
                        <a:schemeClr val="tx1"/>
                      </a:solidFill>
                      <a:prstDash val="solid"/>
                    </a:ln>
                  </pic:spPr>
                </pic:pic>
              </a:graphicData>
            </a:graphic>
          </wp:inline>
        </w:drawing>
      </w:r>
    </w:p>
    <w:p w:rsidR="5F48ADDE" w:rsidP="29B46584" w:rsidRDefault="5F48ADDE" w14:paraId="2CF2D055" w14:textId="3D2B7447">
      <w:pPr>
        <w:pStyle w:val="Normal"/>
        <w:ind w:left="0"/>
      </w:pPr>
      <w:r w:rsidR="5F48ADDE">
        <w:drawing>
          <wp:inline wp14:editId="1B14C860" wp14:anchorId="0304DA8E">
            <wp:extent cx="3560656" cy="3249204"/>
            <wp:effectExtent l="9525" t="9525" r="9525" b="9525"/>
            <wp:docPr id="21327749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11625160" name="Picture 1211625160"/>
                    <pic:cNvPicPr/>
                  </pic:nvPicPr>
                  <pic:blipFill>
                    <a:blip xmlns:r="http://schemas.openxmlformats.org/officeDocument/2006/relationships" r:embed="rId1395063321">
                      <a:extLst>
                        <a:ext uri="{28A0092B-C50C-407E-A947-70E740481C1C}">
                          <a14:useLocalDpi xmlns:a14="http://schemas.microsoft.com/office/drawing/2010/main"/>
                        </a:ext>
                      </a:extLst>
                    </a:blip>
                    <a:stretch>
                      <a:fillRect/>
                    </a:stretch>
                  </pic:blipFill>
                  <pic:spPr>
                    <a:xfrm rot="0">
                      <a:off x="0" y="0"/>
                      <a:ext cx="3560656" cy="3249204"/>
                    </a:xfrm>
                    <a:prstGeom prst="rect">
                      <a:avLst/>
                    </a:prstGeom>
                    <a:ln w="9525">
                      <a:solidFill>
                        <a:schemeClr val="tx1"/>
                      </a:solidFill>
                      <a:prstDash val="solid"/>
                    </a:ln>
                  </pic:spPr>
                </pic:pic>
              </a:graphicData>
            </a:graphic>
          </wp:inline>
        </w:drawing>
      </w:r>
    </w:p>
    <w:p w:rsidR="6497E08F" w:rsidP="345C4311" w:rsidRDefault="6497E08F" w14:paraId="2183A5C8" w14:textId="18F7F508">
      <w:pPr>
        <w:pStyle w:val="ListParagraph"/>
        <w:numPr>
          <w:ilvl w:val="0"/>
          <w:numId w:val="3"/>
        </w:numPr>
        <w:ind w:left="1080"/>
        <w:rPr/>
      </w:pPr>
      <w:r w:rsidRPr="345C4311" w:rsidR="6497E08F">
        <w:rPr>
          <w:b w:val="1"/>
          <w:bCs w:val="1"/>
        </w:rPr>
        <w:t>Status</w:t>
      </w:r>
      <w:r w:rsidR="6497E08F">
        <w:rPr/>
        <w:t>: Pass</w:t>
      </w:r>
    </w:p>
    <w:p w:rsidR="5BBFB33E" w:rsidP="57F4B1A8" w:rsidRDefault="5BBFB33E" w14:paraId="46D83916" w14:textId="55A3B296">
      <w:pPr>
        <w:pStyle w:val="ListParagraph"/>
        <w:numPr>
          <w:ilvl w:val="0"/>
          <w:numId w:val="40"/>
        </w:numPr>
        <w:suppressLineNumbers w:val="0"/>
        <w:bidi w:val="0"/>
        <w:spacing w:before="0" w:beforeAutospacing="off" w:after="160" w:afterAutospacing="off" w:line="266" w:lineRule="auto"/>
        <w:ind w:left="1080" w:right="0" w:hanging="360"/>
        <w:jc w:val="left"/>
        <w:rPr>
          <w:rFonts w:ascii="Roboto" w:hAnsi="Roboto" w:eastAsia="Roboto" w:cs="Roboto"/>
          <w:noProof w:val="0"/>
          <w:sz w:val="20"/>
          <w:szCs w:val="20"/>
          <w:lang w:val="en-US"/>
        </w:rPr>
      </w:pPr>
      <w:r w:rsidRPr="57F4B1A8" w:rsidR="6350A714">
        <w:rPr>
          <w:rFonts w:ascii="Roboto" w:hAnsi="Roboto" w:eastAsia="Roboto" w:cs="Roboto"/>
          <w:b w:val="1"/>
          <w:bCs w:val="1"/>
          <w:noProof w:val="0"/>
          <w:sz w:val="20"/>
          <w:szCs w:val="20"/>
          <w:lang w:val="en-US"/>
        </w:rPr>
        <w:t>OrderApi</w:t>
      </w:r>
      <w:r w:rsidRPr="57F4B1A8" w:rsidR="6350A714">
        <w:rPr>
          <w:rFonts w:ascii="Roboto" w:hAnsi="Roboto" w:eastAsia="Roboto" w:cs="Roboto"/>
          <w:b w:val="1"/>
          <w:bCs w:val="1"/>
          <w:noProof w:val="0"/>
          <w:sz w:val="20"/>
          <w:szCs w:val="20"/>
          <w:lang w:val="en-US"/>
        </w:rPr>
        <w:t>__</w:t>
      </w:r>
      <w:r w:rsidRPr="57F4B1A8" w:rsidR="6350A714">
        <w:rPr>
          <w:rFonts w:ascii="Roboto" w:hAnsi="Roboto" w:eastAsia="Roboto" w:cs="Roboto"/>
          <w:b w:val="1"/>
          <w:bCs w:val="1"/>
          <w:noProof w:val="0"/>
          <w:sz w:val="20"/>
          <w:szCs w:val="20"/>
          <w:lang w:val="en-US"/>
        </w:rPr>
        <w:t>Sales_Order__c</w:t>
      </w:r>
      <w:r w:rsidRPr="57F4B1A8" w:rsidR="6350A714">
        <w:rPr>
          <w:noProof w:val="0"/>
          <w:color w:val="000000" w:themeColor="text1" w:themeTint="FF" w:themeShade="FF"/>
          <w:lang w:val="en-US"/>
        </w:rPr>
        <w:t xml:space="preserve">  </w:t>
      </w:r>
      <w:r w:rsidRPr="57F4B1A8" w:rsidR="6350A714">
        <w:rPr>
          <w:b w:val="1"/>
          <w:bCs w:val="1"/>
          <w:noProof w:val="0"/>
          <w:color w:val="000000" w:themeColor="text1" w:themeTint="FF" w:themeShade="FF"/>
          <w:lang w:val="en-US"/>
        </w:rPr>
        <w:t xml:space="preserve">table: </w:t>
      </w:r>
      <w:r w:rsidRPr="57F4B1A8" w:rsidR="1AEF516D">
        <w:rPr>
          <w:rFonts w:ascii="Roboto" w:hAnsi="Roboto" w:eastAsia="Roboto" w:cs="Roboto"/>
          <w:noProof w:val="0"/>
          <w:sz w:val="20"/>
          <w:szCs w:val="20"/>
          <w:lang w:val="en-US"/>
        </w:rPr>
        <w:t>The target (Bronze) re</w:t>
      </w:r>
      <w:r w:rsidRPr="57F4B1A8" w:rsidR="4769BB5F">
        <w:rPr>
          <w:rFonts w:ascii="Roboto" w:hAnsi="Roboto" w:eastAsia="Roboto" w:cs="Roboto"/>
          <w:noProof w:val="0"/>
          <w:sz w:val="20"/>
          <w:szCs w:val="20"/>
          <w:lang w:val="en-US"/>
        </w:rPr>
        <w:t xml:space="preserve">sults in </w:t>
      </w:r>
      <w:r w:rsidRPr="57F4B1A8" w:rsidR="4769BB5F">
        <w:rPr>
          <w:rFonts w:ascii="Roboto" w:hAnsi="Roboto" w:eastAsia="Roboto" w:cs="Roboto"/>
          <w:b w:val="1"/>
          <w:bCs w:val="1"/>
          <w:noProof w:val="0"/>
          <w:sz w:val="20"/>
          <w:szCs w:val="20"/>
          <w:lang w:val="en-US"/>
        </w:rPr>
        <w:t>6 more</w:t>
      </w:r>
      <w:r w:rsidRPr="57F4B1A8" w:rsidR="1AEF516D">
        <w:rPr>
          <w:rFonts w:ascii="Roboto" w:hAnsi="Roboto" w:eastAsia="Roboto" w:cs="Roboto"/>
          <w:b w:val="1"/>
          <w:bCs w:val="1"/>
          <w:noProof w:val="0"/>
          <w:sz w:val="20"/>
          <w:szCs w:val="20"/>
          <w:lang w:val="en-US"/>
        </w:rPr>
        <w:t xml:space="preserve"> rows</w:t>
      </w:r>
      <w:r w:rsidRPr="57F4B1A8" w:rsidR="1AEF516D">
        <w:rPr>
          <w:rFonts w:ascii="Roboto" w:hAnsi="Roboto" w:eastAsia="Roboto" w:cs="Roboto"/>
          <w:noProof w:val="0"/>
          <w:sz w:val="20"/>
          <w:szCs w:val="20"/>
          <w:lang w:val="en-US"/>
        </w:rPr>
        <w:t>, while the source (</w:t>
      </w:r>
      <w:r w:rsidRPr="57F4B1A8" w:rsidR="1AEF516D">
        <w:rPr>
          <w:rFonts w:ascii="Roboto" w:hAnsi="Roboto" w:eastAsia="Roboto" w:cs="Roboto"/>
          <w:noProof w:val="0"/>
          <w:sz w:val="20"/>
          <w:szCs w:val="20"/>
          <w:lang w:val="en-US"/>
        </w:rPr>
        <w:t>Salesforce_Prod</w:t>
      </w:r>
      <w:r w:rsidRPr="57F4B1A8" w:rsidR="1AEF516D">
        <w:rPr>
          <w:rFonts w:ascii="Roboto" w:hAnsi="Roboto" w:eastAsia="Roboto" w:cs="Roboto"/>
          <w:noProof w:val="0"/>
          <w:sz w:val="20"/>
          <w:szCs w:val="20"/>
          <w:lang w:val="en-US"/>
        </w:rPr>
        <w:t xml:space="preserve">) returns only </w:t>
      </w:r>
      <w:r w:rsidRPr="57F4B1A8" w:rsidR="1AEF516D">
        <w:rPr>
          <w:rFonts w:ascii="Roboto" w:hAnsi="Roboto" w:eastAsia="Roboto" w:cs="Roboto"/>
          <w:b w:val="1"/>
          <w:bCs w:val="1"/>
          <w:noProof w:val="0"/>
          <w:sz w:val="20"/>
          <w:szCs w:val="20"/>
          <w:lang w:val="en-US"/>
        </w:rPr>
        <w:t>2</w:t>
      </w:r>
      <w:r w:rsidRPr="57F4B1A8" w:rsidR="6E49FA88">
        <w:rPr>
          <w:rFonts w:ascii="Roboto" w:hAnsi="Roboto" w:eastAsia="Roboto" w:cs="Roboto"/>
          <w:b w:val="1"/>
          <w:bCs w:val="1"/>
          <w:noProof w:val="0"/>
          <w:sz w:val="20"/>
          <w:szCs w:val="20"/>
          <w:lang w:val="en-US"/>
        </w:rPr>
        <w:t xml:space="preserve"> rows</w:t>
      </w:r>
      <w:r w:rsidRPr="57F4B1A8" w:rsidR="1AEF516D">
        <w:rPr>
          <w:rFonts w:ascii="Roboto" w:hAnsi="Roboto" w:eastAsia="Roboto" w:cs="Roboto"/>
          <w:noProof w:val="0"/>
          <w:sz w:val="20"/>
          <w:szCs w:val="20"/>
          <w:lang w:val="en-US"/>
        </w:rPr>
        <w:t xml:space="preserve">, </w:t>
      </w:r>
      <w:r w:rsidRPr="57F4B1A8" w:rsidR="1AEF516D">
        <w:rPr>
          <w:rFonts w:ascii="Roboto" w:hAnsi="Roboto" w:eastAsia="Roboto" w:cs="Roboto"/>
          <w:noProof w:val="0"/>
          <w:sz w:val="20"/>
          <w:szCs w:val="20"/>
          <w:lang w:val="en-US"/>
        </w:rPr>
        <w:t>indicating</w:t>
      </w:r>
      <w:r w:rsidRPr="57F4B1A8" w:rsidR="1AEF516D">
        <w:rPr>
          <w:rFonts w:ascii="Roboto" w:hAnsi="Roboto" w:eastAsia="Roboto" w:cs="Roboto"/>
          <w:noProof w:val="0"/>
          <w:sz w:val="20"/>
          <w:szCs w:val="20"/>
          <w:lang w:val="en-US"/>
        </w:rPr>
        <w:t xml:space="preserve"> the other</w:t>
      </w:r>
      <w:r w:rsidRPr="57F4B1A8" w:rsidR="1AEF516D">
        <w:rPr>
          <w:rFonts w:ascii="Roboto" w:hAnsi="Roboto" w:eastAsia="Roboto" w:cs="Roboto"/>
          <w:noProof w:val="0"/>
          <w:sz w:val="20"/>
          <w:szCs w:val="20"/>
          <w:lang w:val="en-US"/>
        </w:rPr>
        <w:t xml:space="preserve"> </w:t>
      </w:r>
      <w:r w:rsidRPr="57F4B1A8" w:rsidR="1AEF516D">
        <w:rPr>
          <w:rFonts w:ascii="Roboto" w:hAnsi="Roboto" w:eastAsia="Roboto" w:cs="Roboto"/>
          <w:b w:val="1"/>
          <w:bCs w:val="1"/>
          <w:noProof w:val="0"/>
          <w:sz w:val="20"/>
          <w:szCs w:val="20"/>
          <w:lang w:val="en-US"/>
        </w:rPr>
        <w:t>4</w:t>
      </w:r>
      <w:r w:rsidRPr="57F4B1A8" w:rsidR="1AEF516D">
        <w:rPr>
          <w:rFonts w:ascii="Roboto" w:hAnsi="Roboto" w:eastAsia="Roboto" w:cs="Roboto"/>
          <w:noProof w:val="0"/>
          <w:sz w:val="20"/>
          <w:szCs w:val="20"/>
          <w:lang w:val="en-US"/>
        </w:rPr>
        <w:t xml:space="preserve"> records </w:t>
      </w:r>
      <w:r w:rsidRPr="57F4B1A8" w:rsidR="4123CAD7">
        <w:rPr>
          <w:rFonts w:ascii="Roboto" w:hAnsi="Roboto" w:eastAsia="Roboto" w:cs="Roboto"/>
          <w:noProof w:val="0"/>
          <w:sz w:val="20"/>
          <w:szCs w:val="20"/>
          <w:lang w:val="en-US"/>
        </w:rPr>
        <w:t xml:space="preserve">have been </w:t>
      </w:r>
      <w:r w:rsidRPr="57F4B1A8" w:rsidR="1AEF516D">
        <w:rPr>
          <w:rFonts w:ascii="Roboto" w:hAnsi="Roboto" w:eastAsia="Roboto" w:cs="Roboto"/>
          <w:noProof w:val="0"/>
          <w:sz w:val="20"/>
          <w:szCs w:val="20"/>
          <w:lang w:val="en-US"/>
        </w:rPr>
        <w:t>remove</w:t>
      </w:r>
      <w:r w:rsidRPr="57F4B1A8" w:rsidR="1AEF516D">
        <w:rPr>
          <w:rFonts w:ascii="Roboto" w:hAnsi="Roboto" w:eastAsia="Roboto" w:cs="Roboto"/>
          <w:noProof w:val="0"/>
          <w:sz w:val="20"/>
          <w:szCs w:val="20"/>
          <w:lang w:val="en-US"/>
        </w:rPr>
        <w:t xml:space="preserve">d from the source after the extract. For the 2 matching rows, the source </w:t>
      </w:r>
      <w:r w:rsidRPr="57F4B1A8" w:rsidR="1AEF516D">
        <w:rPr>
          <w:rFonts w:ascii="Roboto" w:hAnsi="Roboto" w:eastAsia="Roboto" w:cs="Roboto"/>
          <w:noProof w:val="0"/>
          <w:sz w:val="20"/>
          <w:szCs w:val="20"/>
          <w:lang w:val="en-US"/>
        </w:rPr>
        <w:t>SystemMods</w:t>
      </w:r>
      <w:r w:rsidRPr="57F4B1A8" w:rsidR="1AEF516D">
        <w:rPr>
          <w:rFonts w:ascii="Roboto" w:hAnsi="Roboto" w:eastAsia="Roboto" w:cs="Roboto"/>
          <w:noProof w:val="0"/>
          <w:sz w:val="20"/>
          <w:szCs w:val="20"/>
          <w:lang w:val="en-US"/>
        </w:rPr>
        <w:t>tamp</w:t>
      </w:r>
      <w:r w:rsidRPr="57F4B1A8" w:rsidR="1AEF516D">
        <w:rPr>
          <w:rFonts w:ascii="Roboto" w:hAnsi="Roboto" w:eastAsia="Roboto" w:cs="Roboto"/>
          <w:noProof w:val="0"/>
          <w:sz w:val="20"/>
          <w:szCs w:val="20"/>
          <w:lang w:val="en-US"/>
        </w:rPr>
        <w:t xml:space="preserve"> </w:t>
      </w:r>
      <w:r w:rsidRPr="57F4B1A8" w:rsidR="1AEF516D">
        <w:rPr>
          <w:rFonts w:ascii="Roboto" w:hAnsi="Roboto" w:eastAsia="Roboto" w:cs="Roboto"/>
          <w:noProof w:val="0"/>
          <w:sz w:val="20"/>
          <w:szCs w:val="20"/>
          <w:lang w:val="en-US"/>
        </w:rPr>
        <w:t xml:space="preserve">is later </w:t>
      </w:r>
      <w:r w:rsidRPr="57F4B1A8" w:rsidR="68958841">
        <w:rPr>
          <w:rFonts w:ascii="Roboto" w:hAnsi="Roboto" w:eastAsia="Roboto" w:cs="Roboto"/>
          <w:noProof w:val="0"/>
          <w:sz w:val="20"/>
          <w:szCs w:val="20"/>
          <w:lang w:val="en-US"/>
        </w:rPr>
        <w:t xml:space="preserve">than </w:t>
      </w:r>
      <w:r w:rsidRPr="57F4B1A8" w:rsidR="2AEB9716">
        <w:rPr>
          <w:rFonts w:ascii="Roboto" w:hAnsi="Roboto" w:eastAsia="Roboto" w:cs="Roboto"/>
          <w:b w:val="1"/>
          <w:bCs w:val="1"/>
          <w:noProof w:val="0"/>
          <w:lang w:val="en-US"/>
        </w:rPr>
        <w:t xml:space="preserve">the </w:t>
      </w:r>
      <w:r w:rsidRPr="57F4B1A8" w:rsidR="2AEB9716">
        <w:rPr>
          <w:rFonts w:ascii="Roboto" w:hAnsi="Roboto" w:eastAsia="Roboto" w:cs="Roboto"/>
          <w:b w:val="1"/>
          <w:bCs w:val="1"/>
          <w:noProof w:val="0"/>
          <w:lang w:val="en-US"/>
        </w:rPr>
        <w:t>CutOffDate</w:t>
      </w:r>
      <w:r w:rsidRPr="57F4B1A8" w:rsidR="2AEB9716">
        <w:rPr>
          <w:rFonts w:ascii="Roboto" w:hAnsi="Roboto" w:eastAsia="Roboto" w:cs="Roboto"/>
          <w:b w:val="1"/>
          <w:bCs w:val="1"/>
          <w:noProof w:val="0"/>
          <w:lang w:val="en-US"/>
        </w:rPr>
        <w:t xml:space="preserve"> (</w:t>
      </w:r>
      <w:r w:rsidRPr="57F4B1A8" w:rsidR="2AEB9716">
        <w:rPr>
          <w:rFonts w:ascii="Roboto" w:hAnsi="Roboto" w:eastAsia="Roboto" w:cs="Roboto"/>
          <w:noProof w:val="0"/>
          <w:sz w:val="20"/>
          <w:szCs w:val="20"/>
          <w:lang w:val="en-US"/>
        </w:rPr>
        <w:t>'2026-01</w:t>
      </w:r>
      <w:r w:rsidRPr="57F4B1A8" w:rsidR="2AEB9716">
        <w:rPr>
          <w:rFonts w:ascii="Roboto" w:hAnsi="Roboto" w:eastAsia="Roboto" w:cs="Roboto"/>
          <w:noProof w:val="0"/>
          <w:sz w:val="20"/>
          <w:szCs w:val="20"/>
          <w:lang w:val="en-US"/>
        </w:rPr>
        <w:t>-20')</w:t>
      </w:r>
      <w:r w:rsidRPr="57F4B1A8" w:rsidR="1AEF516D">
        <w:rPr>
          <w:rFonts w:ascii="Roboto" w:hAnsi="Roboto" w:eastAsia="Roboto" w:cs="Roboto"/>
          <w:noProof w:val="0"/>
          <w:sz w:val="20"/>
          <w:szCs w:val="20"/>
          <w:lang w:val="en-US"/>
        </w:rPr>
        <w:t>, showing the records were updated in Salesforce after the point-in-time snapshot/load</w:t>
      </w:r>
      <w:r w:rsidRPr="57F4B1A8" w:rsidR="469BB7F7">
        <w:rPr>
          <w:rFonts w:ascii="Roboto" w:hAnsi="Roboto" w:eastAsia="Roboto" w:cs="Roboto"/>
          <w:noProof w:val="0"/>
          <w:sz w:val="20"/>
          <w:szCs w:val="20"/>
          <w:lang w:val="en-US"/>
        </w:rPr>
        <w:t>.</w:t>
      </w:r>
    </w:p>
    <w:p w:rsidR="57F4B1A8" w:rsidP="57F4B1A8" w:rsidRDefault="57F4B1A8" w14:paraId="656B21D5" w14:textId="55363AA9">
      <w:pPr>
        <w:pStyle w:val="ListParagraph"/>
        <w:ind w:left="720"/>
        <w:rPr>
          <w:rFonts w:ascii="Roboto" w:hAnsi="Roboto" w:eastAsia="Roboto" w:cs="Roboto"/>
          <w:noProof w:val="0"/>
          <w:sz w:val="20"/>
          <w:szCs w:val="20"/>
          <w:lang w:val="en-US"/>
        </w:rPr>
      </w:pPr>
    </w:p>
    <w:p w:rsidR="33B0F256" w:rsidP="29B46584" w:rsidRDefault="33B0F256" w14:paraId="61940007" w14:textId="248E02FE">
      <w:pPr>
        <w:pStyle w:val="Normal"/>
        <w:ind/>
        <w:rPr>
          <w:b w:val="1"/>
          <w:bCs w:val="1"/>
          <w:noProof w:val="0"/>
          <w:lang w:val="en-US"/>
        </w:rPr>
      </w:pPr>
      <w:r w:rsidRPr="29B46584" w:rsidR="42CCE332">
        <w:rPr>
          <w:b w:val="1"/>
          <w:bCs w:val="1"/>
          <w:noProof w:val="0"/>
          <w:lang w:val="en-US"/>
        </w:rPr>
        <w:t xml:space="preserve">Table Name: </w:t>
      </w:r>
      <w:r w:rsidRPr="29B46584" w:rsidR="42CCE332">
        <w:rPr>
          <w:rFonts w:ascii="Roboto" w:hAnsi="Roboto" w:eastAsia="Roboto" w:cs="Roboto"/>
          <w:b w:val="1"/>
          <w:bCs w:val="1"/>
          <w:noProof w:val="0"/>
          <w:sz w:val="20"/>
          <w:szCs w:val="20"/>
          <w:lang w:val="en-US"/>
        </w:rPr>
        <w:t>OrderApi</w:t>
      </w:r>
      <w:r w:rsidRPr="29B46584" w:rsidR="42CCE332">
        <w:rPr>
          <w:rFonts w:ascii="Roboto" w:hAnsi="Roboto" w:eastAsia="Roboto" w:cs="Roboto"/>
          <w:b w:val="1"/>
          <w:bCs w:val="1"/>
          <w:noProof w:val="0"/>
          <w:sz w:val="20"/>
          <w:szCs w:val="20"/>
          <w:lang w:val="en-US"/>
        </w:rPr>
        <w:t>__</w:t>
      </w:r>
      <w:r w:rsidRPr="29B46584" w:rsidR="42CCE332">
        <w:rPr>
          <w:rFonts w:ascii="Roboto" w:hAnsi="Roboto" w:eastAsia="Roboto" w:cs="Roboto"/>
          <w:b w:val="1"/>
          <w:bCs w:val="1"/>
          <w:noProof w:val="0"/>
          <w:sz w:val="20"/>
          <w:szCs w:val="20"/>
          <w:lang w:val="en-US"/>
        </w:rPr>
        <w:t>Sales_Order_Line__c</w:t>
      </w:r>
    </w:p>
    <w:p w:rsidR="33B0F256" w:rsidP="068DB7A2" w:rsidRDefault="33B0F256" w14:paraId="22D1CF1E" w14:textId="12EF5997">
      <w:pPr>
        <w:pStyle w:val="Normal"/>
        <w:ind w:left="0"/>
      </w:pPr>
      <w:r w:rsidR="33B0F256">
        <w:drawing>
          <wp:inline wp14:editId="71E153DC" wp14:anchorId="23780517">
            <wp:extent cx="5176325" cy="3047947"/>
            <wp:effectExtent l="9525" t="9525" r="9525" b="9525"/>
            <wp:docPr id="34675903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81121097" name="Picture 1381121097"/>
                    <pic:cNvPicPr/>
                  </pic:nvPicPr>
                  <pic:blipFill>
                    <a:blip xmlns:r="http://schemas.openxmlformats.org/officeDocument/2006/relationships" r:embed="rId2142630834">
                      <a:extLst>
                        <a:ext uri="{28A0092B-C50C-407E-A947-70E740481C1C}">
                          <a14:useLocalDpi xmlns:a14="http://schemas.microsoft.com/office/drawing/2010/main"/>
                        </a:ext>
                      </a:extLst>
                    </a:blip>
                    <a:stretch>
                      <a:fillRect/>
                    </a:stretch>
                  </pic:blipFill>
                  <pic:spPr>
                    <a:xfrm rot="0">
                      <a:off x="0" y="0"/>
                      <a:ext cx="5176325" cy="3047947"/>
                    </a:xfrm>
                    <a:prstGeom prst="rect">
                      <a:avLst/>
                    </a:prstGeom>
                    <a:ln w="9525">
                      <a:solidFill>
                        <a:schemeClr val="tx1"/>
                      </a:solidFill>
                      <a:prstDash val="solid"/>
                    </a:ln>
                  </pic:spPr>
                </pic:pic>
              </a:graphicData>
            </a:graphic>
          </wp:inline>
        </w:drawing>
      </w:r>
    </w:p>
    <w:p w:rsidR="33B0F256" w:rsidP="068DB7A2" w:rsidRDefault="33B0F256" w14:paraId="5FDDF9E4" w14:textId="7CDD5657">
      <w:pPr>
        <w:pStyle w:val="Normal"/>
        <w:ind w:left="0"/>
      </w:pPr>
      <w:r w:rsidR="33B0F256">
        <w:drawing>
          <wp:inline wp14:editId="1CC04148" wp14:anchorId="728B32C4">
            <wp:extent cx="5185714" cy="2607186"/>
            <wp:effectExtent l="9525" t="9525" r="9525" b="9525"/>
            <wp:docPr id="76650036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37525537" name="Picture 237525537"/>
                    <pic:cNvPicPr/>
                  </pic:nvPicPr>
                  <pic:blipFill>
                    <a:blip xmlns:r="http://schemas.openxmlformats.org/officeDocument/2006/relationships" r:embed="rId959597668">
                      <a:extLst>
                        <a:ext uri="{28A0092B-C50C-407E-A947-70E740481C1C}">
                          <a14:useLocalDpi xmlns:a14="http://schemas.microsoft.com/office/drawing/2010/main"/>
                        </a:ext>
                      </a:extLst>
                    </a:blip>
                    <a:stretch>
                      <a:fillRect/>
                    </a:stretch>
                  </pic:blipFill>
                  <pic:spPr>
                    <a:xfrm rot="0">
                      <a:off x="0" y="0"/>
                      <a:ext cx="5185714" cy="2607186"/>
                    </a:xfrm>
                    <a:prstGeom prst="rect">
                      <a:avLst/>
                    </a:prstGeom>
                    <a:ln w="9525">
                      <a:solidFill>
                        <a:schemeClr val="tx1"/>
                      </a:solidFill>
                      <a:prstDash val="solid"/>
                    </a:ln>
                  </pic:spPr>
                </pic:pic>
              </a:graphicData>
            </a:graphic>
          </wp:inline>
        </w:drawing>
      </w:r>
    </w:p>
    <w:p w:rsidR="33B0F256" w:rsidP="345C4311" w:rsidRDefault="33B0F256" w14:paraId="3BF0D6C0" w14:textId="18F7F508">
      <w:pPr>
        <w:pStyle w:val="ListParagraph"/>
        <w:numPr>
          <w:ilvl w:val="0"/>
          <w:numId w:val="3"/>
        </w:numPr>
        <w:ind w:left="1080"/>
        <w:rPr/>
      </w:pPr>
      <w:r w:rsidRPr="345C4311" w:rsidR="60E607AF">
        <w:rPr>
          <w:b w:val="1"/>
          <w:bCs w:val="1"/>
        </w:rPr>
        <w:t>Status</w:t>
      </w:r>
      <w:r w:rsidR="60E607AF">
        <w:rPr/>
        <w:t>: Pass</w:t>
      </w:r>
    </w:p>
    <w:p w:rsidR="33B0F256" w:rsidP="345C4311" w:rsidRDefault="33B0F256" w14:paraId="6CA87D78" w14:textId="41A70DF0">
      <w:pPr>
        <w:pStyle w:val="ListParagraph"/>
        <w:numPr>
          <w:ilvl w:val="0"/>
          <w:numId w:val="39"/>
        </w:numPr>
        <w:ind/>
        <w:rPr>
          <w:rFonts w:ascii="Roboto" w:hAnsi="Roboto" w:eastAsia="Roboto" w:cs="Roboto"/>
          <w:noProof w:val="0"/>
          <w:sz w:val="20"/>
          <w:szCs w:val="20"/>
          <w:lang w:val="en-US"/>
        </w:rPr>
      </w:pPr>
      <w:r w:rsidRPr="57F4B1A8" w:rsidR="438D88FE">
        <w:rPr>
          <w:rFonts w:ascii="Roboto" w:hAnsi="Roboto" w:eastAsia="Roboto" w:cs="Roboto"/>
          <w:b w:val="1"/>
          <w:bCs w:val="1"/>
          <w:noProof w:val="0"/>
          <w:sz w:val="20"/>
          <w:szCs w:val="20"/>
          <w:lang w:val="en-US"/>
        </w:rPr>
        <w:t>OrderApi</w:t>
      </w:r>
      <w:r w:rsidRPr="57F4B1A8" w:rsidR="438D88FE">
        <w:rPr>
          <w:rFonts w:ascii="Roboto" w:hAnsi="Roboto" w:eastAsia="Roboto" w:cs="Roboto"/>
          <w:b w:val="1"/>
          <w:bCs w:val="1"/>
          <w:noProof w:val="0"/>
          <w:sz w:val="20"/>
          <w:szCs w:val="20"/>
          <w:lang w:val="en-US"/>
        </w:rPr>
        <w:t>__</w:t>
      </w:r>
      <w:r w:rsidRPr="57F4B1A8" w:rsidR="438D88FE">
        <w:rPr>
          <w:rFonts w:ascii="Roboto" w:hAnsi="Roboto" w:eastAsia="Roboto" w:cs="Roboto"/>
          <w:b w:val="1"/>
          <w:bCs w:val="1"/>
          <w:noProof w:val="0"/>
          <w:sz w:val="20"/>
          <w:szCs w:val="20"/>
          <w:lang w:val="en-US"/>
        </w:rPr>
        <w:t>Sales_Order_Line__c</w:t>
      </w:r>
      <w:r w:rsidRPr="57F4B1A8" w:rsidR="1E9F707A">
        <w:rPr>
          <w:noProof w:val="0"/>
          <w:color w:val="000000" w:themeColor="text1" w:themeTint="FF" w:themeShade="FF"/>
          <w:lang w:val="en-US"/>
        </w:rPr>
        <w:t xml:space="preserve">  </w:t>
      </w:r>
      <w:r w:rsidRPr="57F4B1A8" w:rsidR="1E9F707A">
        <w:rPr>
          <w:b w:val="1"/>
          <w:bCs w:val="1"/>
          <w:noProof w:val="0"/>
          <w:color w:val="000000" w:themeColor="text1" w:themeTint="FF" w:themeShade="FF"/>
          <w:lang w:val="en-US"/>
        </w:rPr>
        <w:t xml:space="preserve">table: </w:t>
      </w:r>
      <w:r w:rsidRPr="57F4B1A8" w:rsidR="49893EB8">
        <w:rPr>
          <w:rFonts w:ascii="Roboto" w:hAnsi="Roboto" w:eastAsia="Roboto" w:cs="Roboto"/>
          <w:noProof w:val="0"/>
          <w:sz w:val="20"/>
          <w:szCs w:val="20"/>
          <w:lang w:val="en-US"/>
        </w:rPr>
        <w:t xml:space="preserve">The target (Bronze) query returns </w:t>
      </w:r>
      <w:r w:rsidRPr="57F4B1A8" w:rsidR="49893EB8">
        <w:rPr>
          <w:rFonts w:ascii="Roboto" w:hAnsi="Roboto" w:eastAsia="Roboto" w:cs="Roboto"/>
          <w:b w:val="1"/>
          <w:bCs w:val="1"/>
          <w:noProof w:val="0"/>
          <w:sz w:val="20"/>
          <w:szCs w:val="20"/>
          <w:lang w:val="en-US"/>
        </w:rPr>
        <w:t>5</w:t>
      </w:r>
      <w:r w:rsidRPr="57F4B1A8" w:rsidR="49893EB8">
        <w:rPr>
          <w:rFonts w:ascii="Roboto" w:hAnsi="Roboto" w:eastAsia="Roboto" w:cs="Roboto"/>
          <w:noProof w:val="0"/>
          <w:sz w:val="20"/>
          <w:szCs w:val="20"/>
          <w:lang w:val="en-US"/>
        </w:rPr>
        <w:t xml:space="preserve"> matching </w:t>
      </w:r>
      <w:r w:rsidRPr="57F4B1A8" w:rsidR="49893EB8">
        <w:rPr>
          <w:rFonts w:ascii="Roboto" w:hAnsi="Roboto" w:eastAsia="Roboto" w:cs="Roboto"/>
          <w:noProof w:val="0"/>
          <w:sz w:val="20"/>
          <w:szCs w:val="20"/>
          <w:lang w:val="en-US"/>
        </w:rPr>
        <w:t xml:space="preserve">rows, but the same filter returns </w:t>
      </w:r>
      <w:r w:rsidRPr="57F4B1A8" w:rsidR="49893EB8">
        <w:rPr>
          <w:rFonts w:ascii="Roboto" w:hAnsi="Roboto" w:eastAsia="Roboto" w:cs="Roboto"/>
          <w:b w:val="1"/>
          <w:bCs w:val="1"/>
          <w:noProof w:val="0"/>
          <w:sz w:val="20"/>
          <w:szCs w:val="20"/>
          <w:lang w:val="en-US"/>
        </w:rPr>
        <w:t>0</w:t>
      </w:r>
      <w:r w:rsidRPr="57F4B1A8" w:rsidR="49893EB8">
        <w:rPr>
          <w:rFonts w:ascii="Roboto" w:hAnsi="Roboto" w:eastAsia="Roboto" w:cs="Roboto"/>
          <w:noProof w:val="0"/>
          <w:sz w:val="20"/>
          <w:szCs w:val="20"/>
          <w:lang w:val="en-US"/>
        </w:rPr>
        <w:t xml:space="preserve"> rows in the source</w:t>
      </w:r>
      <w:r w:rsidRPr="57F4B1A8" w:rsidR="450E140D">
        <w:rPr>
          <w:rFonts w:ascii="Roboto" w:hAnsi="Roboto" w:eastAsia="Roboto" w:cs="Roboto"/>
          <w:noProof w:val="0"/>
          <w:sz w:val="20"/>
          <w:szCs w:val="20"/>
          <w:lang w:val="en-US"/>
        </w:rPr>
        <w:t xml:space="preserve"> (</w:t>
      </w:r>
      <w:r w:rsidRPr="57F4B1A8" w:rsidR="450E140D">
        <w:rPr>
          <w:rFonts w:ascii="Roboto" w:hAnsi="Roboto" w:eastAsia="Roboto" w:cs="Roboto"/>
          <w:noProof w:val="0"/>
          <w:sz w:val="20"/>
          <w:szCs w:val="20"/>
          <w:lang w:val="en-US"/>
        </w:rPr>
        <w:t>Salesforce_Prod</w:t>
      </w:r>
      <w:r w:rsidRPr="57F4B1A8" w:rsidR="450E140D">
        <w:rPr>
          <w:rFonts w:ascii="Roboto" w:hAnsi="Roboto" w:eastAsia="Roboto" w:cs="Roboto"/>
          <w:noProof w:val="0"/>
          <w:sz w:val="20"/>
          <w:szCs w:val="20"/>
          <w:lang w:val="en-US"/>
        </w:rPr>
        <w:t>)</w:t>
      </w:r>
      <w:r w:rsidRPr="57F4B1A8" w:rsidR="49893EB8">
        <w:rPr>
          <w:rFonts w:ascii="Roboto" w:hAnsi="Roboto" w:eastAsia="Roboto" w:cs="Roboto"/>
          <w:noProof w:val="0"/>
          <w:sz w:val="20"/>
          <w:szCs w:val="20"/>
          <w:lang w:val="en-US"/>
        </w:rPr>
        <w:t xml:space="preserve">. This </w:t>
      </w:r>
      <w:r w:rsidRPr="57F4B1A8" w:rsidR="2E26CCF2">
        <w:rPr>
          <w:rFonts w:ascii="Roboto" w:hAnsi="Roboto" w:eastAsia="Roboto" w:cs="Roboto"/>
          <w:noProof w:val="0"/>
          <w:sz w:val="20"/>
          <w:szCs w:val="20"/>
          <w:lang w:val="en-US"/>
        </w:rPr>
        <w:t>indicates</w:t>
      </w:r>
      <w:r w:rsidRPr="57F4B1A8" w:rsidR="2E26CCF2">
        <w:rPr>
          <w:rFonts w:ascii="Roboto" w:hAnsi="Roboto" w:eastAsia="Roboto" w:cs="Roboto"/>
          <w:noProof w:val="0"/>
          <w:sz w:val="20"/>
          <w:szCs w:val="20"/>
          <w:lang w:val="en-US"/>
        </w:rPr>
        <w:t xml:space="preserve"> that</w:t>
      </w:r>
      <w:r w:rsidRPr="57F4B1A8" w:rsidR="49893EB8">
        <w:rPr>
          <w:rFonts w:ascii="Roboto" w:hAnsi="Roboto" w:eastAsia="Roboto" w:cs="Roboto"/>
          <w:noProof w:val="0"/>
          <w:sz w:val="20"/>
          <w:szCs w:val="20"/>
          <w:lang w:val="en-US"/>
        </w:rPr>
        <w:t xml:space="preserve"> those records </w:t>
      </w:r>
      <w:r w:rsidRPr="57F4B1A8" w:rsidR="273AD5CC">
        <w:rPr>
          <w:rFonts w:ascii="Roboto" w:hAnsi="Roboto" w:eastAsia="Roboto" w:cs="Roboto"/>
          <w:noProof w:val="0"/>
          <w:sz w:val="20"/>
          <w:szCs w:val="20"/>
          <w:lang w:val="en-US"/>
        </w:rPr>
        <w:t>have been</w:t>
      </w:r>
      <w:r w:rsidRPr="57F4B1A8" w:rsidR="49893EB8">
        <w:rPr>
          <w:rFonts w:ascii="Roboto" w:hAnsi="Roboto" w:eastAsia="Roboto" w:cs="Roboto"/>
          <w:noProof w:val="0"/>
          <w:sz w:val="20"/>
          <w:szCs w:val="20"/>
          <w:lang w:val="en-US"/>
        </w:rPr>
        <w:t xml:space="preserve"> </w:t>
      </w:r>
      <w:r w:rsidRPr="57F4B1A8" w:rsidR="49893EB8">
        <w:rPr>
          <w:rFonts w:ascii="Roboto" w:hAnsi="Roboto" w:eastAsia="Roboto" w:cs="Roboto"/>
          <w:b w:val="1"/>
          <w:bCs w:val="1"/>
          <w:noProof w:val="0"/>
          <w:sz w:val="20"/>
          <w:szCs w:val="20"/>
          <w:lang w:val="en-US"/>
        </w:rPr>
        <w:t>deleted</w:t>
      </w:r>
      <w:r w:rsidRPr="57F4B1A8" w:rsidR="49893EB8">
        <w:rPr>
          <w:rFonts w:ascii="Roboto" w:hAnsi="Roboto" w:eastAsia="Roboto" w:cs="Roboto"/>
          <w:noProof w:val="0"/>
          <w:sz w:val="20"/>
          <w:szCs w:val="20"/>
          <w:lang w:val="en-US"/>
        </w:rPr>
        <w:t xml:space="preserve"> from the source after the point-in-time extract/load.</w:t>
      </w:r>
    </w:p>
    <w:p w:rsidR="33B0F256" w:rsidP="345C4311" w:rsidRDefault="33B0F256" w14:paraId="1BAB364B" w14:textId="24975FAA">
      <w:pPr>
        <w:pStyle w:val="Normal"/>
        <w:ind w:left="0"/>
        <w:rPr>
          <w:b w:val="1"/>
          <w:bCs w:val="1"/>
        </w:rPr>
      </w:pPr>
    </w:p>
    <w:p w:rsidR="33B0F256" w:rsidP="345C4311" w:rsidRDefault="33B0F256" w14:paraId="10EB12CF" w14:textId="26AC3314">
      <w:pPr>
        <w:pStyle w:val="Normal"/>
        <w:ind w:left="0"/>
        <w:rPr>
          <w:rFonts w:ascii="Roboto" w:hAnsi="Roboto" w:eastAsia="Roboto" w:cs="Roboto"/>
          <w:b w:val="1"/>
          <w:bCs w:val="1"/>
        </w:rPr>
      </w:pPr>
      <w:r w:rsidRPr="57F4B1A8" w:rsidR="2C3A2854">
        <w:rPr>
          <w:b w:val="1"/>
          <w:bCs w:val="1"/>
        </w:rPr>
        <w:t xml:space="preserve">Table Name: </w:t>
      </w:r>
      <w:r w:rsidRPr="57F4B1A8" w:rsidR="2130ECDE">
        <w:rPr>
          <w:b w:val="1"/>
          <w:bCs w:val="1"/>
        </w:rPr>
        <w:t>User2</w:t>
      </w:r>
    </w:p>
    <w:p w:rsidR="1CE6EB3E" w:rsidP="57F4B1A8" w:rsidRDefault="1CE6EB3E" w14:paraId="13A1B43A" w14:textId="43D5F873">
      <w:pPr>
        <w:pStyle w:val="Normal"/>
        <w:ind w:left="0"/>
        <w:rPr>
          <w:b w:val="1"/>
          <w:bCs w:val="1"/>
          <w:sz w:val="20"/>
          <w:szCs w:val="20"/>
        </w:rPr>
      </w:pPr>
      <w:r w:rsidR="1CE6EB3E">
        <w:drawing>
          <wp:inline wp14:editId="3CB90A2D" wp14:anchorId="740B0D73">
            <wp:extent cx="4749233" cy="4119543"/>
            <wp:effectExtent l="9525" t="9525" r="9525" b="9525"/>
            <wp:docPr id="101096707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61952809" name="Picture 1861952809"/>
                    <pic:cNvPicPr/>
                  </pic:nvPicPr>
                  <pic:blipFill>
                    <a:blip xmlns:r="http://schemas.openxmlformats.org/officeDocument/2006/relationships" r:embed="rId185374646">
                      <a:extLst>
                        <a:ext uri="{28A0092B-C50C-407E-A947-70E740481C1C}">
                          <a14:useLocalDpi xmlns:a14="http://schemas.microsoft.com/office/drawing/2010/main"/>
                        </a:ext>
                      </a:extLst>
                    </a:blip>
                    <a:stretch>
                      <a:fillRect/>
                    </a:stretch>
                  </pic:blipFill>
                  <pic:spPr>
                    <a:xfrm rot="0">
                      <a:off x="0" y="0"/>
                      <a:ext cx="4749233" cy="4119543"/>
                    </a:xfrm>
                    <a:prstGeom prst="rect">
                      <a:avLst/>
                    </a:prstGeom>
                    <a:ln w="9525">
                      <a:solidFill>
                        <a:schemeClr val="tx1"/>
                      </a:solidFill>
                      <a:prstDash val="solid"/>
                    </a:ln>
                  </pic:spPr>
                </pic:pic>
              </a:graphicData>
            </a:graphic>
          </wp:inline>
        </w:drawing>
      </w:r>
    </w:p>
    <w:p w:rsidR="036BAA65" w:rsidP="57F4B1A8" w:rsidRDefault="036BAA65" w14:paraId="49803A7C" w14:textId="1A99EC6D">
      <w:pPr>
        <w:pStyle w:val="Normal"/>
        <w:ind w:left="0"/>
      </w:pPr>
      <w:r w:rsidR="2130ECDE">
        <w:drawing>
          <wp:inline wp14:editId="32B60B4E" wp14:anchorId="450AC637">
            <wp:extent cx="5201173" cy="4237378"/>
            <wp:effectExtent l="9525" t="9525" r="9525" b="9525"/>
            <wp:docPr id="18206558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12335400" name="Picture 312335400"/>
                    <pic:cNvPicPr/>
                  </pic:nvPicPr>
                  <pic:blipFill>
                    <a:blip xmlns:r="http://schemas.openxmlformats.org/officeDocument/2006/relationships" r:embed="rId1001237284">
                      <a:extLst>
                        <a:ext uri="{28A0092B-C50C-407E-A947-70E740481C1C}">
                          <a14:useLocalDpi xmlns:a14="http://schemas.microsoft.com/office/drawing/2010/main"/>
                        </a:ext>
                      </a:extLst>
                    </a:blip>
                    <a:stretch>
                      <a:fillRect/>
                    </a:stretch>
                  </pic:blipFill>
                  <pic:spPr>
                    <a:xfrm rot="0">
                      <a:off x="0" y="0"/>
                      <a:ext cx="5201173" cy="4237378"/>
                    </a:xfrm>
                    <a:prstGeom prst="rect">
                      <a:avLst/>
                    </a:prstGeom>
                    <a:ln w="9525">
                      <a:solidFill>
                        <a:schemeClr val="tx1"/>
                      </a:solidFill>
                      <a:prstDash val="solid"/>
                    </a:ln>
                  </pic:spPr>
                </pic:pic>
              </a:graphicData>
            </a:graphic>
          </wp:inline>
        </w:drawing>
      </w:r>
    </w:p>
    <w:p w:rsidR="036BAA65" w:rsidP="57F4B1A8" w:rsidRDefault="036BAA65" w14:paraId="3E6C218D" w14:textId="18F7F508">
      <w:pPr>
        <w:pStyle w:val="ListParagraph"/>
        <w:numPr>
          <w:ilvl w:val="0"/>
          <w:numId w:val="3"/>
        </w:numPr>
        <w:ind w:left="1080"/>
        <w:rPr>
          <w:rFonts w:ascii="Roboto" w:hAnsi="Roboto" w:eastAsia="Roboto" w:cs="Roboto"/>
        </w:rPr>
      </w:pPr>
      <w:r w:rsidRPr="57F4B1A8" w:rsidR="58D063E5">
        <w:rPr>
          <w:rFonts w:ascii="Roboto" w:hAnsi="Roboto" w:eastAsia="Roboto" w:cs="Roboto"/>
          <w:b w:val="1"/>
          <w:bCs w:val="1"/>
        </w:rPr>
        <w:t>Status</w:t>
      </w:r>
      <w:r w:rsidRPr="57F4B1A8" w:rsidR="58D063E5">
        <w:rPr>
          <w:rFonts w:ascii="Roboto" w:hAnsi="Roboto" w:eastAsia="Roboto" w:cs="Roboto"/>
        </w:rPr>
        <w:t>: Pass</w:t>
      </w:r>
    </w:p>
    <w:p w:rsidR="036BAA65" w:rsidP="345C4311" w:rsidRDefault="036BAA65" w14:paraId="722053B3" w14:textId="5E972C12">
      <w:pPr>
        <w:pStyle w:val="ListParagraph"/>
        <w:numPr>
          <w:ilvl w:val="0"/>
          <w:numId w:val="38"/>
        </w:numPr>
        <w:ind/>
        <w:rPr>
          <w:rFonts w:ascii="Roboto" w:hAnsi="Roboto" w:eastAsia="Roboto" w:cs="Roboto"/>
          <w:noProof w:val="0"/>
          <w:sz w:val="20"/>
          <w:szCs w:val="20"/>
          <w:lang w:val="en-US"/>
        </w:rPr>
      </w:pPr>
      <w:r w:rsidRPr="57F4B1A8" w:rsidR="58D063E5">
        <w:rPr>
          <w:rFonts w:ascii="Roboto" w:hAnsi="Roboto" w:eastAsia="Roboto" w:cs="Roboto"/>
          <w:b w:val="1"/>
          <w:bCs w:val="1"/>
          <w:noProof w:val="0"/>
          <w:sz w:val="20"/>
          <w:szCs w:val="20"/>
          <w:lang w:val="en-US"/>
        </w:rPr>
        <w:t>User2</w:t>
      </w:r>
      <w:r w:rsidRPr="57F4B1A8" w:rsidR="58D063E5">
        <w:rPr>
          <w:rFonts w:ascii="Roboto" w:hAnsi="Roboto" w:eastAsia="Roboto" w:cs="Roboto"/>
          <w:noProof w:val="0"/>
          <w:color w:val="000000" w:themeColor="text1" w:themeTint="FF" w:themeShade="FF"/>
          <w:lang w:val="en-US"/>
        </w:rPr>
        <w:t xml:space="preserve"> </w:t>
      </w:r>
      <w:r w:rsidRPr="57F4B1A8" w:rsidR="58D063E5">
        <w:rPr>
          <w:rFonts w:ascii="Roboto" w:hAnsi="Roboto" w:eastAsia="Roboto" w:cs="Roboto"/>
          <w:b w:val="1"/>
          <w:bCs w:val="1"/>
          <w:noProof w:val="0"/>
          <w:color w:val="000000" w:themeColor="text1" w:themeTint="FF" w:themeShade="FF"/>
          <w:lang w:val="en-US"/>
        </w:rPr>
        <w:t xml:space="preserve">table: </w:t>
      </w:r>
      <w:r w:rsidRPr="57F4B1A8" w:rsidR="2A59E96B">
        <w:rPr>
          <w:rFonts w:ascii="Roboto" w:hAnsi="Roboto" w:eastAsia="Roboto" w:cs="Roboto"/>
          <w:b w:val="0"/>
          <w:bCs w:val="0"/>
          <w:noProof w:val="0"/>
          <w:color w:val="000000" w:themeColor="text1" w:themeTint="FF" w:themeShade="FF"/>
          <w:lang w:val="en-US"/>
        </w:rPr>
        <w:t>T</w:t>
      </w:r>
      <w:r w:rsidRPr="57F4B1A8" w:rsidR="2A59E96B">
        <w:rPr>
          <w:rFonts w:ascii="Roboto" w:hAnsi="Roboto" w:eastAsia="Roboto" w:cs="Roboto"/>
          <w:b w:val="0"/>
          <w:bCs w:val="0"/>
          <w:noProof w:val="0"/>
          <w:sz w:val="20"/>
          <w:szCs w:val="20"/>
          <w:lang w:val="en-US"/>
        </w:rPr>
        <w:t>he source (</w:t>
      </w:r>
      <w:r w:rsidRPr="57F4B1A8" w:rsidR="2A59E96B">
        <w:rPr>
          <w:rFonts w:ascii="Roboto" w:hAnsi="Roboto" w:eastAsia="Roboto" w:cs="Roboto"/>
          <w:b w:val="0"/>
          <w:bCs w:val="0"/>
          <w:noProof w:val="0"/>
          <w:sz w:val="20"/>
          <w:szCs w:val="20"/>
          <w:lang w:val="en-US"/>
        </w:rPr>
        <w:t>Salesforce_Prod</w:t>
      </w:r>
      <w:r w:rsidRPr="57F4B1A8" w:rsidR="2A59E96B">
        <w:rPr>
          <w:rFonts w:ascii="Roboto" w:hAnsi="Roboto" w:eastAsia="Roboto" w:cs="Roboto"/>
          <w:b w:val="0"/>
          <w:bCs w:val="0"/>
          <w:noProof w:val="0"/>
          <w:sz w:val="20"/>
          <w:szCs w:val="20"/>
          <w:lang w:val="en-US"/>
        </w:rPr>
        <w:t xml:space="preserve">) returns </w:t>
      </w:r>
      <w:r w:rsidRPr="57F4B1A8" w:rsidR="2A59E96B">
        <w:rPr>
          <w:rFonts w:ascii="Roboto" w:hAnsi="Roboto" w:eastAsia="Roboto" w:cs="Roboto"/>
          <w:b w:val="1"/>
          <w:bCs w:val="1"/>
          <w:noProof w:val="0"/>
          <w:sz w:val="20"/>
          <w:szCs w:val="20"/>
          <w:lang w:val="en-US"/>
        </w:rPr>
        <w:t>12</w:t>
      </w:r>
      <w:r w:rsidRPr="57F4B1A8" w:rsidR="2A59E96B">
        <w:rPr>
          <w:rFonts w:ascii="Roboto" w:hAnsi="Roboto" w:eastAsia="Roboto" w:cs="Roboto"/>
          <w:noProof w:val="0"/>
          <w:sz w:val="20"/>
          <w:szCs w:val="20"/>
          <w:lang w:val="en-US"/>
        </w:rPr>
        <w:t xml:space="preserve"> matching </w:t>
      </w:r>
      <w:r w:rsidRPr="57F4B1A8" w:rsidR="2A59E96B">
        <w:rPr>
          <w:rFonts w:ascii="Roboto" w:hAnsi="Roboto" w:eastAsia="Roboto" w:cs="Roboto"/>
          <w:noProof w:val="0"/>
          <w:sz w:val="20"/>
          <w:szCs w:val="20"/>
          <w:lang w:val="en-US"/>
        </w:rPr>
        <w:t>UserName</w:t>
      </w:r>
      <w:r w:rsidRPr="57F4B1A8" w:rsidR="2A59E96B">
        <w:rPr>
          <w:rFonts w:ascii="Roboto" w:hAnsi="Roboto" w:eastAsia="Roboto" w:cs="Roboto"/>
          <w:noProof w:val="0"/>
          <w:sz w:val="20"/>
          <w:szCs w:val="20"/>
          <w:lang w:val="en-US"/>
        </w:rPr>
        <w:t xml:space="preserve"> records while the </w:t>
      </w:r>
      <w:r w:rsidRPr="57F4B1A8" w:rsidR="2A59E96B">
        <w:rPr>
          <w:rFonts w:ascii="Roboto" w:hAnsi="Roboto" w:eastAsia="Roboto" w:cs="Roboto"/>
          <w:noProof w:val="0"/>
          <w:sz w:val="20"/>
          <w:szCs w:val="20"/>
          <w:lang w:val="en-US"/>
        </w:rPr>
        <w:t>Bronze</w:t>
      </w:r>
      <w:r w:rsidRPr="57F4B1A8" w:rsidR="2A59E96B">
        <w:rPr>
          <w:rFonts w:ascii="Roboto" w:hAnsi="Roboto" w:eastAsia="Roboto" w:cs="Roboto"/>
          <w:noProof w:val="0"/>
          <w:sz w:val="20"/>
          <w:szCs w:val="20"/>
          <w:lang w:val="en-US"/>
        </w:rPr>
        <w:t xml:space="preserve"> target returns </w:t>
      </w:r>
      <w:r w:rsidRPr="57F4B1A8" w:rsidR="2A59E96B">
        <w:rPr>
          <w:rFonts w:ascii="Roboto" w:hAnsi="Roboto" w:eastAsia="Roboto" w:cs="Roboto"/>
          <w:b w:val="1"/>
          <w:bCs w:val="1"/>
          <w:noProof w:val="0"/>
          <w:sz w:val="20"/>
          <w:szCs w:val="20"/>
          <w:lang w:val="en-US"/>
        </w:rPr>
        <w:t>15</w:t>
      </w:r>
      <w:r w:rsidRPr="57F4B1A8" w:rsidR="2A59E96B">
        <w:rPr>
          <w:rFonts w:ascii="Roboto" w:hAnsi="Roboto" w:eastAsia="Roboto" w:cs="Roboto"/>
          <w:noProof w:val="0"/>
          <w:sz w:val="20"/>
          <w:szCs w:val="20"/>
          <w:lang w:val="en-US"/>
        </w:rPr>
        <w:t xml:space="preserve">, </w:t>
      </w:r>
      <w:r w:rsidRPr="57F4B1A8" w:rsidR="2A59E96B">
        <w:rPr>
          <w:rFonts w:ascii="Roboto" w:hAnsi="Roboto" w:eastAsia="Roboto" w:cs="Roboto"/>
          <w:noProof w:val="0"/>
          <w:sz w:val="20"/>
          <w:szCs w:val="20"/>
          <w:lang w:val="en-US"/>
        </w:rPr>
        <w:t>indicating</w:t>
      </w:r>
      <w:r w:rsidRPr="57F4B1A8" w:rsidR="2A59E96B">
        <w:rPr>
          <w:rFonts w:ascii="Roboto" w:hAnsi="Roboto" w:eastAsia="Roboto" w:cs="Roboto"/>
          <w:noProof w:val="0"/>
          <w:sz w:val="20"/>
          <w:szCs w:val="20"/>
          <w:lang w:val="en-US"/>
        </w:rPr>
        <w:t xml:space="preserve"> </w:t>
      </w:r>
      <w:r w:rsidRPr="57F4B1A8" w:rsidR="2A59E96B">
        <w:rPr>
          <w:rFonts w:ascii="Roboto" w:hAnsi="Roboto" w:eastAsia="Roboto" w:cs="Roboto"/>
          <w:b w:val="1"/>
          <w:bCs w:val="1"/>
          <w:noProof w:val="0"/>
          <w:sz w:val="20"/>
          <w:szCs w:val="20"/>
          <w:lang w:val="en-US"/>
        </w:rPr>
        <w:t>3 users exist in the target but are no longer present in the source</w:t>
      </w:r>
      <w:r w:rsidRPr="57F4B1A8" w:rsidR="40643FD8">
        <w:rPr>
          <w:rFonts w:ascii="Roboto" w:hAnsi="Roboto" w:eastAsia="Roboto" w:cs="Roboto"/>
          <w:b w:val="1"/>
          <w:bCs w:val="1"/>
          <w:noProof w:val="0"/>
          <w:sz w:val="20"/>
          <w:szCs w:val="20"/>
          <w:lang w:val="en-US"/>
        </w:rPr>
        <w:t xml:space="preserve"> table</w:t>
      </w:r>
      <w:r w:rsidRPr="57F4B1A8" w:rsidR="2A59E96B">
        <w:rPr>
          <w:rFonts w:ascii="Roboto" w:hAnsi="Roboto" w:eastAsia="Roboto" w:cs="Roboto"/>
          <w:noProof w:val="0"/>
          <w:sz w:val="20"/>
          <w:szCs w:val="20"/>
          <w:lang w:val="en-US"/>
        </w:rPr>
        <w:t xml:space="preserve">. For the users that match in both, the </w:t>
      </w:r>
      <w:r w:rsidRPr="57F4B1A8" w:rsidR="2A59E96B">
        <w:rPr>
          <w:rFonts w:ascii="Roboto" w:hAnsi="Roboto" w:eastAsia="Roboto" w:cs="Roboto"/>
          <w:b w:val="1"/>
          <w:bCs w:val="1"/>
          <w:noProof w:val="0"/>
          <w:sz w:val="20"/>
          <w:szCs w:val="20"/>
          <w:lang w:val="en-US"/>
        </w:rPr>
        <w:t xml:space="preserve">source </w:t>
      </w:r>
      <w:r w:rsidRPr="57F4B1A8" w:rsidR="2A59E96B">
        <w:rPr>
          <w:rFonts w:ascii="Roboto" w:hAnsi="Roboto" w:eastAsia="Roboto" w:cs="Roboto"/>
          <w:b w:val="1"/>
          <w:bCs w:val="1"/>
          <w:noProof w:val="0"/>
          <w:sz w:val="20"/>
          <w:szCs w:val="20"/>
          <w:lang w:val="en-US"/>
        </w:rPr>
        <w:t>SystemModstam</w:t>
      </w:r>
      <w:r w:rsidRPr="57F4B1A8" w:rsidR="7303EFDF">
        <w:rPr>
          <w:rFonts w:ascii="Roboto" w:hAnsi="Roboto" w:eastAsia="Roboto" w:cs="Roboto"/>
          <w:b w:val="1"/>
          <w:bCs w:val="1"/>
          <w:noProof w:val="0"/>
          <w:sz w:val="20"/>
          <w:szCs w:val="20"/>
          <w:lang w:val="en-US"/>
        </w:rPr>
        <w:t>p</w:t>
      </w:r>
      <w:r w:rsidRPr="57F4B1A8" w:rsidR="2A59E96B">
        <w:rPr>
          <w:rFonts w:ascii="Roboto" w:hAnsi="Roboto" w:eastAsia="Roboto" w:cs="Roboto"/>
          <w:b w:val="1"/>
          <w:bCs w:val="1"/>
          <w:noProof w:val="0"/>
          <w:sz w:val="20"/>
          <w:szCs w:val="20"/>
          <w:lang w:val="en-US"/>
        </w:rPr>
        <w:t xml:space="preserve"> values are </w:t>
      </w:r>
      <w:r w:rsidRPr="57F4B1A8" w:rsidR="2A59E96B">
        <w:rPr>
          <w:rFonts w:ascii="Roboto" w:hAnsi="Roboto" w:eastAsia="Roboto" w:cs="Roboto"/>
          <w:b w:val="1"/>
          <w:bCs w:val="1"/>
          <w:noProof w:val="0"/>
          <w:sz w:val="20"/>
          <w:szCs w:val="20"/>
          <w:lang w:val="en-US"/>
        </w:rPr>
        <w:t>generally later</w:t>
      </w:r>
      <w:r w:rsidRPr="57F4B1A8" w:rsidR="2A59E96B">
        <w:rPr>
          <w:rFonts w:ascii="Roboto" w:hAnsi="Roboto" w:eastAsia="Roboto" w:cs="Roboto"/>
          <w:b w:val="1"/>
          <w:bCs w:val="1"/>
          <w:noProof w:val="0"/>
          <w:sz w:val="20"/>
          <w:szCs w:val="20"/>
          <w:lang w:val="en-US"/>
        </w:rPr>
        <w:t xml:space="preserve"> than </w:t>
      </w:r>
      <w:r w:rsidRPr="57F4B1A8" w:rsidR="6689A0B2">
        <w:rPr>
          <w:rFonts w:ascii="Roboto" w:hAnsi="Roboto" w:eastAsia="Roboto" w:cs="Roboto"/>
          <w:b w:val="1"/>
          <w:bCs w:val="1"/>
          <w:noProof w:val="0"/>
          <w:lang w:val="en-US"/>
        </w:rPr>
        <w:t>the CutOffDate (</w:t>
      </w:r>
      <w:r w:rsidRPr="57F4B1A8" w:rsidR="6689A0B2">
        <w:rPr>
          <w:rFonts w:ascii="Roboto" w:hAnsi="Roboto" w:eastAsia="Roboto" w:cs="Roboto"/>
          <w:noProof w:val="0"/>
          <w:sz w:val="20"/>
          <w:szCs w:val="20"/>
          <w:lang w:val="en-US"/>
        </w:rPr>
        <w:t>'2026-01-20')</w:t>
      </w:r>
      <w:r w:rsidRPr="57F4B1A8" w:rsidR="2A59E96B">
        <w:rPr>
          <w:rFonts w:ascii="Roboto" w:hAnsi="Roboto" w:eastAsia="Roboto" w:cs="Roboto"/>
          <w:noProof w:val="0"/>
          <w:sz w:val="20"/>
          <w:szCs w:val="20"/>
          <w:lang w:val="en-US"/>
        </w:rPr>
        <w:t xml:space="preserve">, suggesting those records were </w:t>
      </w:r>
      <w:r w:rsidRPr="57F4B1A8" w:rsidR="2A59E96B">
        <w:rPr>
          <w:rFonts w:ascii="Roboto" w:hAnsi="Roboto" w:eastAsia="Roboto" w:cs="Roboto"/>
          <w:b w:val="1"/>
          <w:bCs w:val="1"/>
          <w:noProof w:val="0"/>
          <w:sz w:val="20"/>
          <w:szCs w:val="20"/>
          <w:lang w:val="en-US"/>
        </w:rPr>
        <w:t>updated in Salesforce after the point-in-time load</w:t>
      </w:r>
      <w:r w:rsidRPr="57F4B1A8" w:rsidR="2A59E96B">
        <w:rPr>
          <w:rFonts w:ascii="Roboto" w:hAnsi="Roboto" w:eastAsia="Roboto" w:cs="Roboto"/>
          <w:noProof w:val="0"/>
          <w:sz w:val="20"/>
          <w:szCs w:val="20"/>
          <w:lang w:val="en-US"/>
        </w:rPr>
        <w:t xml:space="preserve"> used for Bronze.</w:t>
      </w:r>
    </w:p>
    <w:p w:rsidR="036BAA65" w:rsidP="345C4311" w:rsidRDefault="036BAA65" w14:paraId="4267EC19" w14:textId="242D1953">
      <w:pPr>
        <w:pStyle w:val="Normal"/>
        <w:ind/>
        <w:rPr>
          <w:b w:val="1"/>
          <w:bCs w:val="1"/>
          <w:sz w:val="20"/>
          <w:szCs w:val="20"/>
        </w:rPr>
      </w:pPr>
    </w:p>
    <w:p w:rsidR="036BAA65" w:rsidP="345C4311" w:rsidRDefault="036BAA65" w14:paraId="76A51B24" w14:textId="376F9D69">
      <w:pPr>
        <w:pStyle w:val="Normal"/>
        <w:ind/>
        <w:rPr>
          <w:b w:val="1"/>
          <w:bCs w:val="1"/>
          <w:sz w:val="20"/>
          <w:szCs w:val="20"/>
        </w:rPr>
      </w:pPr>
    </w:p>
    <w:p w:rsidR="57F4B1A8" w:rsidP="57F4B1A8" w:rsidRDefault="57F4B1A8" w14:paraId="6C990CF8" w14:textId="02D1D19C">
      <w:pPr>
        <w:pStyle w:val="Normal"/>
        <w:rPr>
          <w:b w:val="1"/>
          <w:bCs w:val="1"/>
          <w:sz w:val="20"/>
          <w:szCs w:val="20"/>
        </w:rPr>
      </w:pPr>
    </w:p>
    <w:p w:rsidR="036BAA65" w:rsidP="345C4311" w:rsidRDefault="036BAA65" w14:paraId="70FC8B4A" w14:textId="25520A75">
      <w:pPr>
        <w:pStyle w:val="Normal"/>
        <w:ind/>
        <w:rPr>
          <w:b w:val="1"/>
          <w:bCs w:val="1"/>
          <w:sz w:val="20"/>
          <w:szCs w:val="20"/>
        </w:rPr>
      </w:pPr>
    </w:p>
    <w:p w:rsidR="036BAA65" w:rsidP="345C4311" w:rsidRDefault="036BAA65" w14:paraId="03328574" w14:textId="1771CBB0">
      <w:pPr>
        <w:pStyle w:val="Normal"/>
        <w:ind/>
        <w:rPr>
          <w:b w:val="1"/>
          <w:bCs w:val="1"/>
          <w:sz w:val="20"/>
          <w:szCs w:val="20"/>
        </w:rPr>
      </w:pPr>
    </w:p>
    <w:p w:rsidR="036BAA65" w:rsidP="345C4311" w:rsidRDefault="036BAA65" w14:paraId="139F403B" w14:textId="76751E20">
      <w:pPr>
        <w:pStyle w:val="Normal"/>
        <w:ind/>
        <w:rPr>
          <w:b w:val="1"/>
          <w:bCs w:val="1"/>
          <w:sz w:val="20"/>
          <w:szCs w:val="20"/>
        </w:rPr>
      </w:pPr>
    </w:p>
    <w:p w:rsidR="036BAA65" w:rsidP="345C4311" w:rsidRDefault="036BAA65" w14:paraId="1F0EF444" w14:textId="22B96029">
      <w:pPr>
        <w:pStyle w:val="Normal"/>
        <w:ind/>
        <w:rPr>
          <w:b w:val="1"/>
          <w:bCs w:val="1"/>
          <w:sz w:val="20"/>
          <w:szCs w:val="20"/>
        </w:rPr>
      </w:pPr>
    </w:p>
    <w:p w:rsidR="036BAA65" w:rsidP="345C4311" w:rsidRDefault="036BAA65" w14:paraId="33B06433" w14:textId="358B24DE">
      <w:pPr>
        <w:pStyle w:val="Normal"/>
        <w:ind/>
        <w:rPr>
          <w:b w:val="1"/>
          <w:bCs w:val="1"/>
          <w:sz w:val="20"/>
          <w:szCs w:val="20"/>
        </w:rPr>
      </w:pPr>
    </w:p>
    <w:p w:rsidR="57F4B1A8" w:rsidP="57F4B1A8" w:rsidRDefault="57F4B1A8" w14:paraId="72EA994A" w14:textId="1CB7BC61">
      <w:pPr>
        <w:pStyle w:val="Normal"/>
        <w:rPr>
          <w:b w:val="1"/>
          <w:bCs w:val="1"/>
          <w:sz w:val="20"/>
          <w:szCs w:val="20"/>
        </w:rPr>
      </w:pPr>
    </w:p>
    <w:p w:rsidR="036BAA65" w:rsidP="345C4311" w:rsidRDefault="036BAA65" w14:paraId="63EA761C" w14:textId="45AE4623">
      <w:pPr>
        <w:pStyle w:val="Normal"/>
        <w:ind/>
        <w:rPr>
          <w:b w:val="1"/>
          <w:bCs w:val="1"/>
          <w:sz w:val="20"/>
          <w:szCs w:val="20"/>
        </w:rPr>
      </w:pPr>
      <w:r w:rsidRPr="345C4311" w:rsidR="3969CBFC">
        <w:rPr>
          <w:b w:val="1"/>
          <w:bCs w:val="1"/>
          <w:sz w:val="20"/>
          <w:szCs w:val="20"/>
        </w:rPr>
        <w:t>Table Name: Contact</w:t>
      </w:r>
    </w:p>
    <w:p w:rsidR="036BAA65" w:rsidP="345C4311" w:rsidRDefault="036BAA65" w14:paraId="45508EF2" w14:textId="3C435B5B">
      <w:pPr>
        <w:pStyle w:val="Normal"/>
        <w:ind/>
      </w:pPr>
      <w:r w:rsidR="3969CBFC">
        <w:drawing>
          <wp:inline wp14:editId="25B73A1B" wp14:anchorId="664878B6">
            <wp:extent cx="5445897" cy="4611718"/>
            <wp:effectExtent l="9525" t="9525" r="9525" b="9525"/>
            <wp:docPr id="214292294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26411700" name="Picture 1226411700"/>
                    <pic:cNvPicPr/>
                  </pic:nvPicPr>
                  <pic:blipFill>
                    <a:blip xmlns:r="http://schemas.openxmlformats.org/officeDocument/2006/relationships" r:embed="rId1515486827">
                      <a:extLst>
                        <a:ext uri="{28A0092B-C50C-407E-A947-70E740481C1C}">
                          <a14:useLocalDpi xmlns:a14="http://schemas.microsoft.com/office/drawing/2010/main"/>
                        </a:ext>
                      </a:extLst>
                    </a:blip>
                    <a:stretch>
                      <a:fillRect/>
                    </a:stretch>
                  </pic:blipFill>
                  <pic:spPr>
                    <a:xfrm rot="0">
                      <a:off x="0" y="0"/>
                      <a:ext cx="5445897" cy="4611718"/>
                    </a:xfrm>
                    <a:prstGeom prst="rect">
                      <a:avLst/>
                    </a:prstGeom>
                    <a:ln w="9525">
                      <a:solidFill>
                        <a:schemeClr val="tx1"/>
                      </a:solidFill>
                      <a:prstDash val="solid"/>
                    </a:ln>
                  </pic:spPr>
                </pic:pic>
              </a:graphicData>
            </a:graphic>
          </wp:inline>
        </w:drawing>
      </w:r>
    </w:p>
    <w:p w:rsidR="036BAA65" w:rsidP="345C4311" w:rsidRDefault="036BAA65" w14:paraId="534119BC" w14:textId="7869784C">
      <w:pPr>
        <w:pStyle w:val="Normal"/>
        <w:ind/>
      </w:pPr>
      <w:r w:rsidR="2C1C7C16">
        <w:drawing>
          <wp:inline wp14:editId="1314D7C1" wp14:anchorId="7F29C8A4">
            <wp:extent cx="5453436" cy="4941450"/>
            <wp:effectExtent l="9525" t="9525" r="9525" b="9525"/>
            <wp:docPr id="87608198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99168394" name="Picture 799168394"/>
                    <pic:cNvPicPr/>
                  </pic:nvPicPr>
                  <pic:blipFill>
                    <a:blip xmlns:r="http://schemas.openxmlformats.org/officeDocument/2006/relationships" r:embed="rId1605744570">
                      <a:extLst>
                        <a:ext uri="{28A0092B-C50C-407E-A947-70E740481C1C}">
                          <a14:useLocalDpi xmlns:a14="http://schemas.microsoft.com/office/drawing/2010/main"/>
                        </a:ext>
                      </a:extLst>
                    </a:blip>
                    <a:stretch>
                      <a:fillRect/>
                    </a:stretch>
                  </pic:blipFill>
                  <pic:spPr>
                    <a:xfrm rot="0">
                      <a:off x="0" y="0"/>
                      <a:ext cx="5453436" cy="4941450"/>
                    </a:xfrm>
                    <a:prstGeom prst="rect">
                      <a:avLst/>
                    </a:prstGeom>
                    <a:ln w="9525">
                      <a:solidFill>
                        <a:schemeClr val="tx1"/>
                      </a:solidFill>
                      <a:prstDash val="solid"/>
                    </a:ln>
                  </pic:spPr>
                </pic:pic>
              </a:graphicData>
            </a:graphic>
          </wp:inline>
        </w:drawing>
      </w:r>
    </w:p>
    <w:p w:rsidR="036BAA65" w:rsidP="57F4B1A8" w:rsidRDefault="036BAA65" w14:paraId="1857EBAB" w14:textId="537FD4F6">
      <w:pPr>
        <w:pStyle w:val="Heading3"/>
        <w:numPr>
          <w:ilvl w:val="0"/>
          <w:numId w:val="28"/>
        </w:numPr>
        <w:ind/>
        <w:rPr>
          <w:b w:val="0"/>
          <w:bCs w:val="0"/>
          <w:color w:val="000000" w:themeColor="text1" w:themeTint="FF" w:themeShade="FF"/>
          <w:sz w:val="20"/>
          <w:szCs w:val="20"/>
        </w:rPr>
      </w:pPr>
      <w:r w:rsidRPr="57F4B1A8" w:rsidR="2C1C7C16">
        <w:rPr>
          <w:color w:val="000000" w:themeColor="text1" w:themeTint="FF" w:themeShade="FF"/>
          <w:sz w:val="20"/>
          <w:szCs w:val="20"/>
        </w:rPr>
        <w:t>Status: Pass</w:t>
      </w:r>
    </w:p>
    <w:p w:rsidR="036BAA65" w:rsidP="57F4B1A8" w:rsidRDefault="036BAA65" w14:paraId="344550A5" w14:textId="4BD4DA83">
      <w:pPr>
        <w:pStyle w:val="ListParagraph"/>
        <w:numPr>
          <w:ilvl w:val="0"/>
          <w:numId w:val="33"/>
        </w:numPr>
        <w:ind/>
        <w:rPr>
          <w:noProof w:val="0"/>
          <w:sz w:val="20"/>
          <w:szCs w:val="20"/>
          <w:lang w:val="en-US"/>
        </w:rPr>
      </w:pPr>
      <w:r w:rsidRPr="57F4B1A8" w:rsidR="7994B8AA">
        <w:rPr>
          <w:b w:val="1"/>
          <w:bCs w:val="1"/>
          <w:noProof w:val="0"/>
          <w:sz w:val="20"/>
          <w:szCs w:val="20"/>
          <w:lang w:val="en-US"/>
        </w:rPr>
        <w:t>Contact table</w:t>
      </w:r>
      <w:r w:rsidRPr="57F4B1A8" w:rsidR="7994B8AA">
        <w:rPr>
          <w:noProof w:val="0"/>
          <w:sz w:val="20"/>
          <w:szCs w:val="20"/>
          <w:lang w:val="en-US"/>
        </w:rPr>
        <w:t xml:space="preserve">: </w:t>
      </w:r>
      <w:r w:rsidRPr="57F4B1A8" w:rsidR="2C1C7C16">
        <w:rPr>
          <w:noProof w:val="0"/>
          <w:sz w:val="20"/>
          <w:szCs w:val="20"/>
          <w:lang w:val="en-US"/>
        </w:rPr>
        <w:t>The target</w:t>
      </w:r>
      <w:r w:rsidRPr="57F4B1A8" w:rsidR="57963A21">
        <w:rPr>
          <w:noProof w:val="0"/>
          <w:sz w:val="20"/>
          <w:szCs w:val="20"/>
          <w:lang w:val="en-US"/>
        </w:rPr>
        <w:t xml:space="preserve"> </w:t>
      </w:r>
      <w:r w:rsidRPr="57F4B1A8" w:rsidR="57963A21">
        <w:rPr>
          <w:rFonts w:ascii="Roboto" w:hAnsi="Roboto" w:eastAsia="Roboto" w:cs="Roboto"/>
          <w:noProof w:val="0"/>
          <w:sz w:val="20"/>
          <w:szCs w:val="20"/>
          <w:lang w:val="en-US"/>
        </w:rPr>
        <w:t>(Bronze)</w:t>
      </w:r>
      <w:r w:rsidRPr="57F4B1A8" w:rsidR="2C1C7C16">
        <w:rPr>
          <w:noProof w:val="0"/>
          <w:sz w:val="20"/>
          <w:szCs w:val="20"/>
          <w:lang w:val="en-US"/>
        </w:rPr>
        <w:t xml:space="preserve"> </w:t>
      </w:r>
      <w:r w:rsidRPr="57F4B1A8" w:rsidR="2C1C7C16">
        <w:rPr>
          <w:noProof w:val="0"/>
          <w:sz w:val="20"/>
          <w:szCs w:val="20"/>
          <w:lang w:val="en-US"/>
        </w:rPr>
        <w:t>contains</w:t>
      </w:r>
      <w:r w:rsidRPr="57F4B1A8" w:rsidR="2C1C7C16">
        <w:rPr>
          <w:noProof w:val="0"/>
          <w:sz w:val="20"/>
          <w:szCs w:val="20"/>
          <w:lang w:val="en-US"/>
        </w:rPr>
        <w:t xml:space="preserve"> </w:t>
      </w:r>
      <w:r w:rsidRPr="57F4B1A8" w:rsidR="2C1C7C16">
        <w:rPr>
          <w:b w:val="1"/>
          <w:bCs w:val="1"/>
          <w:noProof w:val="0"/>
          <w:sz w:val="20"/>
          <w:szCs w:val="20"/>
          <w:lang w:val="en-US"/>
        </w:rPr>
        <w:t>16 rows</w:t>
      </w:r>
      <w:r w:rsidRPr="57F4B1A8" w:rsidR="2C1C7C16">
        <w:rPr>
          <w:noProof w:val="0"/>
          <w:sz w:val="20"/>
          <w:szCs w:val="20"/>
          <w:lang w:val="en-US"/>
        </w:rPr>
        <w:t xml:space="preserve">; </w:t>
      </w:r>
      <w:r w:rsidRPr="57F4B1A8" w:rsidR="2C1C7C16">
        <w:rPr>
          <w:b w:val="1"/>
          <w:bCs w:val="1"/>
          <w:noProof w:val="0"/>
          <w:sz w:val="20"/>
          <w:szCs w:val="20"/>
          <w:lang w:val="en-US"/>
        </w:rPr>
        <w:t>rows 8 and 15 are missing from the source</w:t>
      </w:r>
      <w:r w:rsidRPr="57F4B1A8" w:rsidR="2C1C7C16">
        <w:rPr>
          <w:noProof w:val="0"/>
          <w:sz w:val="20"/>
          <w:szCs w:val="20"/>
          <w:lang w:val="en-US"/>
        </w:rPr>
        <w:t xml:space="preserve">, </w:t>
      </w:r>
      <w:r w:rsidRPr="57F4B1A8" w:rsidR="2C1C7C16">
        <w:rPr>
          <w:noProof w:val="0"/>
          <w:sz w:val="20"/>
          <w:szCs w:val="20"/>
          <w:lang w:val="en-US"/>
        </w:rPr>
        <w:t>indicating</w:t>
      </w:r>
      <w:r w:rsidRPr="57F4B1A8" w:rsidR="2C1C7C16">
        <w:rPr>
          <w:noProof w:val="0"/>
          <w:sz w:val="20"/>
          <w:szCs w:val="20"/>
          <w:lang w:val="en-US"/>
        </w:rPr>
        <w:t xml:space="preserve"> that</w:t>
      </w:r>
      <w:r w:rsidRPr="57F4B1A8" w:rsidR="2C1C7C16">
        <w:rPr>
          <w:sz w:val="20"/>
          <w:szCs w:val="20"/>
        </w:rPr>
        <w:t xml:space="preserve"> those rows have been </w:t>
      </w:r>
      <w:r w:rsidRPr="57F4B1A8" w:rsidR="2C1C7C16">
        <w:rPr>
          <w:sz w:val="20"/>
          <w:szCs w:val="20"/>
        </w:rPr>
        <w:t>deleted</w:t>
      </w:r>
      <w:r w:rsidRPr="57F4B1A8" w:rsidR="2C1C7C16">
        <w:rPr>
          <w:sz w:val="20"/>
          <w:szCs w:val="20"/>
        </w:rPr>
        <w:t xml:space="preserve"> from the source</w:t>
      </w:r>
      <w:r w:rsidRPr="57F4B1A8" w:rsidR="74359448">
        <w:rPr>
          <w:sz w:val="20"/>
          <w:szCs w:val="20"/>
        </w:rPr>
        <w:t xml:space="preserve"> </w:t>
      </w:r>
      <w:r w:rsidRPr="57F4B1A8" w:rsidR="74359448">
        <w:rPr>
          <w:rFonts w:ascii="Roboto" w:hAnsi="Roboto" w:eastAsia="Roboto" w:cs="Roboto"/>
          <w:b w:val="0"/>
          <w:bCs w:val="0"/>
          <w:noProof w:val="0"/>
          <w:sz w:val="20"/>
          <w:szCs w:val="20"/>
          <w:lang w:val="en-US"/>
        </w:rPr>
        <w:t>(</w:t>
      </w:r>
      <w:r w:rsidRPr="57F4B1A8" w:rsidR="74359448">
        <w:rPr>
          <w:rFonts w:ascii="Roboto" w:hAnsi="Roboto" w:eastAsia="Roboto" w:cs="Roboto"/>
          <w:b w:val="0"/>
          <w:bCs w:val="0"/>
          <w:noProof w:val="0"/>
          <w:sz w:val="20"/>
          <w:szCs w:val="20"/>
          <w:lang w:val="en-US"/>
        </w:rPr>
        <w:t>Salesforce_Prod</w:t>
      </w:r>
      <w:r w:rsidRPr="57F4B1A8" w:rsidR="74359448">
        <w:rPr>
          <w:rFonts w:ascii="Roboto" w:hAnsi="Roboto" w:eastAsia="Roboto" w:cs="Roboto"/>
          <w:b w:val="0"/>
          <w:bCs w:val="0"/>
          <w:noProof w:val="0"/>
          <w:sz w:val="20"/>
          <w:szCs w:val="20"/>
          <w:lang w:val="en-US"/>
        </w:rPr>
        <w:t>)</w:t>
      </w:r>
      <w:r w:rsidRPr="57F4B1A8" w:rsidR="2C1C7C16">
        <w:rPr>
          <w:noProof w:val="0"/>
          <w:sz w:val="20"/>
          <w:szCs w:val="20"/>
          <w:lang w:val="en-US"/>
        </w:rPr>
        <w:t xml:space="preserve">. The remaining </w:t>
      </w:r>
      <w:r w:rsidRPr="57F4B1A8" w:rsidR="2C1C7C16">
        <w:rPr>
          <w:b w:val="1"/>
          <w:bCs w:val="1"/>
          <w:noProof w:val="0"/>
          <w:sz w:val="20"/>
          <w:szCs w:val="20"/>
          <w:lang w:val="en-US"/>
        </w:rPr>
        <w:t>14 rows</w:t>
      </w:r>
      <w:r w:rsidRPr="57F4B1A8" w:rsidR="2C1C7C16">
        <w:rPr>
          <w:noProof w:val="0"/>
          <w:sz w:val="20"/>
          <w:szCs w:val="20"/>
          <w:lang w:val="en-US"/>
        </w:rPr>
        <w:t xml:space="preserve"> have dates </w:t>
      </w:r>
      <w:r w:rsidRPr="57F4B1A8" w:rsidR="2C1C7C16">
        <w:rPr>
          <w:b w:val="1"/>
          <w:bCs w:val="1"/>
          <w:noProof w:val="0"/>
          <w:sz w:val="20"/>
          <w:szCs w:val="20"/>
          <w:lang w:val="en-US"/>
        </w:rPr>
        <w:t xml:space="preserve">before the </w:t>
      </w:r>
      <w:r w:rsidRPr="57F4B1A8" w:rsidR="2C1C7C16">
        <w:rPr>
          <w:b w:val="1"/>
          <w:bCs w:val="1"/>
          <w:noProof w:val="0"/>
          <w:sz w:val="20"/>
          <w:szCs w:val="20"/>
          <w:lang w:val="en-US"/>
        </w:rPr>
        <w:t>CutOffDate</w:t>
      </w:r>
      <w:r w:rsidRPr="57F4B1A8" w:rsidR="2C1C7C16">
        <w:rPr>
          <w:noProof w:val="0"/>
          <w:sz w:val="20"/>
          <w:szCs w:val="20"/>
          <w:lang w:val="en-US"/>
        </w:rPr>
        <w:t xml:space="preserve"> in the target, while the source shows dates </w:t>
      </w:r>
      <w:r w:rsidRPr="57F4B1A8" w:rsidR="2C1C7C16">
        <w:rPr>
          <w:b w:val="1"/>
          <w:bCs w:val="1"/>
          <w:noProof w:val="0"/>
          <w:sz w:val="20"/>
          <w:szCs w:val="20"/>
          <w:lang w:val="en-US"/>
        </w:rPr>
        <w:t xml:space="preserve">after </w:t>
      </w:r>
      <w:r w:rsidRPr="57F4B1A8" w:rsidR="120816EC">
        <w:rPr>
          <w:rFonts w:ascii="Roboto" w:hAnsi="Roboto" w:eastAsia="Roboto" w:cs="Roboto"/>
          <w:b w:val="1"/>
          <w:bCs w:val="1"/>
          <w:noProof w:val="0"/>
          <w:sz w:val="20"/>
          <w:szCs w:val="20"/>
          <w:lang w:val="en-US"/>
        </w:rPr>
        <w:t xml:space="preserve">the </w:t>
      </w:r>
      <w:r w:rsidRPr="57F4B1A8" w:rsidR="120816EC">
        <w:rPr>
          <w:rFonts w:ascii="Roboto" w:hAnsi="Roboto" w:eastAsia="Roboto" w:cs="Roboto"/>
          <w:b w:val="1"/>
          <w:bCs w:val="1"/>
          <w:noProof w:val="0"/>
          <w:sz w:val="20"/>
          <w:szCs w:val="20"/>
          <w:lang w:val="en-US"/>
        </w:rPr>
        <w:t>CutOffDate</w:t>
      </w:r>
      <w:r w:rsidRPr="57F4B1A8" w:rsidR="120816EC">
        <w:rPr>
          <w:rFonts w:ascii="Roboto" w:hAnsi="Roboto" w:eastAsia="Roboto" w:cs="Roboto"/>
          <w:b w:val="1"/>
          <w:bCs w:val="1"/>
          <w:noProof w:val="0"/>
          <w:sz w:val="20"/>
          <w:szCs w:val="20"/>
          <w:lang w:val="en-US"/>
        </w:rPr>
        <w:t xml:space="preserve"> (</w:t>
      </w:r>
      <w:r w:rsidRPr="57F4B1A8" w:rsidR="120816EC">
        <w:rPr>
          <w:rFonts w:ascii="Roboto" w:hAnsi="Roboto" w:eastAsia="Roboto" w:cs="Roboto"/>
          <w:noProof w:val="0"/>
          <w:sz w:val="20"/>
          <w:szCs w:val="20"/>
          <w:lang w:val="en-US"/>
        </w:rPr>
        <w:t>'2026-01-20'</w:t>
      </w:r>
      <w:r w:rsidRPr="57F4B1A8" w:rsidR="120816EC">
        <w:rPr>
          <w:rFonts w:ascii="Roboto" w:hAnsi="Roboto" w:eastAsia="Roboto" w:cs="Roboto"/>
          <w:noProof w:val="0"/>
          <w:sz w:val="20"/>
          <w:szCs w:val="20"/>
          <w:lang w:val="en-US"/>
        </w:rPr>
        <w:t>)</w:t>
      </w:r>
      <w:r w:rsidRPr="57F4B1A8" w:rsidR="120816EC">
        <w:rPr>
          <w:b w:val="1"/>
          <w:bCs w:val="1"/>
          <w:noProof w:val="0"/>
          <w:sz w:val="20"/>
          <w:szCs w:val="20"/>
          <w:lang w:val="en-US"/>
        </w:rPr>
        <w:t xml:space="preserve"> </w:t>
      </w:r>
      <w:r w:rsidRPr="57F4B1A8" w:rsidR="2C1C7C16">
        <w:rPr>
          <w:noProof w:val="0"/>
          <w:sz w:val="20"/>
          <w:szCs w:val="20"/>
          <w:lang w:val="en-US"/>
        </w:rPr>
        <w:t>,</w:t>
      </w:r>
      <w:r w:rsidRPr="57F4B1A8" w:rsidR="2C1C7C16">
        <w:rPr>
          <w:noProof w:val="0"/>
          <w:sz w:val="20"/>
          <w:szCs w:val="20"/>
          <w:lang w:val="en-US"/>
        </w:rPr>
        <w:t xml:space="preserve"> sug</w:t>
      </w:r>
      <w:r w:rsidRPr="57F4B1A8" w:rsidR="2C1C7C16">
        <w:rPr>
          <w:noProof w:val="0"/>
          <w:sz w:val="20"/>
          <w:szCs w:val="20"/>
          <w:lang w:val="en-US"/>
        </w:rPr>
        <w:t>gesting up</w:t>
      </w:r>
      <w:r w:rsidRPr="57F4B1A8" w:rsidR="2C1C7C16">
        <w:rPr>
          <w:noProof w:val="0"/>
          <w:sz w:val="20"/>
          <w:szCs w:val="20"/>
          <w:lang w:val="en-US"/>
        </w:rPr>
        <w:t>dates occurred in the source after the extract.</w:t>
      </w:r>
    </w:p>
    <w:p w:rsidR="036BAA65" w:rsidP="345C4311" w:rsidRDefault="036BAA65" w14:paraId="12BA778C" w14:textId="6D3783CE">
      <w:pPr>
        <w:pStyle w:val="ListParagraph"/>
        <w:ind w:left="1080"/>
      </w:pPr>
    </w:p>
    <w:p w:rsidR="036BAA65" w:rsidP="345C4311" w:rsidRDefault="036BAA65" w14:paraId="1107BD92" w14:textId="0AF37417">
      <w:pPr>
        <w:pStyle w:val="Normal"/>
        <w:ind/>
      </w:pPr>
    </w:p>
    <w:p w:rsidR="036BAA65" w:rsidP="345C4311" w:rsidRDefault="036BAA65" w14:paraId="4F5BF948" w14:textId="19AF8DB7">
      <w:pPr>
        <w:pStyle w:val="Normal"/>
        <w:ind/>
        <w:rPr>
          <w:b w:val="1"/>
          <w:bCs w:val="1"/>
        </w:rPr>
      </w:pPr>
    </w:p>
    <w:p w:rsidR="036BAA65" w:rsidP="345C4311" w:rsidRDefault="036BAA65" w14:paraId="7FE38C27" w14:textId="44E2A0AF">
      <w:pPr>
        <w:pStyle w:val="Normal"/>
        <w:ind/>
        <w:rPr>
          <w:b w:val="1"/>
          <w:bCs w:val="1"/>
        </w:rPr>
      </w:pPr>
    </w:p>
    <w:p w:rsidR="036BAA65" w:rsidP="345C4311" w:rsidRDefault="036BAA65" w14:paraId="6EE3A19D" w14:textId="31B5E2FD">
      <w:pPr>
        <w:pStyle w:val="Normal"/>
        <w:ind/>
        <w:rPr>
          <w:b w:val="1"/>
          <w:bCs w:val="1"/>
        </w:rPr>
      </w:pPr>
    </w:p>
    <w:p w:rsidR="57F4B1A8" w:rsidP="57F4B1A8" w:rsidRDefault="57F4B1A8" w14:paraId="16979E6C" w14:textId="103CB611">
      <w:pPr>
        <w:pStyle w:val="Normal"/>
        <w:rPr>
          <w:b w:val="1"/>
          <w:bCs w:val="1"/>
        </w:rPr>
      </w:pPr>
    </w:p>
    <w:p w:rsidR="036BAA65" w:rsidP="345C4311" w:rsidRDefault="036BAA65" w14:paraId="30684857" w14:textId="0CE7DB57">
      <w:pPr>
        <w:pStyle w:val="Normal"/>
        <w:spacing w:before="240" w:beforeAutospacing="off" w:after="240" w:afterAutospacing="off"/>
        <w:ind/>
        <w:rPr>
          <w:b w:val="1"/>
          <w:bCs w:val="1"/>
          <w:noProof w:val="0"/>
          <w:sz w:val="20"/>
          <w:szCs w:val="20"/>
          <w:lang w:val="en-US"/>
        </w:rPr>
      </w:pPr>
      <w:r w:rsidRPr="345C4311" w:rsidR="799A0B2E">
        <w:rPr>
          <w:b w:val="1"/>
          <w:bCs w:val="1"/>
          <w:sz w:val="20"/>
          <w:szCs w:val="20"/>
        </w:rPr>
        <w:t>Table Name: OrderApi_Renewal_c</w:t>
      </w:r>
    </w:p>
    <w:p w:rsidR="036BAA65" w:rsidP="345C4311" w:rsidRDefault="036BAA65" w14:paraId="1992FF93" w14:textId="0A8FD8E0">
      <w:pPr>
        <w:pStyle w:val="Normal"/>
        <w:spacing w:before="240" w:beforeAutospacing="off" w:after="240" w:afterAutospacing="off"/>
        <w:ind/>
      </w:pPr>
      <w:r w:rsidR="799A0B2E">
        <w:drawing>
          <wp:inline wp14:editId="30EA1FA5" wp14:anchorId="236C54E5">
            <wp:extent cx="4806891" cy="4605617"/>
            <wp:effectExtent l="9525" t="9525" r="9525" b="9525"/>
            <wp:docPr id="171107689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15915113" name="Picture 1115915113"/>
                    <pic:cNvPicPr/>
                  </pic:nvPicPr>
                  <pic:blipFill>
                    <a:blip xmlns:r="http://schemas.openxmlformats.org/officeDocument/2006/relationships" r:embed="rId353883430">
                      <a:extLst>
                        <a:ext uri="{28A0092B-C50C-407E-A947-70E740481C1C}">
                          <a14:useLocalDpi xmlns:a14="http://schemas.microsoft.com/office/drawing/2010/main"/>
                        </a:ext>
                      </a:extLst>
                    </a:blip>
                    <a:stretch>
                      <a:fillRect/>
                    </a:stretch>
                  </pic:blipFill>
                  <pic:spPr>
                    <a:xfrm rot="0">
                      <a:off x="0" y="0"/>
                      <a:ext cx="4806891" cy="4605617"/>
                    </a:xfrm>
                    <a:prstGeom prst="rect">
                      <a:avLst/>
                    </a:prstGeom>
                    <a:ln w="9525">
                      <a:solidFill>
                        <a:schemeClr val="tx1"/>
                      </a:solidFill>
                      <a:prstDash val="solid"/>
                    </a:ln>
                  </pic:spPr>
                </pic:pic>
              </a:graphicData>
            </a:graphic>
          </wp:inline>
        </w:drawing>
      </w:r>
    </w:p>
    <w:p w:rsidR="036BAA65" w:rsidP="345C4311" w:rsidRDefault="036BAA65" w14:paraId="56BD5A85" w14:textId="536C56CC">
      <w:pPr>
        <w:pStyle w:val="Normal"/>
        <w:spacing w:before="240" w:beforeAutospacing="off" w:after="240" w:afterAutospacing="off"/>
        <w:ind/>
      </w:pPr>
      <w:r w:rsidR="6E916B2D">
        <w:drawing>
          <wp:inline wp14:editId="48285C41" wp14:anchorId="353AA082">
            <wp:extent cx="5025423" cy="4218481"/>
            <wp:effectExtent l="9525" t="9525" r="9525" b="9525"/>
            <wp:docPr id="26517852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82624302" name="Picture 1082624302"/>
                    <pic:cNvPicPr/>
                  </pic:nvPicPr>
                  <pic:blipFill>
                    <a:blip xmlns:r="http://schemas.openxmlformats.org/officeDocument/2006/relationships" r:embed="rId2118759851">
                      <a:extLst>
                        <a:ext uri="{28A0092B-C50C-407E-A947-70E740481C1C}">
                          <a14:useLocalDpi xmlns:a14="http://schemas.microsoft.com/office/drawing/2010/main"/>
                        </a:ext>
                      </a:extLst>
                    </a:blip>
                    <a:stretch>
                      <a:fillRect/>
                    </a:stretch>
                  </pic:blipFill>
                  <pic:spPr>
                    <a:xfrm rot="0">
                      <a:off x="0" y="0"/>
                      <a:ext cx="5025423" cy="4218481"/>
                    </a:xfrm>
                    <a:prstGeom prst="rect">
                      <a:avLst/>
                    </a:prstGeom>
                    <a:ln w="9525">
                      <a:solidFill>
                        <a:schemeClr val="tx1"/>
                      </a:solidFill>
                      <a:prstDash val="solid"/>
                    </a:ln>
                  </pic:spPr>
                </pic:pic>
              </a:graphicData>
            </a:graphic>
          </wp:inline>
        </w:drawing>
      </w:r>
    </w:p>
    <w:p w:rsidR="036BAA65" w:rsidP="345C4311" w:rsidRDefault="036BAA65" w14:paraId="4FF8DFD2" w14:textId="7EC10BF8">
      <w:pPr>
        <w:pStyle w:val="ListParagraph"/>
        <w:numPr>
          <w:ilvl w:val="0"/>
          <w:numId w:val="32"/>
        </w:numPr>
        <w:spacing w:before="240" w:beforeAutospacing="off" w:after="240" w:afterAutospacing="off"/>
        <w:ind/>
        <w:rPr>
          <w:b w:val="1"/>
          <w:bCs w:val="1"/>
          <w:sz w:val="20"/>
          <w:szCs w:val="20"/>
        </w:rPr>
      </w:pPr>
      <w:r w:rsidRPr="345C4311" w:rsidR="799A0B2E">
        <w:rPr>
          <w:b w:val="1"/>
          <w:bCs w:val="1"/>
          <w:sz w:val="20"/>
          <w:szCs w:val="20"/>
        </w:rPr>
        <w:t xml:space="preserve">Status: </w:t>
      </w:r>
      <w:r w:rsidRPr="345C4311" w:rsidR="799A0B2E">
        <w:rPr>
          <w:b w:val="0"/>
          <w:bCs w:val="0"/>
          <w:sz w:val="20"/>
          <w:szCs w:val="20"/>
        </w:rPr>
        <w:t>Pass</w:t>
      </w:r>
    </w:p>
    <w:p w:rsidR="036BAA65" w:rsidP="345C4311" w:rsidRDefault="036BAA65" w14:paraId="37B51B6D" w14:textId="5237E10B">
      <w:pPr>
        <w:pStyle w:val="ListParagraph"/>
        <w:numPr>
          <w:ilvl w:val="0"/>
          <w:numId w:val="37"/>
        </w:numPr>
        <w:spacing w:before="240" w:beforeAutospacing="off" w:after="240" w:afterAutospacing="off"/>
        <w:ind/>
        <w:rPr>
          <w:rFonts w:ascii="Roboto" w:hAnsi="Roboto" w:eastAsia="Roboto" w:cs="Roboto"/>
          <w:noProof w:val="0"/>
          <w:lang w:val="en-US"/>
        </w:rPr>
      </w:pPr>
      <w:r w:rsidRPr="345C4311" w:rsidR="1EEEA3E7">
        <w:rPr>
          <w:rFonts w:ascii="Roboto" w:hAnsi="Roboto" w:eastAsia="Roboto" w:cs="Roboto"/>
          <w:b w:val="1"/>
          <w:bCs w:val="1"/>
          <w:noProof w:val="0"/>
          <w:lang w:val="en-US"/>
        </w:rPr>
        <w:t>OrderApi_Renewal__c</w:t>
      </w:r>
      <w:r w:rsidRPr="345C4311" w:rsidR="3853BAB7">
        <w:rPr>
          <w:rFonts w:ascii="Roboto" w:hAnsi="Roboto" w:eastAsia="Roboto" w:cs="Roboto"/>
          <w:b w:val="1"/>
          <w:bCs w:val="1"/>
          <w:noProof w:val="0"/>
          <w:lang w:val="en-US"/>
        </w:rPr>
        <w:t xml:space="preserve"> table: There are</w:t>
      </w:r>
      <w:r w:rsidRPr="345C4311" w:rsidR="1EEEA3E7">
        <w:rPr>
          <w:rFonts w:ascii="Roboto" w:hAnsi="Roboto" w:eastAsia="Roboto" w:cs="Roboto"/>
          <w:noProof w:val="0"/>
          <w:lang w:val="en-US"/>
        </w:rPr>
        <w:t xml:space="preserve"> </w:t>
      </w:r>
      <w:r w:rsidRPr="345C4311" w:rsidR="1EEEA3E7">
        <w:rPr>
          <w:rFonts w:ascii="Roboto" w:hAnsi="Roboto" w:eastAsia="Roboto" w:cs="Roboto"/>
          <w:b w:val="1"/>
          <w:bCs w:val="1"/>
          <w:noProof w:val="0"/>
          <w:lang w:val="en-US"/>
        </w:rPr>
        <w:t>20 records</w:t>
      </w:r>
      <w:r w:rsidRPr="345C4311" w:rsidR="1EEEA3E7">
        <w:rPr>
          <w:rFonts w:ascii="Roboto" w:hAnsi="Roboto" w:eastAsia="Roboto" w:cs="Roboto"/>
          <w:noProof w:val="0"/>
          <w:lang w:val="en-US"/>
        </w:rPr>
        <w:t xml:space="preserve"> in both the </w:t>
      </w:r>
      <w:r w:rsidRPr="345C4311" w:rsidR="1EEEA3E7">
        <w:rPr>
          <w:rFonts w:ascii="Roboto" w:hAnsi="Roboto" w:eastAsia="Roboto" w:cs="Roboto"/>
          <w:noProof w:val="0"/>
          <w:lang w:val="en-US"/>
        </w:rPr>
        <w:t>Bronze</w:t>
      </w:r>
      <w:r w:rsidRPr="345C4311" w:rsidR="1EEEA3E7">
        <w:rPr>
          <w:rFonts w:ascii="Roboto" w:hAnsi="Roboto" w:eastAsia="Roboto" w:cs="Roboto"/>
          <w:noProof w:val="0"/>
          <w:lang w:val="en-US"/>
        </w:rPr>
        <w:t xml:space="preserve"> target and the </w:t>
      </w:r>
      <w:r w:rsidRPr="345C4311" w:rsidR="1EEEA3E7">
        <w:rPr>
          <w:rFonts w:ascii="Roboto" w:hAnsi="Roboto" w:eastAsia="Roboto" w:cs="Roboto"/>
          <w:noProof w:val="0"/>
          <w:lang w:val="en-US"/>
        </w:rPr>
        <w:t>Salesforce_Prod</w:t>
      </w:r>
      <w:r w:rsidRPr="345C4311" w:rsidR="1EEEA3E7">
        <w:rPr>
          <w:rFonts w:ascii="Roboto" w:hAnsi="Roboto" w:eastAsia="Roboto" w:cs="Roboto"/>
          <w:noProof w:val="0"/>
          <w:lang w:val="en-US"/>
        </w:rPr>
        <w:t xml:space="preserve"> source, confirming the record set aligns (no missing/extra rows in this sample). However, the </w:t>
      </w:r>
      <w:r w:rsidRPr="345C4311" w:rsidR="1EEEA3E7">
        <w:rPr>
          <w:rFonts w:ascii="Roboto" w:hAnsi="Roboto" w:eastAsia="Roboto" w:cs="Roboto"/>
          <w:b w:val="1"/>
          <w:bCs w:val="1"/>
          <w:noProof w:val="0"/>
          <w:lang w:val="en-US"/>
        </w:rPr>
        <w:t xml:space="preserve">source </w:t>
      </w:r>
      <w:r w:rsidRPr="345C4311" w:rsidR="1EEEA3E7">
        <w:rPr>
          <w:rFonts w:ascii="Roboto" w:hAnsi="Roboto" w:eastAsia="Roboto" w:cs="Roboto"/>
          <w:b w:val="1"/>
          <w:bCs w:val="1"/>
          <w:noProof w:val="0"/>
          <w:lang w:val="en-US"/>
        </w:rPr>
        <w:t>SystemModstamp</w:t>
      </w:r>
      <w:r w:rsidRPr="345C4311" w:rsidR="1EEEA3E7">
        <w:rPr>
          <w:rFonts w:ascii="Roboto" w:hAnsi="Roboto" w:eastAsia="Roboto" w:cs="Roboto"/>
          <w:b w:val="1"/>
          <w:bCs w:val="1"/>
          <w:noProof w:val="0"/>
          <w:lang w:val="en-US"/>
        </w:rPr>
        <w:t xml:space="preserve"> values are after the </w:t>
      </w:r>
      <w:r w:rsidRPr="345C4311" w:rsidR="1EEEA3E7">
        <w:rPr>
          <w:rFonts w:ascii="Roboto" w:hAnsi="Roboto" w:eastAsia="Roboto" w:cs="Roboto"/>
          <w:b w:val="1"/>
          <w:bCs w:val="1"/>
          <w:noProof w:val="0"/>
          <w:lang w:val="en-US"/>
        </w:rPr>
        <w:t>CutOffDate</w:t>
      </w:r>
      <w:r w:rsidRPr="345C4311" w:rsidR="1EEEA3E7">
        <w:rPr>
          <w:rFonts w:ascii="Roboto" w:hAnsi="Roboto" w:eastAsia="Roboto" w:cs="Roboto"/>
          <w:b w:val="1"/>
          <w:bCs w:val="1"/>
          <w:noProof w:val="0"/>
          <w:lang w:val="en-US"/>
        </w:rPr>
        <w:t xml:space="preserve"> (e.g., 2026-01-23)</w:t>
      </w:r>
      <w:r w:rsidRPr="345C4311" w:rsidR="1EEEA3E7">
        <w:rPr>
          <w:rFonts w:ascii="Roboto" w:hAnsi="Roboto" w:eastAsia="Roboto" w:cs="Roboto"/>
          <w:noProof w:val="0"/>
          <w:lang w:val="en-US"/>
        </w:rPr>
        <w:t xml:space="preserve"> while the </w:t>
      </w:r>
      <w:r w:rsidRPr="345C4311" w:rsidR="1EEEA3E7">
        <w:rPr>
          <w:rFonts w:ascii="Roboto" w:hAnsi="Roboto" w:eastAsia="Roboto" w:cs="Roboto"/>
          <w:b w:val="1"/>
          <w:bCs w:val="1"/>
          <w:noProof w:val="0"/>
          <w:lang w:val="en-US"/>
        </w:rPr>
        <w:t xml:space="preserve">target </w:t>
      </w:r>
      <w:r w:rsidRPr="345C4311" w:rsidR="1EEEA3E7">
        <w:rPr>
          <w:rFonts w:ascii="Roboto" w:hAnsi="Roboto" w:eastAsia="Roboto" w:cs="Roboto"/>
          <w:b w:val="1"/>
          <w:bCs w:val="1"/>
          <w:noProof w:val="0"/>
          <w:lang w:val="en-US"/>
        </w:rPr>
        <w:t>SystemModstamp</w:t>
      </w:r>
      <w:r w:rsidRPr="345C4311" w:rsidR="1EEEA3E7">
        <w:rPr>
          <w:rFonts w:ascii="Roboto" w:hAnsi="Roboto" w:eastAsia="Roboto" w:cs="Roboto"/>
          <w:b w:val="1"/>
          <w:bCs w:val="1"/>
          <w:noProof w:val="0"/>
          <w:lang w:val="en-US"/>
        </w:rPr>
        <w:t xml:space="preserve"> values are before the </w:t>
      </w:r>
      <w:r w:rsidRPr="345C4311" w:rsidR="1EEEA3E7">
        <w:rPr>
          <w:rFonts w:ascii="Roboto" w:hAnsi="Roboto" w:eastAsia="Roboto" w:cs="Roboto"/>
          <w:b w:val="1"/>
          <w:bCs w:val="1"/>
          <w:noProof w:val="0"/>
          <w:lang w:val="en-US"/>
        </w:rPr>
        <w:t>CutOffDate</w:t>
      </w:r>
      <w:r w:rsidRPr="345C4311" w:rsidR="1EEEA3E7">
        <w:rPr>
          <w:rFonts w:ascii="Roboto" w:hAnsi="Roboto" w:eastAsia="Roboto" w:cs="Roboto"/>
          <w:b w:val="1"/>
          <w:bCs w:val="1"/>
          <w:noProof w:val="0"/>
          <w:lang w:val="en-US"/>
        </w:rPr>
        <w:t xml:space="preserve"> (mostly 2025-08-07 / 2026-01-01)</w:t>
      </w:r>
      <w:r w:rsidRPr="345C4311" w:rsidR="1EEEA3E7">
        <w:rPr>
          <w:rFonts w:ascii="Roboto" w:hAnsi="Roboto" w:eastAsia="Roboto" w:cs="Roboto"/>
          <w:noProof w:val="0"/>
          <w:lang w:val="en-US"/>
        </w:rPr>
        <w:t xml:space="preserve">, </w:t>
      </w:r>
      <w:r w:rsidRPr="345C4311" w:rsidR="1EEEA3E7">
        <w:rPr>
          <w:rFonts w:ascii="Roboto" w:hAnsi="Roboto" w:eastAsia="Roboto" w:cs="Roboto"/>
          <w:noProof w:val="0"/>
          <w:lang w:val="en-US"/>
        </w:rPr>
        <w:t>indicating</w:t>
      </w:r>
      <w:r w:rsidRPr="345C4311" w:rsidR="1EEEA3E7">
        <w:rPr>
          <w:rFonts w:ascii="Roboto" w:hAnsi="Roboto" w:eastAsia="Roboto" w:cs="Roboto"/>
          <w:noProof w:val="0"/>
          <w:lang w:val="en-US"/>
        </w:rPr>
        <w:t xml:space="preserve"> the records were updated in Salesforce after the point-in-time extract/load used to populate Bronze</w:t>
      </w:r>
    </w:p>
    <w:p w:rsidR="036BAA65" w:rsidP="345C4311" w:rsidRDefault="036BAA65" w14:paraId="64CE666C" w14:textId="540BCB1A">
      <w:pPr>
        <w:pStyle w:val="Normal"/>
        <w:ind/>
        <w:rPr>
          <w:b w:val="1"/>
          <w:bCs w:val="1"/>
        </w:rPr>
      </w:pPr>
    </w:p>
    <w:p w:rsidR="036BAA65" w:rsidP="345C4311" w:rsidRDefault="036BAA65" w14:paraId="6227CD1F" w14:textId="4887442C">
      <w:pPr>
        <w:pStyle w:val="Normal"/>
        <w:ind/>
        <w:rPr>
          <w:b w:val="1"/>
          <w:bCs w:val="1"/>
        </w:rPr>
      </w:pPr>
    </w:p>
    <w:p w:rsidR="036BAA65" w:rsidP="345C4311" w:rsidRDefault="036BAA65" w14:paraId="69B61029" w14:textId="25A68AEF">
      <w:pPr>
        <w:pStyle w:val="Normal"/>
        <w:ind/>
        <w:rPr>
          <w:b w:val="1"/>
          <w:bCs w:val="1"/>
        </w:rPr>
      </w:pPr>
    </w:p>
    <w:p w:rsidR="036BAA65" w:rsidP="345C4311" w:rsidRDefault="036BAA65" w14:paraId="68CB1DAE" w14:textId="11135026">
      <w:pPr>
        <w:pStyle w:val="Normal"/>
        <w:ind/>
        <w:rPr>
          <w:b w:val="1"/>
          <w:bCs w:val="1"/>
        </w:rPr>
      </w:pPr>
    </w:p>
    <w:p w:rsidR="036BAA65" w:rsidP="345C4311" w:rsidRDefault="036BAA65" w14:paraId="6B7C9DEF" w14:textId="122861A7">
      <w:pPr>
        <w:pStyle w:val="Normal"/>
        <w:ind/>
        <w:rPr>
          <w:b w:val="1"/>
          <w:bCs w:val="1"/>
        </w:rPr>
      </w:pPr>
    </w:p>
    <w:p w:rsidR="036BAA65" w:rsidP="345C4311" w:rsidRDefault="036BAA65" w14:paraId="6080D975" w14:textId="0473A46A">
      <w:pPr>
        <w:pStyle w:val="Normal"/>
        <w:ind/>
        <w:rPr>
          <w:b w:val="1"/>
          <w:bCs w:val="1"/>
        </w:rPr>
      </w:pPr>
    </w:p>
    <w:p w:rsidR="57F4B1A8" w:rsidP="57F4B1A8" w:rsidRDefault="57F4B1A8" w14:paraId="0E9D402C" w14:textId="03502E21">
      <w:pPr>
        <w:pStyle w:val="Normal"/>
        <w:rPr>
          <w:b w:val="1"/>
          <w:bCs w:val="1"/>
        </w:rPr>
      </w:pPr>
    </w:p>
    <w:p w:rsidR="036BAA65" w:rsidP="345C4311" w:rsidRDefault="036BAA65" w14:paraId="3669B2C5" w14:textId="014C65EE">
      <w:pPr>
        <w:pStyle w:val="Normal"/>
        <w:ind/>
        <w:rPr>
          <w:b w:val="1"/>
          <w:bCs w:val="1"/>
        </w:rPr>
      </w:pPr>
      <w:r w:rsidRPr="345C4311" w:rsidR="3969CBFC">
        <w:rPr>
          <w:b w:val="1"/>
          <w:bCs w:val="1"/>
        </w:rPr>
        <w:t>Table Name: Npe5_Affiliation_c</w:t>
      </w:r>
    </w:p>
    <w:p w:rsidR="036BAA65" w:rsidP="345C4311" w:rsidRDefault="036BAA65" w14:paraId="6789DA73" w14:textId="63A3EEDA">
      <w:pPr>
        <w:pStyle w:val="Normal"/>
        <w:ind/>
      </w:pPr>
      <w:r w:rsidR="3969CBFC">
        <w:drawing>
          <wp:inline wp14:editId="38009AAE" wp14:anchorId="5B179770">
            <wp:extent cx="5564289" cy="2231317"/>
            <wp:effectExtent l="9525" t="9525" r="9525" b="9525"/>
            <wp:docPr id="30399450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25676383" name="Picture 1425676383"/>
                    <pic:cNvPicPr/>
                  </pic:nvPicPr>
                  <pic:blipFill>
                    <a:blip xmlns:r="http://schemas.openxmlformats.org/officeDocument/2006/relationships" r:embed="rId1433504850">
                      <a:extLst>
                        <a:ext uri="{28A0092B-C50C-407E-A947-70E740481C1C}">
                          <a14:useLocalDpi xmlns:a14="http://schemas.microsoft.com/office/drawing/2010/main"/>
                        </a:ext>
                      </a:extLst>
                    </a:blip>
                    <a:stretch>
                      <a:fillRect/>
                    </a:stretch>
                  </pic:blipFill>
                  <pic:spPr>
                    <a:xfrm rot="0">
                      <a:off x="0" y="0"/>
                      <a:ext cx="5564289" cy="2231317"/>
                    </a:xfrm>
                    <a:prstGeom prst="rect">
                      <a:avLst/>
                    </a:prstGeom>
                    <a:ln w="9525">
                      <a:solidFill>
                        <a:schemeClr val="tx1"/>
                      </a:solidFill>
                      <a:prstDash val="solid"/>
                    </a:ln>
                  </pic:spPr>
                </pic:pic>
              </a:graphicData>
            </a:graphic>
          </wp:inline>
        </w:drawing>
      </w:r>
    </w:p>
    <w:p w:rsidR="036BAA65" w:rsidP="345C4311" w:rsidRDefault="036BAA65" w14:paraId="2314E615" w14:textId="64486183">
      <w:pPr>
        <w:pStyle w:val="Normal"/>
        <w:ind/>
      </w:pPr>
      <w:r w:rsidR="3969CBFC">
        <w:drawing>
          <wp:inline wp14:editId="33531F91" wp14:anchorId="6AD7231A">
            <wp:extent cx="5767443" cy="1927974"/>
            <wp:effectExtent l="9525" t="9525" r="9525" b="9525"/>
            <wp:docPr id="125237984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44283865" name="Picture 1344283865"/>
                    <pic:cNvPicPr/>
                  </pic:nvPicPr>
                  <pic:blipFill>
                    <a:blip xmlns:r="http://schemas.openxmlformats.org/officeDocument/2006/relationships" r:embed="rId834132347">
                      <a:extLst>
                        <a:ext uri="{28A0092B-C50C-407E-A947-70E740481C1C}">
                          <a14:useLocalDpi xmlns:a14="http://schemas.microsoft.com/office/drawing/2010/main"/>
                        </a:ext>
                      </a:extLst>
                    </a:blip>
                    <a:stretch>
                      <a:fillRect/>
                    </a:stretch>
                  </pic:blipFill>
                  <pic:spPr>
                    <a:xfrm rot="0">
                      <a:off x="0" y="0"/>
                      <a:ext cx="5767443" cy="1927974"/>
                    </a:xfrm>
                    <a:prstGeom prst="rect">
                      <a:avLst/>
                    </a:prstGeom>
                    <a:ln w="9525">
                      <a:solidFill>
                        <a:schemeClr val="tx1"/>
                      </a:solidFill>
                      <a:prstDash val="solid"/>
                    </a:ln>
                  </pic:spPr>
                </pic:pic>
              </a:graphicData>
            </a:graphic>
          </wp:inline>
        </w:drawing>
      </w:r>
    </w:p>
    <w:p w:rsidR="036BAA65" w:rsidP="345C4311" w:rsidRDefault="036BAA65" w14:paraId="3A273D5B" w14:textId="7AF24EDC">
      <w:pPr>
        <w:pStyle w:val="ListParagraph"/>
        <w:numPr>
          <w:ilvl w:val="0"/>
          <w:numId w:val="31"/>
        </w:numPr>
        <w:ind/>
        <w:rPr>
          <w:sz w:val="20"/>
          <w:szCs w:val="20"/>
        </w:rPr>
      </w:pPr>
      <w:r w:rsidRPr="345C4311" w:rsidR="3969CBFC">
        <w:rPr>
          <w:b w:val="1"/>
          <w:bCs w:val="1"/>
          <w:sz w:val="20"/>
          <w:szCs w:val="20"/>
        </w:rPr>
        <w:t xml:space="preserve">Status: </w:t>
      </w:r>
      <w:r w:rsidRPr="345C4311" w:rsidR="3969CBFC">
        <w:rPr>
          <w:sz w:val="20"/>
          <w:szCs w:val="20"/>
        </w:rPr>
        <w:t>Pass</w:t>
      </w:r>
    </w:p>
    <w:p w:rsidR="036BAA65" w:rsidP="345C4311" w:rsidRDefault="036BAA65" w14:paraId="185B7D3C" w14:textId="2C824C8F">
      <w:pPr>
        <w:pStyle w:val="ListParagraph"/>
        <w:numPr>
          <w:ilvl w:val="0"/>
          <w:numId w:val="36"/>
        </w:numPr>
        <w:ind/>
        <w:jc w:val="left"/>
        <w:rPr>
          <w:b w:val="0"/>
          <w:bCs w:val="0"/>
          <w:sz w:val="20"/>
          <w:szCs w:val="20"/>
        </w:rPr>
      </w:pPr>
      <w:r w:rsidRPr="57F4B1A8" w:rsidR="3107D70F">
        <w:rPr>
          <w:noProof w:val="0"/>
          <w:lang w:val="en-US"/>
        </w:rPr>
        <w:t xml:space="preserve"> N</w:t>
      </w:r>
      <w:r w:rsidRPr="57F4B1A8" w:rsidR="3107D70F">
        <w:rPr>
          <w:b w:val="1"/>
          <w:bCs w:val="1"/>
          <w:noProof w:val="0"/>
          <w:lang w:val="en-US"/>
        </w:rPr>
        <w:t>pe5_Affiliation__c table:</w:t>
      </w:r>
      <w:r w:rsidRPr="57F4B1A8" w:rsidR="3107D70F">
        <w:rPr>
          <w:noProof w:val="0"/>
          <w:lang w:val="en-US"/>
        </w:rPr>
        <w:t xml:space="preserve"> </w:t>
      </w:r>
      <w:r w:rsidRPr="57F4B1A8" w:rsidR="4C45B099">
        <w:rPr>
          <w:noProof w:val="0"/>
          <w:lang w:val="en-US"/>
        </w:rPr>
        <w:t>There is</w:t>
      </w:r>
      <w:r w:rsidRPr="57F4B1A8" w:rsidR="3107D70F">
        <w:rPr>
          <w:noProof w:val="0"/>
          <w:lang w:val="en-US"/>
        </w:rPr>
        <w:t xml:space="preserve"> </w:t>
      </w:r>
      <w:r w:rsidRPr="57F4B1A8" w:rsidR="3107D70F">
        <w:rPr>
          <w:noProof w:val="0"/>
          <w:lang w:val="en-US"/>
        </w:rPr>
        <w:t xml:space="preserve">the </w:t>
      </w:r>
      <w:r w:rsidRPr="57F4B1A8" w:rsidR="3107D70F">
        <w:rPr>
          <w:b w:val="1"/>
          <w:bCs w:val="1"/>
          <w:noProof w:val="0"/>
          <w:lang w:val="en-US"/>
        </w:rPr>
        <w:t>same record</w:t>
      </w:r>
      <w:r w:rsidRPr="57F4B1A8" w:rsidR="3107D70F">
        <w:rPr>
          <w:noProof w:val="0"/>
          <w:lang w:val="en-US"/>
        </w:rPr>
        <w:t xml:space="preserve"> in both the </w:t>
      </w:r>
      <w:r w:rsidRPr="57F4B1A8" w:rsidR="3107D70F">
        <w:rPr>
          <w:noProof w:val="0"/>
          <w:lang w:val="en-US"/>
        </w:rPr>
        <w:t>Bronze</w:t>
      </w:r>
      <w:r w:rsidRPr="57F4B1A8" w:rsidR="3107D70F">
        <w:rPr>
          <w:noProof w:val="0"/>
          <w:lang w:val="en-US"/>
        </w:rPr>
        <w:t xml:space="preserve"> target and the </w:t>
      </w:r>
      <w:r w:rsidRPr="57F4B1A8" w:rsidR="3107D70F">
        <w:rPr>
          <w:noProof w:val="0"/>
          <w:lang w:val="en-US"/>
        </w:rPr>
        <w:t>Salesforce_Prod</w:t>
      </w:r>
      <w:r w:rsidRPr="57F4B1A8" w:rsidR="3107D70F">
        <w:rPr>
          <w:noProof w:val="0"/>
          <w:lang w:val="en-US"/>
        </w:rPr>
        <w:t xml:space="preserve"> source, confirming the record exists on both sides for this sample. However, the </w:t>
      </w:r>
      <w:r w:rsidRPr="57F4B1A8" w:rsidR="3107D70F">
        <w:rPr>
          <w:b w:val="1"/>
          <w:bCs w:val="1"/>
          <w:noProof w:val="0"/>
          <w:lang w:val="en-US"/>
        </w:rPr>
        <w:t xml:space="preserve">source </w:t>
      </w:r>
      <w:r w:rsidRPr="57F4B1A8" w:rsidR="3107D70F">
        <w:rPr>
          <w:rFonts w:ascii="Roboto" w:hAnsi="Roboto" w:eastAsia="Roboto" w:cs="Roboto"/>
          <w:b w:val="1"/>
          <w:bCs w:val="1"/>
          <w:noProof w:val="0"/>
          <w:lang w:val="en-US"/>
        </w:rPr>
        <w:t>SystemModstamp</w:t>
      </w:r>
      <w:r w:rsidRPr="57F4B1A8" w:rsidR="3107D70F">
        <w:rPr>
          <w:b w:val="1"/>
          <w:bCs w:val="1"/>
          <w:noProof w:val="0"/>
          <w:lang w:val="en-US"/>
        </w:rPr>
        <w:t xml:space="preserve"> is later (2026-01-23)</w:t>
      </w:r>
      <w:r w:rsidRPr="57F4B1A8" w:rsidR="3107D70F">
        <w:rPr>
          <w:noProof w:val="0"/>
          <w:lang w:val="en-US"/>
        </w:rPr>
        <w:t xml:space="preserve"> than </w:t>
      </w:r>
      <w:r w:rsidRPr="57F4B1A8" w:rsidR="13E29A38">
        <w:rPr>
          <w:noProof w:val="0"/>
          <w:lang w:val="en-US"/>
        </w:rPr>
        <w:t xml:space="preserve">the </w:t>
      </w:r>
      <w:r w:rsidRPr="57F4B1A8" w:rsidR="548898B5">
        <w:rPr>
          <w:b w:val="1"/>
          <w:bCs w:val="1"/>
          <w:noProof w:val="0"/>
          <w:lang w:val="en-US"/>
        </w:rPr>
        <w:t>CuttOff</w:t>
      </w:r>
      <w:r w:rsidRPr="57F4B1A8" w:rsidR="548898B5">
        <w:rPr>
          <w:b w:val="1"/>
          <w:bCs w:val="1"/>
          <w:noProof w:val="0"/>
          <w:lang w:val="en-US"/>
        </w:rPr>
        <w:t xml:space="preserve"> date</w:t>
      </w:r>
      <w:r w:rsidRPr="57F4B1A8" w:rsidR="3107D70F">
        <w:rPr>
          <w:noProof w:val="0"/>
          <w:lang w:val="en-US"/>
        </w:rPr>
        <w:t xml:space="preserve">, </w:t>
      </w:r>
      <w:r w:rsidRPr="57F4B1A8" w:rsidR="3107D70F">
        <w:rPr>
          <w:noProof w:val="0"/>
          <w:lang w:val="en-US"/>
        </w:rPr>
        <w:t>indicating</w:t>
      </w:r>
      <w:r w:rsidRPr="57F4B1A8" w:rsidR="3107D70F">
        <w:rPr>
          <w:noProof w:val="0"/>
          <w:lang w:val="en-US"/>
        </w:rPr>
        <w:t xml:space="preserve"> the record was </w:t>
      </w:r>
      <w:r w:rsidRPr="57F4B1A8" w:rsidR="3107D70F">
        <w:rPr>
          <w:b w:val="1"/>
          <w:bCs w:val="1"/>
          <w:noProof w:val="0"/>
          <w:lang w:val="en-US"/>
        </w:rPr>
        <w:t>updated in Salesforce after the point-in-time extract/load</w:t>
      </w:r>
      <w:r w:rsidRPr="57F4B1A8" w:rsidR="3107D70F">
        <w:rPr>
          <w:noProof w:val="0"/>
          <w:lang w:val="en-US"/>
        </w:rPr>
        <w:t xml:space="preserve"> used to populate Bronze.</w:t>
      </w:r>
    </w:p>
    <w:p w:rsidR="036BAA65" w:rsidP="345C4311" w:rsidRDefault="036BAA65" w14:paraId="423683B9" w14:textId="62D8B1E0">
      <w:pPr>
        <w:pStyle w:val="ListParagraph"/>
        <w:ind w:left="1080"/>
        <w:rPr>
          <w:sz w:val="20"/>
          <w:szCs w:val="20"/>
        </w:rPr>
      </w:pPr>
    </w:p>
    <w:p w:rsidR="036BAA65" w:rsidP="345C4311" w:rsidRDefault="036BAA65" w14:paraId="370B49C1" w14:textId="3ADFB118">
      <w:pPr>
        <w:pStyle w:val="Normal"/>
        <w:ind/>
        <w:rPr>
          <w:sz w:val="20"/>
          <w:szCs w:val="20"/>
        </w:rPr>
      </w:pPr>
    </w:p>
    <w:p w:rsidR="036BAA65" w:rsidP="345C4311" w:rsidRDefault="036BAA65" w14:paraId="4D34EA48" w14:textId="0CB74EB6">
      <w:pPr>
        <w:pStyle w:val="Normal"/>
        <w:spacing w:before="240" w:beforeAutospacing="off" w:after="240" w:afterAutospacing="off"/>
        <w:ind/>
        <w:rPr>
          <w:b w:val="1"/>
          <w:bCs w:val="1"/>
          <w:sz w:val="20"/>
          <w:szCs w:val="20"/>
        </w:rPr>
      </w:pPr>
    </w:p>
    <w:p w:rsidR="036BAA65" w:rsidP="345C4311" w:rsidRDefault="036BAA65" w14:paraId="0C27CE59" w14:textId="63AA488C">
      <w:pPr>
        <w:pStyle w:val="Normal"/>
        <w:spacing w:before="240" w:beforeAutospacing="off" w:after="240" w:afterAutospacing="off"/>
        <w:ind/>
        <w:rPr>
          <w:b w:val="1"/>
          <w:bCs w:val="1"/>
          <w:sz w:val="20"/>
          <w:szCs w:val="20"/>
        </w:rPr>
      </w:pPr>
    </w:p>
    <w:p w:rsidR="036BAA65" w:rsidP="7175925B" w:rsidRDefault="036BAA65" w14:paraId="48FBFF66" w14:textId="6D59D384">
      <w:pPr>
        <w:pStyle w:val="Normal"/>
        <w:ind w:left="0"/>
      </w:pPr>
    </w:p>
    <w:p w:rsidR="00C03CBC" w:rsidP="00C03CBC" w:rsidRDefault="00C03CBC" w14:paraId="020CCB7A" w14:textId="75DF59D1">
      <w:pPr>
        <w:pStyle w:val="Heading3"/>
        <w:numPr>
          <w:ilvl w:val="0"/>
          <w:numId w:val="7"/>
        </w:numPr>
        <w:rPr/>
      </w:pPr>
      <w:r w:rsidR="00C03CBC">
        <w:rPr/>
        <w:t>Aggregate Comparison</w:t>
      </w:r>
    </w:p>
    <w:p w:rsidR="581F63D1" w:rsidP="57F4B1A8" w:rsidRDefault="581F63D1" w14:paraId="5CAF0745" w14:textId="4C475EE7">
      <w:pPr>
        <w:pStyle w:val="ListParagraph"/>
        <w:numPr>
          <w:ilvl w:val="0"/>
          <w:numId w:val="2"/>
        </w:numPr>
        <w:rPr/>
      </w:pPr>
      <w:r w:rsidRPr="57F4B1A8" w:rsidR="581F63D1">
        <w:rPr>
          <w:b w:val="1"/>
          <w:bCs w:val="1"/>
        </w:rPr>
        <w:t>Expected Outcome</w:t>
      </w:r>
      <w:r w:rsidR="581F63D1">
        <w:rPr/>
        <w:t xml:space="preserve">: </w:t>
      </w:r>
      <w:r w:rsidR="09149AD4">
        <w:rPr/>
        <w:t>Table Hash Value between Source</w:t>
      </w:r>
      <w:r w:rsidR="3C48DCC9">
        <w:rPr/>
        <w:t xml:space="preserve"> (</w:t>
      </w:r>
      <w:r w:rsidRPr="57F4B1A8" w:rsidR="3C48DCC9">
        <w:rPr>
          <w:rFonts w:ascii="Roboto" w:hAnsi="Roboto" w:eastAsia="Roboto" w:cs="Roboto"/>
          <w:noProof w:val="0"/>
          <w:lang w:val="en-US"/>
        </w:rPr>
        <w:t>Salesforce_Prod</w:t>
      </w:r>
      <w:r w:rsidR="3C48DCC9">
        <w:rPr/>
        <w:t>)</w:t>
      </w:r>
      <w:r w:rsidR="09149AD4">
        <w:rPr/>
        <w:t xml:space="preserve"> and Target</w:t>
      </w:r>
      <w:r w:rsidR="391599A7">
        <w:rPr/>
        <w:t xml:space="preserve"> </w:t>
      </w:r>
      <w:r w:rsidRPr="57F4B1A8" w:rsidR="391599A7">
        <w:rPr>
          <w:rFonts w:ascii="Roboto" w:hAnsi="Roboto" w:eastAsia="Roboto" w:cs="Roboto"/>
          <w:noProof w:val="0"/>
          <w:sz w:val="20"/>
          <w:szCs w:val="20"/>
          <w:lang w:val="en-US"/>
        </w:rPr>
        <w:t>(Bronze/Azure SQL)</w:t>
      </w:r>
      <w:r w:rsidR="09149AD4">
        <w:rPr/>
        <w:t xml:space="preserve"> tables should match which would indicate</w:t>
      </w:r>
      <w:r w:rsidRPr="57F4B1A8" w:rsidR="7DB53781">
        <w:rPr>
          <w:noProof w:val="0"/>
          <w:lang w:val="en-US"/>
        </w:rPr>
        <w:t xml:space="preserve"> the </w:t>
      </w:r>
      <w:r w:rsidRPr="57F4B1A8" w:rsidR="7DB53781">
        <w:rPr>
          <w:b w:val="1"/>
          <w:bCs w:val="1"/>
          <w:noProof w:val="0"/>
          <w:lang w:val="en-US"/>
        </w:rPr>
        <w:t>complete set of business data values in the target table matches the source table at the aligned point-in-time</w:t>
      </w:r>
      <w:r w:rsidRPr="57F4B1A8" w:rsidR="7DB53781">
        <w:rPr>
          <w:noProof w:val="0"/>
          <w:lang w:val="en-US"/>
        </w:rPr>
        <w:t xml:space="preserve"> (i.e., no missing/extra records or value-level differences, </w:t>
      </w:r>
      <w:r w:rsidRPr="57F4B1A8" w:rsidR="045CEDAF">
        <w:rPr>
          <w:noProof w:val="0"/>
          <w:lang w:val="en-US"/>
        </w:rPr>
        <w:t xml:space="preserve">column level differences </w:t>
      </w:r>
      <w:r w:rsidRPr="57F4B1A8" w:rsidR="7DB53781">
        <w:rPr>
          <w:noProof w:val="0"/>
          <w:lang w:val="en-US"/>
        </w:rPr>
        <w:t>excluding approved technical/audit columns.</w:t>
      </w:r>
      <w:r w:rsidRPr="57F4B1A8" w:rsidR="12E70D4C">
        <w:rPr>
          <w:noProof w:val="0"/>
          <w:lang w:val="en-US"/>
        </w:rPr>
        <w:t>)</w:t>
      </w:r>
    </w:p>
    <w:p w:rsidR="00C03CBC" w:rsidP="57F4B1A8" w:rsidRDefault="00C03CBC" w14:paraId="13C97C91" w14:textId="20EEA8F4">
      <w:pPr>
        <w:pStyle w:val="ListParagraph"/>
        <w:numPr>
          <w:ilvl w:val="0"/>
          <w:numId w:val="2"/>
        </w:numPr>
        <w:rPr>
          <w:b w:val="1"/>
          <w:bCs w:val="1"/>
        </w:rPr>
      </w:pPr>
      <w:r w:rsidRPr="57F4B1A8" w:rsidR="581F63D1">
        <w:rPr>
          <w:b w:val="1"/>
          <w:bCs w:val="1"/>
        </w:rPr>
        <w:t>Actual O</w:t>
      </w:r>
      <w:r w:rsidRPr="57F4B1A8" w:rsidR="581F63D1">
        <w:rPr>
          <w:b w:val="1"/>
          <w:bCs w:val="1"/>
        </w:rPr>
        <w:t>utcome</w:t>
      </w:r>
      <w:r w:rsidR="581F63D1">
        <w:rPr/>
        <w:t xml:space="preserve">: </w:t>
      </w:r>
      <w:r w:rsidRPr="57F4B1A8" w:rsidR="581F63D1">
        <w:rPr>
          <w:b w:val="1"/>
          <w:bCs w:val="1"/>
        </w:rPr>
        <w:t xml:space="preserve"> </w:t>
      </w:r>
    </w:p>
    <w:p w:rsidR="0B294D77" w:rsidP="4D91F4D1" w:rsidRDefault="0B294D77" w14:textId="67DC954F" w14:paraId="0110A400">
      <w:pPr>
        <w:pStyle w:val="ListParagraph"/>
        <w:spacing w:before="240" w:after="240"/>
        <w:ind w:left="1080"/>
      </w:pPr>
    </w:p>
    <w:p w:rsidR="036BAA65" w:rsidP="4D91F4D1" w:rsidRDefault="036BAA65" w14:paraId="336A0170" w14:textId="64E8E09B">
      <w:pPr>
        <w:pStyle w:val="ListParagraph"/>
        <w:spacing w:before="240" w:after="240"/>
        <w:ind w:left="1080"/>
      </w:pPr>
      <w:r w:rsidR="4D91F4D1">
        <w:drawing>
          <wp:anchor distT="0" distB="0" distL="114300" distR="114300" simplePos="0" relativeHeight="251658240" behindDoc="0" locked="0" layoutInCell="1" allowOverlap="1" wp14:editId="0BFA4E0C" wp14:anchorId="24FE4F54">
            <wp:simplePos x="0" y="0"/>
            <wp:positionH relativeFrom="column">
              <wp:align>right</wp:align>
            </wp:positionH>
            <wp:positionV relativeFrom="paragraph">
              <wp:posOffset>0</wp:posOffset>
            </wp:positionV>
            <wp:extent cx="5943600" cy="3492364"/>
            <wp:effectExtent l="9525" t="9525" r="9525" b="9525"/>
            <wp:wrapSquare wrapText="bothSides"/>
            <wp:docPr id="167036186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80565344" name="Picture 680565344"/>
                    <pic:cNvPicPr/>
                  </pic:nvPicPr>
                  <pic:blipFill>
                    <a:blip xmlns:r="http://schemas.openxmlformats.org/officeDocument/2006/relationships" r:embed="rId674694484">
                      <a:extLst>
                        <a:ext uri="{28A0092B-C50C-407E-A947-70E740481C1C}">
                          <a14:useLocalDpi xmlns:a14="http://schemas.microsoft.com/office/drawing/2010/main"/>
                        </a:ext>
                      </a:extLst>
                    </a:blip>
                    <a:stretch>
                      <a:fillRect/>
                    </a:stretch>
                  </pic:blipFill>
                  <pic:spPr>
                    <a:xfrm rot="0">
                      <a:off x="0" y="0"/>
                      <a:ext cx="5943600" cy="3492364"/>
                    </a:xfrm>
                    <a:prstGeom prst="rect">
                      <a:avLst/>
                    </a:prstGeom>
                    <a:ln w="9525">
                      <a:solidFill>
                        <a:schemeClr val="tx1"/>
                      </a:solidFill>
                      <a:prstDash val="solid"/>
                    </a:ln>
                  </pic:spPr>
                </pic:pic>
              </a:graphicData>
            </a:graphic>
            <wp14:sizeRelH relativeFrom="page">
              <wp14:pctWidth>0</wp14:pctWidth>
            </wp14:sizeRelH>
            <wp14:sizeRelV relativeFrom="page">
              <wp14:pctHeight>0</wp14:pctHeight>
            </wp14:sizeRelV>
          </wp:anchor>
        </w:drawing>
      </w:r>
    </w:p>
    <w:p w:rsidR="036BAA65" w:rsidP="4D91F4D1" w:rsidRDefault="036BAA65" w14:paraId="55D1048E" w14:textId="115900DC">
      <w:pPr>
        <w:pStyle w:val="ListParagraph"/>
        <w:spacing w:before="240" w:after="240"/>
        <w:ind w:left="1080"/>
      </w:pPr>
    </w:p>
    <w:p w:rsidR="036BAA65" w:rsidP="4D91F4D1" w:rsidRDefault="036BAA65" w14:paraId="7CC96EA5" w14:textId="479D9647">
      <w:pPr>
        <w:pStyle w:val="ListParagraph"/>
        <w:spacing w:before="240" w:after="240"/>
        <w:ind w:left="1080"/>
      </w:pPr>
    </w:p>
    <w:p w:rsidR="036BAA65" w:rsidP="4D91F4D1" w:rsidRDefault="036BAA65" w14:paraId="4CEA7F06" w14:textId="6E58D02D">
      <w:pPr>
        <w:pStyle w:val="ListParagraph"/>
        <w:spacing w:before="240" w:after="240"/>
        <w:ind w:left="1080"/>
      </w:pPr>
    </w:p>
    <w:p w:rsidR="036BAA65" w:rsidP="4D91F4D1" w:rsidRDefault="036BAA65" w14:paraId="7FB849C6" w14:textId="4ED0349B">
      <w:pPr>
        <w:pStyle w:val="ListParagraph"/>
        <w:spacing w:before="240" w:after="240"/>
        <w:ind w:left="1080"/>
      </w:pPr>
    </w:p>
    <w:p w:rsidR="036BAA65" w:rsidP="4D91F4D1" w:rsidRDefault="036BAA65" w14:paraId="2FA17DC3" w14:textId="0EB3571F">
      <w:pPr>
        <w:pStyle w:val="ListParagraph"/>
        <w:spacing w:before="240" w:after="240"/>
        <w:ind w:left="1080"/>
      </w:pPr>
    </w:p>
    <w:p w:rsidR="036BAA65" w:rsidP="4D91F4D1" w:rsidRDefault="036BAA65" w14:paraId="14B79B65" w14:textId="50C1B5EC">
      <w:pPr>
        <w:pStyle w:val="ListParagraph"/>
        <w:spacing w:before="240" w:after="240"/>
        <w:ind w:left="1080"/>
      </w:pPr>
    </w:p>
    <w:p w:rsidR="036BAA65" w:rsidP="4D91F4D1" w:rsidRDefault="036BAA65" w14:paraId="35E41C65" w14:textId="325CC7F1">
      <w:pPr>
        <w:pStyle w:val="ListParagraph"/>
        <w:spacing w:before="240" w:after="240"/>
        <w:ind w:left="1080"/>
      </w:pPr>
    </w:p>
    <w:p w:rsidR="036BAA65" w:rsidP="4D91F4D1" w:rsidRDefault="036BAA65" w14:paraId="7EC3D829" w14:textId="70269EB9">
      <w:pPr>
        <w:pStyle w:val="ListParagraph"/>
        <w:spacing w:before="240" w:after="240"/>
        <w:ind w:left="1080"/>
      </w:pPr>
    </w:p>
    <w:p w:rsidR="036BAA65" w:rsidP="30C5F572" w:rsidRDefault="036BAA65" w14:textId="7C38D074" w14:paraId="6455D16B">
      <w:pPr>
        <w:pStyle w:val="Normal"/>
        <w:spacing w:before="240" w:after="240"/>
        <w:ind w:left="1080"/>
      </w:pPr>
      <w:r w:rsidR="4D91F4D1">
        <w:drawing>
          <wp:anchor distT="0" distB="0" distL="114300" distR="114300" simplePos="0" relativeHeight="251658240" behindDoc="0" locked="0" layoutInCell="1" allowOverlap="1" wp14:editId="630658A8" wp14:anchorId="116719A5">
            <wp:simplePos x="0" y="0"/>
            <wp:positionH relativeFrom="column">
              <wp:align>right</wp:align>
            </wp:positionH>
            <wp:positionV relativeFrom="paragraph">
              <wp:posOffset>0</wp:posOffset>
            </wp:positionV>
            <wp:extent cx="5943600" cy="3552825"/>
            <wp:effectExtent l="9525" t="9525" r="9525" b="9525"/>
            <wp:wrapSquare wrapText="bothSides"/>
            <wp:docPr id="198913509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89135094" name="Picture 1989135094"/>
                    <pic:cNvPicPr/>
                  </pic:nvPicPr>
                  <pic:blipFill>
                    <a:blip xmlns:r="http://schemas.openxmlformats.org/officeDocument/2006/relationships" r:embed="rId432066102">
                      <a:extLst>
                        <a:ext uri="{28A0092B-C50C-407E-A947-70E740481C1C}">
                          <a14:useLocalDpi xmlns:a14="http://schemas.microsoft.com/office/drawing/2010/main"/>
                        </a:ext>
                      </a:extLst>
                    </a:blip>
                    <a:stretch>
                      <a:fillRect/>
                    </a:stretch>
                  </pic:blipFill>
                  <pic:spPr>
                    <a:xfrm>
                      <a:off x="0" y="0"/>
                      <a:ext cx="5943600" cy="3552825"/>
                    </a:xfrm>
                    <a:prstGeom prst="rect">
                      <a:avLst/>
                    </a:prstGeom>
                    <a:ln w="9525">
                      <a:solidFill>
                        <a:schemeClr val="tx1"/>
                      </a:solidFill>
                      <a:prstDash val="solid"/>
                    </a:ln>
                  </pic:spPr>
                </pic:pic>
              </a:graphicData>
            </a:graphic>
            <wp14:sizeRelH relativeFrom="page">
              <wp14:pctWidth>0</wp14:pctWidth>
            </wp14:sizeRelH>
            <wp14:sizeRelV relativeFrom="page">
              <wp14:pctHeight>0</wp14:pctHeight>
            </wp14:sizeRelV>
          </wp:anchor>
        </w:drawing>
      </w:r>
      <w:r w:rsidR="28AB5321">
        <w:rPr/>
        <w:t xml:space="preserve"> </w:t>
      </w:r>
    </w:p>
    <w:p w:rsidR="420799BE" w:rsidP="30C5F572" w:rsidRDefault="420799BE" w14:paraId="1DC34575" w14:textId="0D1B0402">
      <w:pPr>
        <w:pStyle w:val="ListParagraph"/>
        <w:numPr>
          <w:ilvl w:val="0"/>
          <w:numId w:val="2"/>
        </w:numPr>
        <w:rPr>
          <w:sz w:val="20"/>
          <w:szCs w:val="20"/>
        </w:rPr>
      </w:pPr>
      <w:r w:rsidRPr="30C5F572" w:rsidR="420799BE">
        <w:rPr>
          <w:b w:val="1"/>
          <w:bCs w:val="1"/>
          <w:sz w:val="20"/>
          <w:szCs w:val="20"/>
        </w:rPr>
        <w:t xml:space="preserve">Status: </w:t>
      </w:r>
      <w:r w:rsidRPr="30C5F572" w:rsidR="420799BE">
        <w:rPr>
          <w:sz w:val="20"/>
          <w:szCs w:val="20"/>
        </w:rPr>
        <w:t>Pass</w:t>
      </w:r>
    </w:p>
    <w:p w:rsidR="43110986" w:rsidP="57F4B1A8" w:rsidRDefault="43110986" w14:paraId="2AEDF1FB" w14:textId="040A6166">
      <w:pPr>
        <w:pStyle w:val="ListParagraph"/>
        <w:numPr>
          <w:ilvl w:val="0"/>
          <w:numId w:val="41"/>
        </w:numPr>
        <w:spacing w:before="240" w:after="240"/>
        <w:ind w:left="1080"/>
        <w:jc w:val="left"/>
        <w:rPr>
          <w:noProof w:val="0"/>
          <w:lang w:val="en-US"/>
        </w:rPr>
      </w:pPr>
      <w:r w:rsidRPr="57F4B1A8" w:rsidR="2EBE674B">
        <w:rPr>
          <w:noProof w:val="0"/>
          <w:lang w:val="en-US"/>
        </w:rPr>
        <w:t xml:space="preserve">A total of </w:t>
      </w:r>
      <w:r w:rsidRPr="57F4B1A8" w:rsidR="2EBE674B">
        <w:rPr>
          <w:b w:val="1"/>
          <w:bCs w:val="1"/>
          <w:noProof w:val="0"/>
          <w:lang w:val="en-US"/>
        </w:rPr>
        <w:t>24 tables</w:t>
      </w:r>
      <w:r w:rsidRPr="57F4B1A8" w:rsidR="2EBE674B">
        <w:rPr>
          <w:noProof w:val="0"/>
          <w:lang w:val="en-US"/>
        </w:rPr>
        <w:t xml:space="preserve"> were evaluated using table hash validation, with </w:t>
      </w:r>
      <w:r w:rsidRPr="57F4B1A8" w:rsidR="2EBE674B">
        <w:rPr>
          <w:b w:val="1"/>
          <w:bCs w:val="1"/>
          <w:noProof w:val="0"/>
          <w:lang w:val="en-US"/>
        </w:rPr>
        <w:t>17 tables (70.83%) passing</w:t>
      </w:r>
      <w:r w:rsidRPr="57F4B1A8" w:rsidR="2EBE674B">
        <w:rPr>
          <w:noProof w:val="0"/>
          <w:lang w:val="en-US"/>
        </w:rPr>
        <w:t xml:space="preserve"> and </w:t>
      </w:r>
      <w:r w:rsidRPr="57F4B1A8" w:rsidR="2EBE674B">
        <w:rPr>
          <w:b w:val="1"/>
          <w:bCs w:val="1"/>
          <w:noProof w:val="0"/>
          <w:lang w:val="en-US"/>
        </w:rPr>
        <w:t>7 tables (29.17%) failing</w:t>
      </w:r>
      <w:r w:rsidRPr="57F4B1A8" w:rsidR="2EBE674B">
        <w:rPr>
          <w:noProof w:val="0"/>
          <w:lang w:val="en-US"/>
        </w:rPr>
        <w:t xml:space="preserve"> due to hash mismatches between source </w:t>
      </w:r>
      <w:r w:rsidRPr="57F4B1A8" w:rsidR="2EBE674B">
        <w:rPr>
          <w:rFonts w:ascii="Roboto" w:hAnsi="Roboto" w:eastAsia="Roboto" w:cs="Roboto"/>
          <w:noProof w:val="0"/>
          <w:sz w:val="20"/>
          <w:szCs w:val="20"/>
          <w:lang w:val="en-US"/>
        </w:rPr>
        <w:t>(Bronze/Azure SQL)</w:t>
      </w:r>
      <w:r w:rsidRPr="57F4B1A8" w:rsidR="2EBE674B">
        <w:rPr>
          <w:noProof w:val="0"/>
          <w:lang w:val="en-US"/>
        </w:rPr>
        <w:t xml:space="preserve"> and target </w:t>
      </w:r>
      <w:r w:rsidR="2EBE674B">
        <w:rPr/>
        <w:t>(</w:t>
      </w:r>
      <w:r w:rsidRPr="57F4B1A8" w:rsidR="2EBE674B">
        <w:rPr>
          <w:rFonts w:ascii="Roboto" w:hAnsi="Roboto" w:eastAsia="Roboto" w:cs="Roboto"/>
          <w:b w:val="0"/>
          <w:bCs w:val="0"/>
          <w:noProof w:val="0"/>
          <w:sz w:val="20"/>
          <w:szCs w:val="20"/>
          <w:lang w:val="en-US"/>
        </w:rPr>
        <w:t>Salesforce_Prod</w:t>
      </w:r>
      <w:r w:rsidRPr="57F4B1A8" w:rsidR="2EBE674B">
        <w:rPr>
          <w:rFonts w:ascii="Roboto" w:hAnsi="Roboto" w:eastAsia="Roboto" w:cs="Roboto"/>
          <w:b w:val="0"/>
          <w:bCs w:val="0"/>
          <w:noProof w:val="0"/>
          <w:sz w:val="20"/>
          <w:szCs w:val="20"/>
          <w:lang w:val="en-US"/>
        </w:rPr>
        <w:t>)</w:t>
      </w:r>
      <w:r w:rsidRPr="57F4B1A8" w:rsidR="2EBE674B">
        <w:rPr>
          <w:noProof w:val="0"/>
          <w:lang w:val="en-US"/>
        </w:rPr>
        <w:t xml:space="preserve">. </w:t>
      </w:r>
    </w:p>
    <w:p w:rsidR="43110986" w:rsidP="57F4B1A8" w:rsidRDefault="43110986" w14:paraId="0854299A" w14:textId="6ECC23FD">
      <w:pPr>
        <w:pStyle w:val="ListParagraph"/>
        <w:numPr>
          <w:ilvl w:val="0"/>
          <w:numId w:val="41"/>
        </w:numPr>
        <w:spacing w:before="240" w:after="240"/>
        <w:jc w:val="left"/>
        <w:rPr/>
      </w:pPr>
      <w:r w:rsidR="751F2D82">
        <w:rPr/>
        <w:t xml:space="preserve"> </w:t>
      </w:r>
      <w:r w:rsidRPr="57F4B1A8" w:rsidR="5EFC8814">
        <w:rPr>
          <w:noProof w:val="0"/>
          <w:lang w:val="en-US"/>
        </w:rPr>
        <w:t>A</w:t>
      </w:r>
      <w:r w:rsidRPr="57F4B1A8" w:rsidR="5EFC8814">
        <w:rPr>
          <w:noProof w:val="0"/>
          <w:lang w:val="en-US"/>
        </w:rPr>
        <w:t>ccount, Contact</w:t>
      </w:r>
      <w:r w:rsidRPr="57F4B1A8" w:rsidR="5EFC8814">
        <w:rPr>
          <w:noProof w:val="0"/>
          <w:lang w:val="en-US"/>
        </w:rPr>
        <w:t xml:space="preserve">, npe5_Affiliation__c, </w:t>
      </w:r>
      <w:r w:rsidRPr="57F4B1A8" w:rsidR="5EFC8814">
        <w:rPr>
          <w:noProof w:val="0"/>
          <w:lang w:val="en-US"/>
        </w:rPr>
        <w:t>OrderApi_Renewal__c</w:t>
      </w:r>
      <w:r w:rsidRPr="57F4B1A8" w:rsidR="5EFC8814">
        <w:rPr>
          <w:noProof w:val="0"/>
          <w:lang w:val="en-US"/>
        </w:rPr>
        <w:t xml:space="preserve">, </w:t>
      </w:r>
      <w:r w:rsidRPr="57F4B1A8" w:rsidR="5EFC8814">
        <w:rPr>
          <w:noProof w:val="0"/>
          <w:lang w:val="en-US"/>
        </w:rPr>
        <w:t>OrderApi</w:t>
      </w:r>
      <w:r w:rsidRPr="57F4B1A8" w:rsidR="5EFC8814">
        <w:rPr>
          <w:noProof w:val="0"/>
          <w:lang w:val="en-US"/>
        </w:rPr>
        <w:t>__</w:t>
      </w:r>
      <w:r w:rsidRPr="57F4B1A8" w:rsidR="5EFC8814">
        <w:rPr>
          <w:noProof w:val="0"/>
          <w:lang w:val="en-US"/>
        </w:rPr>
        <w:t>Sales_Order__c</w:t>
      </w:r>
      <w:r w:rsidRPr="57F4B1A8" w:rsidR="5EFC8814">
        <w:rPr>
          <w:noProof w:val="0"/>
          <w:lang w:val="en-US"/>
        </w:rPr>
        <w:t xml:space="preserve">, </w:t>
      </w:r>
      <w:r w:rsidRPr="57F4B1A8" w:rsidR="5EFC8814">
        <w:rPr>
          <w:noProof w:val="0"/>
          <w:lang w:val="en-US"/>
        </w:rPr>
        <w:t>OrderApi</w:t>
      </w:r>
      <w:r w:rsidRPr="57F4B1A8" w:rsidR="5EFC8814">
        <w:rPr>
          <w:noProof w:val="0"/>
          <w:lang w:val="en-US"/>
        </w:rPr>
        <w:t>__</w:t>
      </w:r>
      <w:r w:rsidRPr="57F4B1A8" w:rsidR="5EFC8814">
        <w:rPr>
          <w:noProof w:val="0"/>
          <w:lang w:val="en-US"/>
        </w:rPr>
        <w:t>Sales_Order_Line__c</w:t>
      </w:r>
      <w:r w:rsidRPr="57F4B1A8" w:rsidR="5EFC8814">
        <w:rPr>
          <w:noProof w:val="0"/>
          <w:lang w:val="en-US"/>
        </w:rPr>
        <w:t>, User2</w:t>
      </w:r>
    </w:p>
    <w:p w:rsidR="30C5F572" w:rsidP="30C5F572" w:rsidRDefault="30C5F572" w14:paraId="26D7CDE2" w14:textId="01BA2470">
      <w:pPr>
        <w:pStyle w:val="ListParagraph"/>
        <w:ind w:left="360"/>
        <w:jc w:val="left"/>
      </w:pPr>
      <w:r w:rsidR="30C5F572">
        <w:drawing>
          <wp:anchor distT="0" distB="0" distL="114300" distR="114300" simplePos="0" relativeHeight="251658240" behindDoc="0" locked="0" layoutInCell="1" allowOverlap="1" wp14:editId="0C23A426" wp14:anchorId="55E16DEC">
            <wp:simplePos x="0" y="0"/>
            <wp:positionH relativeFrom="column">
              <wp:align>left</wp:align>
            </wp:positionH>
            <wp:positionV relativeFrom="paragraph">
              <wp:posOffset>0</wp:posOffset>
            </wp:positionV>
            <wp:extent cx="6901266" cy="1821741"/>
            <wp:effectExtent l="9525" t="9525" r="9525" b="9525"/>
            <wp:wrapSquare wrapText="bothSides"/>
            <wp:docPr id="55560159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43660154" name="Picture 1743660154"/>
                    <pic:cNvPicPr/>
                  </pic:nvPicPr>
                  <pic:blipFill>
                    <a:blip xmlns:r="http://schemas.openxmlformats.org/officeDocument/2006/relationships" r:embed="rId1726498641">
                      <a:extLst>
                        <a:ext uri="{28A0092B-C50C-407E-A947-70E740481C1C}">
                          <a14:useLocalDpi xmlns:a14="http://schemas.microsoft.com/office/drawing/2010/main"/>
                        </a:ext>
                      </a:extLst>
                    </a:blip>
                    <a:stretch>
                      <a:fillRect/>
                    </a:stretch>
                  </pic:blipFill>
                  <pic:spPr>
                    <a:xfrm rot="0">
                      <a:off x="0" y="0"/>
                      <a:ext cx="6901266" cy="1821741"/>
                    </a:xfrm>
                    <a:prstGeom prst="rect">
                      <a:avLst/>
                    </a:prstGeom>
                    <a:ln w="9525">
                      <a:solidFill>
                        <a:schemeClr val="tx1"/>
                      </a:solidFill>
                      <a:prstDash val="solid"/>
                    </a:ln>
                  </pic:spPr>
                </pic:pic>
              </a:graphicData>
            </a:graphic>
            <wp14:sizeRelH relativeFrom="page">
              <wp14:pctWidth>0</wp14:pctWidth>
            </wp14:sizeRelH>
            <wp14:sizeRelV relativeFrom="page">
              <wp14:pctHeight>0</wp14:pctHeight>
            </wp14:sizeRelV>
          </wp:anchor>
        </w:drawing>
      </w:r>
    </w:p>
    <w:p w:rsidR="00C03CBC" w:rsidP="57F4B1A8" w:rsidRDefault="00000000" w14:paraId="0FA34CB5" w14:textId="3EDCB99D">
      <w:pPr>
        <w:pStyle w:val="ListParagraph"/>
        <w:numPr>
          <w:ilvl w:val="0"/>
          <w:numId w:val="42"/>
        </w:numPr>
        <w:spacing w:before="240" w:beforeAutospacing="off" w:after="240" w:afterAutospacing="off"/>
        <w:rPr>
          <w:rFonts w:ascii="Roboto" w:hAnsi="Roboto" w:eastAsia="Roboto" w:cs="Roboto"/>
          <w:noProof w:val="0"/>
          <w:sz w:val="20"/>
          <w:szCs w:val="20"/>
          <w:lang w:val="en-US"/>
        </w:rPr>
      </w:pPr>
      <w:r w:rsidRPr="57F4B1A8" w:rsidR="34CD12F0">
        <w:rPr>
          <w:rFonts w:ascii="Roboto" w:hAnsi="Roboto" w:eastAsia="Roboto" w:cs="Roboto"/>
          <w:noProof w:val="0"/>
          <w:sz w:val="20"/>
          <w:szCs w:val="20"/>
          <w:lang w:val="en-US"/>
        </w:rPr>
        <w:t xml:space="preserve">Across the reviewed tables, discrepancies were primarily driven by </w:t>
      </w:r>
      <w:r w:rsidRPr="57F4B1A8" w:rsidR="34CD12F0">
        <w:rPr>
          <w:rFonts w:ascii="Roboto" w:hAnsi="Roboto" w:eastAsia="Roboto" w:cs="Roboto"/>
          <w:b w:val="1"/>
          <w:bCs w:val="1"/>
          <w:noProof w:val="0"/>
          <w:sz w:val="20"/>
          <w:szCs w:val="20"/>
          <w:lang w:val="en-US"/>
        </w:rPr>
        <w:t>post-extract changes in Salesforce</w:t>
      </w:r>
      <w:r w:rsidRPr="57F4B1A8" w:rsidR="34CD12F0">
        <w:rPr>
          <w:rFonts w:ascii="Roboto" w:hAnsi="Roboto" w:eastAsia="Roboto" w:cs="Roboto"/>
          <w:noProof w:val="0"/>
          <w:sz w:val="20"/>
          <w:szCs w:val="20"/>
          <w:lang w:val="en-US"/>
        </w:rPr>
        <w:t xml:space="preserve">: </w:t>
      </w:r>
      <w:r w:rsidRPr="57F4B1A8" w:rsidR="34CD12F0">
        <w:rPr>
          <w:rFonts w:ascii="Roboto" w:hAnsi="Roboto" w:eastAsia="Roboto" w:cs="Roboto"/>
          <w:b w:val="1"/>
          <w:bCs w:val="1"/>
          <w:noProof w:val="0"/>
          <w:sz w:val="20"/>
          <w:szCs w:val="20"/>
          <w:lang w:val="en-US"/>
        </w:rPr>
        <w:t xml:space="preserve">Account, </w:t>
      </w:r>
      <w:r w:rsidRPr="57F4B1A8" w:rsidR="34CD12F0">
        <w:rPr>
          <w:rFonts w:ascii="Roboto" w:hAnsi="Roboto" w:eastAsia="Roboto" w:cs="Roboto"/>
          <w:b w:val="1"/>
          <w:bCs w:val="1"/>
          <w:noProof w:val="0"/>
          <w:sz w:val="20"/>
          <w:szCs w:val="20"/>
          <w:lang w:val="en-US"/>
        </w:rPr>
        <w:t>OrderApi_Renewal__c</w:t>
      </w:r>
      <w:r w:rsidRPr="57F4B1A8" w:rsidR="34CD12F0">
        <w:rPr>
          <w:rFonts w:ascii="Roboto" w:hAnsi="Roboto" w:eastAsia="Roboto" w:cs="Roboto"/>
          <w:b w:val="1"/>
          <w:bCs w:val="1"/>
          <w:noProof w:val="0"/>
          <w:sz w:val="20"/>
          <w:szCs w:val="20"/>
          <w:lang w:val="en-US"/>
        </w:rPr>
        <w:t>, npe5_Affiliation__c, and Contact</w:t>
      </w:r>
      <w:r w:rsidRPr="57F4B1A8" w:rsidR="34CD12F0">
        <w:rPr>
          <w:rFonts w:ascii="Roboto" w:hAnsi="Roboto" w:eastAsia="Roboto" w:cs="Roboto"/>
          <w:noProof w:val="0"/>
          <w:sz w:val="20"/>
          <w:szCs w:val="20"/>
          <w:lang w:val="en-US"/>
        </w:rPr>
        <w:t xml:space="preserve"> show matching samples but </w:t>
      </w:r>
      <w:r w:rsidRPr="57F4B1A8" w:rsidR="34CD12F0">
        <w:rPr>
          <w:rFonts w:ascii="Roboto" w:hAnsi="Roboto" w:eastAsia="Roboto" w:cs="Roboto"/>
          <w:b w:val="1"/>
          <w:bCs w:val="1"/>
          <w:noProof w:val="0"/>
          <w:sz w:val="20"/>
          <w:szCs w:val="20"/>
          <w:lang w:val="en-US"/>
        </w:rPr>
        <w:t xml:space="preserve">source </w:t>
      </w:r>
      <w:r w:rsidRPr="57F4B1A8" w:rsidR="34CD12F0">
        <w:rPr>
          <w:rFonts w:ascii="Roboto" w:hAnsi="Roboto" w:eastAsia="Roboto" w:cs="Roboto"/>
          <w:b w:val="1"/>
          <w:bCs w:val="1"/>
          <w:noProof w:val="0"/>
          <w:sz w:val="20"/>
          <w:szCs w:val="20"/>
          <w:lang w:val="en-US"/>
        </w:rPr>
        <w:t>SystemModstamp</w:t>
      </w:r>
      <w:r w:rsidRPr="57F4B1A8" w:rsidR="34CD12F0">
        <w:rPr>
          <w:rFonts w:ascii="Roboto" w:hAnsi="Roboto" w:eastAsia="Roboto" w:cs="Roboto"/>
          <w:b w:val="1"/>
          <w:bCs w:val="1"/>
          <w:noProof w:val="0"/>
          <w:sz w:val="20"/>
          <w:szCs w:val="20"/>
          <w:lang w:val="en-US"/>
        </w:rPr>
        <w:t xml:space="preserve"> values are later than the target</w:t>
      </w:r>
      <w:r w:rsidRPr="57F4B1A8" w:rsidR="34CD12F0">
        <w:rPr>
          <w:rFonts w:ascii="Roboto" w:hAnsi="Roboto" w:eastAsia="Roboto" w:cs="Roboto"/>
          <w:noProof w:val="0"/>
          <w:sz w:val="20"/>
          <w:szCs w:val="20"/>
          <w:lang w:val="en-US"/>
        </w:rPr>
        <w:t xml:space="preserve"> (often after the </w:t>
      </w:r>
      <w:r w:rsidRPr="57F4B1A8" w:rsidR="34CD12F0">
        <w:rPr>
          <w:rFonts w:ascii="Roboto" w:hAnsi="Roboto" w:eastAsia="Roboto" w:cs="Roboto"/>
          <w:noProof w:val="0"/>
          <w:sz w:val="20"/>
          <w:szCs w:val="20"/>
          <w:lang w:val="en-US"/>
        </w:rPr>
        <w:t>CutOffDate</w:t>
      </w:r>
      <w:r w:rsidRPr="57F4B1A8" w:rsidR="34CD12F0">
        <w:rPr>
          <w:rFonts w:ascii="Roboto" w:hAnsi="Roboto" w:eastAsia="Roboto" w:cs="Roboto"/>
          <w:noProof w:val="0"/>
          <w:sz w:val="20"/>
          <w:szCs w:val="20"/>
          <w:lang w:val="en-US"/>
        </w:rPr>
        <w:t xml:space="preserve">), indicating updates occurred after the point-in-time load. </w:t>
      </w:r>
      <w:r w:rsidRPr="57F4B1A8" w:rsidR="34CD12F0">
        <w:rPr>
          <w:rFonts w:ascii="Roboto" w:hAnsi="Roboto" w:eastAsia="Roboto" w:cs="Roboto"/>
          <w:b w:val="1"/>
          <w:bCs w:val="1"/>
          <w:noProof w:val="0"/>
          <w:sz w:val="20"/>
          <w:szCs w:val="20"/>
          <w:lang w:val="en-US"/>
        </w:rPr>
        <w:t>OrderApi</w:t>
      </w:r>
      <w:r w:rsidRPr="57F4B1A8" w:rsidR="34CD12F0">
        <w:rPr>
          <w:rFonts w:ascii="Roboto" w:hAnsi="Roboto" w:eastAsia="Roboto" w:cs="Roboto"/>
          <w:b w:val="1"/>
          <w:bCs w:val="1"/>
          <w:noProof w:val="0"/>
          <w:sz w:val="20"/>
          <w:szCs w:val="20"/>
          <w:lang w:val="en-US"/>
        </w:rPr>
        <w:t>__</w:t>
      </w:r>
      <w:r w:rsidRPr="57F4B1A8" w:rsidR="34CD12F0">
        <w:rPr>
          <w:rFonts w:ascii="Roboto" w:hAnsi="Roboto" w:eastAsia="Roboto" w:cs="Roboto"/>
          <w:b w:val="1"/>
          <w:bCs w:val="1"/>
          <w:noProof w:val="0"/>
          <w:sz w:val="20"/>
          <w:szCs w:val="20"/>
          <w:lang w:val="en-US"/>
        </w:rPr>
        <w:t>Sales_Order__c</w:t>
      </w:r>
      <w:r w:rsidRPr="57F4B1A8" w:rsidR="34CD12F0">
        <w:rPr>
          <w:rFonts w:ascii="Roboto" w:hAnsi="Roboto" w:eastAsia="Roboto" w:cs="Roboto"/>
          <w:b w:val="1"/>
          <w:bCs w:val="1"/>
          <w:noProof w:val="0"/>
          <w:sz w:val="20"/>
          <w:szCs w:val="20"/>
          <w:lang w:val="en-US"/>
        </w:rPr>
        <w:t xml:space="preserve">, </w:t>
      </w:r>
      <w:r w:rsidRPr="57F4B1A8" w:rsidR="34CD12F0">
        <w:rPr>
          <w:rFonts w:ascii="Roboto" w:hAnsi="Roboto" w:eastAsia="Roboto" w:cs="Roboto"/>
          <w:b w:val="1"/>
          <w:bCs w:val="1"/>
          <w:noProof w:val="0"/>
          <w:sz w:val="20"/>
          <w:szCs w:val="20"/>
          <w:lang w:val="en-US"/>
        </w:rPr>
        <w:t>OrderApi</w:t>
      </w:r>
      <w:r w:rsidRPr="57F4B1A8" w:rsidR="34CD12F0">
        <w:rPr>
          <w:rFonts w:ascii="Roboto" w:hAnsi="Roboto" w:eastAsia="Roboto" w:cs="Roboto"/>
          <w:b w:val="1"/>
          <w:bCs w:val="1"/>
          <w:noProof w:val="0"/>
          <w:sz w:val="20"/>
          <w:szCs w:val="20"/>
          <w:lang w:val="en-US"/>
        </w:rPr>
        <w:t>__</w:t>
      </w:r>
      <w:r w:rsidRPr="57F4B1A8" w:rsidR="34CD12F0">
        <w:rPr>
          <w:rFonts w:ascii="Roboto" w:hAnsi="Roboto" w:eastAsia="Roboto" w:cs="Roboto"/>
          <w:b w:val="1"/>
          <w:bCs w:val="1"/>
          <w:noProof w:val="0"/>
          <w:sz w:val="20"/>
          <w:szCs w:val="20"/>
          <w:lang w:val="en-US"/>
        </w:rPr>
        <w:t>Sales_Order_Line__c</w:t>
      </w:r>
      <w:r w:rsidRPr="57F4B1A8" w:rsidR="34CD12F0">
        <w:rPr>
          <w:rFonts w:ascii="Roboto" w:hAnsi="Roboto" w:eastAsia="Roboto" w:cs="Roboto"/>
          <w:b w:val="1"/>
          <w:bCs w:val="1"/>
          <w:noProof w:val="0"/>
          <w:sz w:val="20"/>
          <w:szCs w:val="20"/>
          <w:lang w:val="en-US"/>
        </w:rPr>
        <w:t>, User2, and Contact</w:t>
      </w:r>
      <w:r w:rsidRPr="57F4B1A8" w:rsidR="34CD12F0">
        <w:rPr>
          <w:rFonts w:ascii="Roboto" w:hAnsi="Roboto" w:eastAsia="Roboto" w:cs="Roboto"/>
          <w:noProof w:val="0"/>
          <w:sz w:val="20"/>
          <w:szCs w:val="20"/>
          <w:lang w:val="en-US"/>
        </w:rPr>
        <w:t xml:space="preserve"> also show </w:t>
      </w:r>
      <w:r w:rsidRPr="57F4B1A8" w:rsidR="34CD12F0">
        <w:rPr>
          <w:rFonts w:ascii="Roboto" w:hAnsi="Roboto" w:eastAsia="Roboto" w:cs="Roboto"/>
          <w:b w:val="1"/>
          <w:bCs w:val="1"/>
          <w:noProof w:val="0"/>
          <w:sz w:val="20"/>
          <w:szCs w:val="20"/>
          <w:lang w:val="en-US"/>
        </w:rPr>
        <w:t>record-set mismatches</w:t>
      </w:r>
      <w:r w:rsidRPr="57F4B1A8" w:rsidR="34CD12F0">
        <w:rPr>
          <w:rFonts w:ascii="Roboto" w:hAnsi="Roboto" w:eastAsia="Roboto" w:cs="Roboto"/>
          <w:noProof w:val="0"/>
          <w:sz w:val="20"/>
          <w:szCs w:val="20"/>
          <w:lang w:val="en-US"/>
        </w:rPr>
        <w:t xml:space="preserve"> (rows/emails present in target but missing in source), consistent with </w:t>
      </w:r>
      <w:r w:rsidRPr="57F4B1A8" w:rsidR="34CD12F0">
        <w:rPr>
          <w:rFonts w:ascii="Roboto" w:hAnsi="Roboto" w:eastAsia="Roboto" w:cs="Roboto"/>
          <w:b w:val="1"/>
          <w:bCs w:val="1"/>
          <w:noProof w:val="0"/>
          <w:sz w:val="20"/>
          <w:szCs w:val="20"/>
          <w:lang w:val="en-US"/>
        </w:rPr>
        <w:t>deletions or key/field changes after the extract</w:t>
      </w:r>
      <w:r w:rsidRPr="57F4B1A8" w:rsidR="34CD12F0">
        <w:rPr>
          <w:rFonts w:ascii="Roboto" w:hAnsi="Roboto" w:eastAsia="Roboto" w:cs="Roboto"/>
          <w:noProof w:val="0"/>
          <w:sz w:val="20"/>
          <w:szCs w:val="20"/>
          <w:lang w:val="en-US"/>
        </w:rPr>
        <w:t>.</w:t>
      </w:r>
    </w:p>
    <w:p w:rsidR="00C03CBC" w:rsidP="57F4B1A8" w:rsidRDefault="00C03CBC" w14:paraId="06C27B99" w14:textId="77777777">
      <w:pPr>
        <w:pStyle w:val="Heading2"/>
        <w:rPr>
          <w:rFonts w:ascii="Roboto" w:hAnsi="Roboto" w:eastAsia="Roboto" w:cs="Roboto"/>
        </w:rPr>
      </w:pPr>
      <w:r w:rsidRPr="57F4B1A8" w:rsidR="581F63D1">
        <w:rPr>
          <w:rFonts w:ascii="Roboto" w:hAnsi="Roboto" w:eastAsia="Roboto" w:cs="Roboto"/>
        </w:rPr>
        <w:t>Test Results Summary:</w:t>
      </w:r>
    </w:p>
    <w:p w:rsidR="00C03CBC" w:rsidP="00C03CBC" w:rsidRDefault="00C03CBC" w14:paraId="6E0C46C4" w14:textId="77777777">
      <w:r w:rsidRPr="00EB0129">
        <w:rPr>
          <w:b/>
          <w:bCs/>
        </w:rPr>
        <w:t>Actual Outcome</w:t>
      </w:r>
      <w:r>
        <w:t>: All test steps passed</w:t>
      </w:r>
    </w:p>
    <w:p w:rsidR="00C03CBC" w:rsidP="00C03CBC" w:rsidRDefault="00C03CBC" w14:paraId="6803B128" w14:textId="77777777">
      <w:r w:rsidRPr="00EB0129">
        <w:rPr>
          <w:b/>
          <w:bCs/>
        </w:rPr>
        <w:t>Status</w:t>
      </w:r>
      <w:r>
        <w:t>: Pass</w:t>
      </w:r>
    </w:p>
    <w:p w:rsidRPr="00D96576" w:rsidR="00C03CBC" w:rsidP="4D91F4D1" w:rsidRDefault="00C03CBC" w14:paraId="624B8813" w14:textId="56CDF86E">
      <w:pPr>
        <w:spacing w:before="240" w:after="240"/>
        <w:rPr>
          <w:rFonts w:eastAsia="Roboto" w:cs="Roboto"/>
          <w:color w:val="000000" w:themeColor="text1"/>
        </w:rPr>
      </w:pPr>
      <w:r w:rsidRPr="4D91F4D1" w:rsidR="00C03CBC">
        <w:rPr>
          <w:b w:val="1"/>
          <w:bCs w:val="1"/>
        </w:rPr>
        <w:t>Issues/Remarks</w:t>
      </w:r>
      <w:r w:rsidR="00C03CBC">
        <w:rPr/>
        <w:t xml:space="preserve">: </w:t>
      </w:r>
    </w:p>
    <w:p w:rsidRPr="00C03CBC" w:rsidR="00C03CBC" w:rsidP="00C03CBC" w:rsidRDefault="00C03CBC" w14:paraId="77D76B74" w14:textId="77777777"/>
    <w:sectPr w:rsidRPr="00C03CBC" w:rsidR="00C03CBC" w:rsidSect="00C41085">
      <w:headerReference w:type="default" r:id="rId14"/>
      <w:footerReference w:type="even" r:id="rId15"/>
      <w:footerReference w:type="default" r:id="rId16"/>
      <w:footerReference w:type="first" r:id="rId17"/>
      <w:pgSz w:w="12240" w:h="15840" w:orient="portrait"/>
      <w:pgMar w:top="1440" w:right="1440" w:bottom="1440" w:left="1440" w:header="720" w:footer="432" w:gutter="0"/>
      <w:cols w:space="720"/>
      <w:docGrid w:linePitch="360"/>
    </w:sectPr>
  </w:body>
</w:document>
</file>

<file path=word/commentsExtended.xml><?xml version="1.0" encoding="utf-8"?>
<w15:commentsEx xmlns:mc="http://schemas.openxmlformats.org/markup-compatibility/2006" xmlns:w15="http://schemas.microsoft.com/office/word/2012/wordml" mc:Ignorable="w15"/>
</file>

<file path=word/commentsIds.xml><?xml version="1.0" encoding="utf-8"?>
<w16cid:commentsIds xmlns:mc="http://schemas.openxmlformats.org/markup-compatibility/2006" xmlns:w16cid="http://schemas.microsoft.com/office/word/2016/wordml/cid" mc:Ignorable="w16cid"/>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201792" w:rsidP="00C4322B" w:rsidRDefault="00201792" w14:paraId="5135C5A0" w14:textId="77777777">
      <w:pPr>
        <w:spacing w:after="0" w:line="240" w:lineRule="auto"/>
      </w:pPr>
      <w:r>
        <w:separator/>
      </w:r>
    </w:p>
  </w:endnote>
  <w:endnote w:type="continuationSeparator" w:id="0">
    <w:p w:rsidR="00201792" w:rsidP="00C4322B" w:rsidRDefault="00201792" w14:paraId="611137F1" w14:textId="77777777">
      <w:pPr>
        <w:spacing w:after="0" w:line="240" w:lineRule="auto"/>
      </w:pPr>
      <w:r>
        <w:continuationSeparator/>
      </w:r>
    </w:p>
  </w:endnote>
  <w:endnote w:type="continuationNotice" w:id="1">
    <w:p w:rsidR="00201792" w:rsidRDefault="00201792" w14:paraId="387A77CC" w14:textId="7777777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Roboto">
    <w:altName w:val="Arial"/>
    <w:charset w:val="00"/>
    <w:family w:val="auto"/>
    <w:pitch w:val="variable"/>
    <w:sig w:usb0="E0000AFF" w:usb1="5000217F" w:usb2="00000021" w:usb3="00000000" w:csb0="0000019F" w:csb1="00000000"/>
  </w:font>
  <w:font w:name="IBM Plex Sans Medium">
    <w:charset w:val="00"/>
    <w:family w:val="swiss"/>
    <w:pitch w:val="variable"/>
    <w:sig w:usb0="A00002EF" w:usb1="5000207B"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 w:name="Cascadia Mono">
    <w:panose1 w:val="020B0609020000020004"/>
    <w:charset w:val="00"/>
    <w:family w:val="modern"/>
    <w:pitch w:val="fixed"/>
    <w:sig w:usb0="A1002AFF" w:usb1="4000F9FB" w:usb2="00040000" w:usb3="00000000" w:csb0="000001FF" w:csb1="00000000"/>
  </w:font>
  <w:font w:name="Consolas">
    <w:panose1 w:val="020B0609020204030204"/>
    <w:charset w:val="00"/>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C533DB" w:rsidRDefault="00C533DB" w14:paraId="63A63FC5" w14:textId="242F7A49">
    <w:pPr>
      <w:pStyle w:val="Footer"/>
    </w:pPr>
    <w:r>
      <w:rPr>
        <w:noProof/>
      </w:rPr>
      <mc:AlternateContent>
        <mc:Choice Requires="wps">
          <w:drawing>
            <wp:anchor distT="0" distB="0" distL="0" distR="0" simplePos="0" relativeHeight="251660290" behindDoc="0" locked="0" layoutInCell="1" allowOverlap="1" wp14:anchorId="4C73147E" wp14:editId="08F6964C">
              <wp:simplePos x="635" y="635"/>
              <wp:positionH relativeFrom="page">
                <wp:align>left</wp:align>
              </wp:positionH>
              <wp:positionV relativeFrom="page">
                <wp:align>bottom</wp:align>
              </wp:positionV>
              <wp:extent cx="1379220" cy="327660"/>
              <wp:effectExtent l="0" t="0" r="11430" b="0"/>
              <wp:wrapNone/>
              <wp:docPr id="1734497922" name="Text Box 3" descr="Classified as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379220" cy="327660"/>
                      </a:xfrm>
                      <a:prstGeom prst="rect">
                        <a:avLst/>
                      </a:prstGeom>
                      <a:noFill/>
                      <a:ln>
                        <a:noFill/>
                      </a:ln>
                    </wps:spPr>
                    <wps:txbx>
                      <w:txbxContent>
                        <w:p w:rsidRPr="00C533DB" w:rsidR="00C533DB" w:rsidP="00C533DB" w:rsidRDefault="00C533DB" w14:paraId="181BC41C" w14:textId="7C3F240F">
                          <w:pPr>
                            <w:spacing w:after="0"/>
                            <w:rPr>
                              <w:rFonts w:ascii="Aptos" w:hAnsi="Aptos" w:eastAsia="Aptos" w:cs="Aptos"/>
                              <w:noProof/>
                              <w:color w:val="000000"/>
                              <w:sz w:val="16"/>
                              <w:szCs w:val="16"/>
                            </w:rPr>
                          </w:pPr>
                          <w:r w:rsidRPr="00C533DB">
                            <w:rPr>
                              <w:rFonts w:ascii="Aptos" w:hAnsi="Aptos" w:eastAsia="Aptos" w:cs="Aptos"/>
                              <w:noProof/>
                              <w:color w:val="000000"/>
                              <w:sz w:val="16"/>
                              <w:szCs w:val="16"/>
                            </w:rPr>
                            <w:t>Classified as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w14:anchorId="7F1EF7E8">
            <v:shapetype id="_x0000_t202" coordsize="21600,21600" o:spt="202" path="m,l,21600r21600,l21600,xe" w14:anchorId="4C73147E">
              <v:stroke joinstyle="miter"/>
              <v:path gradientshapeok="t" o:connecttype="rect"/>
            </v:shapetype>
            <v:shape id="Text Box 3" style="position:absolute;margin-left:0;margin-top:0;width:108.6pt;height:25.8pt;z-index:251660290;visibility:visible;mso-wrap-style:none;mso-wrap-distance-left:0;mso-wrap-distance-top:0;mso-wrap-distance-right:0;mso-wrap-distance-bottom:0;mso-position-horizontal:left;mso-position-horizontal-relative:page;mso-position-vertical:bottom;mso-position-vertical-relative:page;v-text-anchor:bottom" alt="Classified as Confidential" o:spid="_x0000_s1030"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">
              <v:textbox style="mso-fit-shape-to-text:t" inset="20pt,0,0,15pt">
                <w:txbxContent>
                  <w:p w:rsidRPr="00C533DB" w:rsidR="00C533DB" w:rsidP="00C533DB" w:rsidRDefault="00C533DB" w14:paraId="70BFA3A1" w14:textId="7C3F240F">
                    <w:pPr>
                      <w:spacing w:after="0"/>
                      <w:rPr>
                        <w:rFonts w:ascii="Aptos" w:hAnsi="Aptos" w:eastAsia="Aptos" w:cs="Aptos"/>
                        <w:noProof/>
                        <w:color w:val="000000"/>
                        <w:sz w:val="16"/>
                        <w:szCs w:val="16"/>
                      </w:rPr>
                    </w:pPr>
                    <w:r w:rsidRPr="00C533DB">
                      <w:rPr>
                        <w:rFonts w:ascii="Aptos" w:hAnsi="Aptos" w:eastAsia="Aptos" w:cs="Aptos"/>
                        <w:noProof/>
                        <w:color w:val="000000"/>
                        <w:sz w:val="16"/>
                        <w:szCs w:val="16"/>
                      </w:rPr>
                      <w:t>Classified as Confidential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221CA9" w:rsidP="57F4B1A8" w:rsidRDefault="00C533DB" w14:textId="4B3C8CD3" w14:paraId="3F3A1C6F">
    <w:pPr>
      <w:pStyle w:val="Footer"/>
      <w:jc w:val="center"/>
      <w:rPr>
        <w:b w:val="1"/>
        <w:bCs w:val="1"/>
        <w:color w:val="005B97"/>
        <w:sz w:val="18"/>
        <w:szCs w:val="18"/>
      </w:rPr>
    </w:pPr>
    <w:r>
      <w:rPr>
        <w:b/>
        <w:noProof/>
      </w:rPr>
      <mc:AlternateContent xmlns:mc="http://schemas.openxmlformats.org/markup-compatibility/2006">
        <mc:Choice xmlns:mc="http://schemas.openxmlformats.org/markup-compatibility/2006" Requires="wps">
          <w:drawing xmlns:w="http://schemas.openxmlformats.org/wordprocessingml/2006/main">
            <wp:anchor xmlns:wp14="http://schemas.microsoft.com/office/word/2010/wordprocessingDrawing" xmlns:wp="http://schemas.openxmlformats.org/drawingml/2006/wordprocessingDrawing" distT="0" distB="0" distL="0" distR="0" simplePos="0" relativeHeight="251661314" behindDoc="0" locked="0" layoutInCell="1" allowOverlap="1" wp14:anchorId="60321DCF" wp14:editId="4E7FE6E2">
              <wp:simplePos xmlns:wp="http://schemas.openxmlformats.org/drawingml/2006/wordprocessingDrawing" x="914400" y="9494520"/>
              <wp:positionH xmlns:wp="http://schemas.openxmlformats.org/drawingml/2006/wordprocessingDrawing" relativeFrom="page">
                <wp:align>left</wp:align>
              </wp:positionH>
              <wp:positionV xmlns:wp="http://schemas.openxmlformats.org/drawingml/2006/wordprocessingDrawing" relativeFrom="page">
                <wp:align>bottom</wp:align>
              </wp:positionV>
              <wp:extent cx="1425575" cy="333375"/>
              <wp:effectExtent l="0" t="0" r="3175" b="0"/>
              <wp:wrapNone xmlns:wp="http://schemas.openxmlformats.org/drawingml/2006/wordprocessingDrawing"/>
              <wp:docPr xmlns:wp="http://schemas.openxmlformats.org/drawingml/2006/wordprocessingDrawing" id="1064697234" name="Text Box 4" descr="Classified as Confidential">
                <a:extLst xmlns:a="http://schemas.openxmlformats.org/drawingml/2006/main">
                  <a:ext uri="{5AE41FA2-C0FF-4470-9BD4-5FADCA87CBE2}">
                    <aclsh:classification xmlns:aclsh="http://schemas.microsoft.com/office/drawing/2020/classificationShape" classificationOutcomeType="ftr"/>
                  </a:ext>
                </a:extLst>
              </wp:docPr>
              <wp:cNvGraphicFramePr xmlns:wp="http://schemas.openxmlformats.org/drawingml/2006/wordprocessingDrawing"/>
              <a:graphic xmlns:a="http://schemas.openxmlformats.org/drawingml/2006/main">
                <a:graphicData uri="http://schemas.microsoft.com/office/word/2010/wordprocessingShape">
                  <wps:wsp xmlns:wps="http://schemas.microsoft.com/office/word/2010/wordprocessingShape">
                    <wps:cNvSpPr txBox="1"/>
                    <wps:spPr>
                      <a:xfrm>
                        <a:off x="0" y="0"/>
                        <a:ext cx="1425575" cy="333375"/>
                      </a:xfrm>
                      <a:prstGeom prst="rect">
                        <a:avLst/>
                      </a:prstGeom>
                      <a:noFill/>
                      <a:ln>
                        <a:noFill/>
                      </a:ln>
                    </wps:spPr>
                    <wps:txbx>
                      <w:txbxContent>
                        <w:p w:rsidRPr="00C533DB" w:rsidR="00B11610" w:rsidP="00C533DB" w:rsidRDefault="00B11610">
                          <w:pPr>
                            <w:spacing w:after="0"/>
                            <w:rPr>
                              <w:rFonts w:ascii="Aptos" w:hAnsi="Aptos" w:eastAsia="Aptos" w:cs="Aptos"/>
                              <w:noProof/>
                              <w:color w:val="000000"/>
                              <w:sz w:val="16"/>
                              <w:szCs w:val="16"/>
                            </w:rPr>
                          </w:pPr>
                          <w:r w:rsidRPr="00C533DB">
                            <w:rPr>
                              <w:rFonts w:ascii="Aptos" w:hAnsi="Aptos" w:eastAsia="Aptos" w:cs="Aptos"/>
                              <w:noProof/>
                              <w:color w:val="000000"/>
                              <w:sz w:val="16"/>
                              <w:szCs w:val="16"/>
                            </w:rPr>
                            <w:t>Classified as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xmlns:aclsh="http://schemas.microsoft.com/office/drawing/2020/classificationShape" xmlns:a="http://schemas.openxmlformats.org/drawingml/2006/main"/>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C533DB" w:rsidRDefault="00C533DB" w14:paraId="52F4631C" w14:textId="206DE4C9">
    <w:pPr>
      <w:pStyle w:val="Footer"/>
    </w:pPr>
    <w:r>
      <w:rPr>
        <w:noProof/>
      </w:rPr>
      <mc:AlternateContent>
        <mc:Choice Requires="wps">
          <w:drawing>
            <wp:anchor distT="0" distB="0" distL="0" distR="0" simplePos="0" relativeHeight="251659266" behindDoc="0" locked="0" layoutInCell="1" allowOverlap="1" wp14:anchorId="32EEB88E" wp14:editId="5AF2A3B8">
              <wp:simplePos x="635" y="635"/>
              <wp:positionH relativeFrom="page">
                <wp:align>left</wp:align>
              </wp:positionH>
              <wp:positionV relativeFrom="page">
                <wp:align>bottom</wp:align>
              </wp:positionV>
              <wp:extent cx="1379220" cy="327660"/>
              <wp:effectExtent l="0" t="0" r="11430" b="0"/>
              <wp:wrapNone/>
              <wp:docPr id="1867971873" name="Text Box 2" descr="Classified as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379220" cy="327660"/>
                      </a:xfrm>
                      <a:prstGeom prst="rect">
                        <a:avLst/>
                      </a:prstGeom>
                      <a:noFill/>
                      <a:ln>
                        <a:noFill/>
                      </a:ln>
                    </wps:spPr>
                    <wps:txbx>
                      <w:txbxContent>
                        <w:p w:rsidRPr="00C533DB" w:rsidR="00C533DB" w:rsidP="00C533DB" w:rsidRDefault="00C533DB" w14:paraId="106E34F3" w14:textId="6EF2154F">
                          <w:pPr>
                            <w:spacing w:after="0"/>
                            <w:rPr>
                              <w:rFonts w:ascii="Aptos" w:hAnsi="Aptos" w:eastAsia="Aptos" w:cs="Aptos"/>
                              <w:noProof/>
                              <w:color w:val="000000"/>
                              <w:sz w:val="16"/>
                              <w:szCs w:val="16"/>
                            </w:rPr>
                          </w:pPr>
                          <w:r w:rsidRPr="00C533DB">
                            <w:rPr>
                              <w:rFonts w:ascii="Aptos" w:hAnsi="Aptos" w:eastAsia="Aptos" w:cs="Aptos"/>
                              <w:noProof/>
                              <w:color w:val="000000"/>
                              <w:sz w:val="16"/>
                              <w:szCs w:val="16"/>
                            </w:rPr>
                            <w:t>Classified as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w14:anchorId="7BA3A464">
            <v:shapetype id="_x0000_t202" coordsize="21600,21600" o:spt="202" path="m,l,21600r21600,l21600,xe" w14:anchorId="32EEB88E">
              <v:stroke joinstyle="miter"/>
              <v:path gradientshapeok="t" o:connecttype="rect"/>
            </v:shapetype>
            <v:shape id="Text Box 2" style="position:absolute;margin-left:0;margin-top:0;width:108.6pt;height:25.8pt;z-index:251659266;visibility:visible;mso-wrap-style:none;mso-wrap-distance-left:0;mso-wrap-distance-top:0;mso-wrap-distance-right:0;mso-wrap-distance-bottom:0;mso-position-horizontal:left;mso-position-horizontal-relative:page;mso-position-vertical:bottom;mso-position-vertical-relative:page;v-text-anchor:bottom" alt="Classified as Confidential" o:spid="_x0000_s1032"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">
              <v:textbox style="mso-fit-shape-to-text:t" inset="20pt,0,0,15pt">
                <w:txbxContent>
                  <w:p w:rsidRPr="00C533DB" w:rsidR="00C533DB" w:rsidP="00C533DB" w:rsidRDefault="00C533DB" w14:paraId="72337601" w14:textId="6EF2154F">
                    <w:pPr>
                      <w:spacing w:after="0"/>
                      <w:rPr>
                        <w:rFonts w:ascii="Aptos" w:hAnsi="Aptos" w:eastAsia="Aptos" w:cs="Aptos"/>
                        <w:noProof/>
                        <w:color w:val="000000"/>
                        <w:sz w:val="16"/>
                        <w:szCs w:val="16"/>
                      </w:rPr>
                    </w:pPr>
                    <w:r w:rsidRPr="00C533DB">
                      <w:rPr>
                        <w:rFonts w:ascii="Aptos" w:hAnsi="Aptos" w:eastAsia="Aptos" w:cs="Aptos"/>
                        <w:noProof/>
                        <w:color w:val="000000"/>
                        <w:sz w:val="16"/>
                        <w:szCs w:val="16"/>
                      </w:rPr>
                      <w:t>Classified as Confidential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201792" w:rsidP="00C4322B" w:rsidRDefault="00201792" w14:paraId="6426D4ED" w14:textId="77777777">
      <w:pPr>
        <w:spacing w:after="0" w:line="240" w:lineRule="auto"/>
      </w:pPr>
      <w:r>
        <w:separator/>
      </w:r>
    </w:p>
  </w:footnote>
  <w:footnote w:type="continuationSeparator" w:id="0">
    <w:p w:rsidR="00201792" w:rsidP="00C4322B" w:rsidRDefault="00201792" w14:paraId="2431D31C" w14:textId="77777777">
      <w:pPr>
        <w:spacing w:after="0" w:line="240" w:lineRule="auto"/>
      </w:pPr>
      <w:r>
        <w:continuationSeparator/>
      </w:r>
    </w:p>
  </w:footnote>
  <w:footnote w:type="continuationNotice" w:id="1">
    <w:p w:rsidR="00201792" w:rsidRDefault="00201792" w14:paraId="158B12B1" w14:textId="77777777">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221CA9" w:rsidP="57F4B1A8" w:rsidRDefault="00221CA9" w14:paraId="4DBAEB00" w14:textId="1D8A19C4">
    <w:pPr>
      <w:pStyle w:val="Header"/>
      <w:spacing w:before="0" w:beforeAutospacing="on" w:after="0" w:afterAutospacing="on"/>
      <w:ind w:right="0"/>
      <w:jc w:val="center"/>
    </w:pPr>
  </w:p>
  <w:p w:rsidR="002942A7" w:rsidP="00C4322B" w:rsidRDefault="002942A7" w14:paraId="16D64C06" w14:textId="53319255">
    <w:pPr>
      <w:pStyle w:val="Header"/>
      <w:jc w:val="right"/>
    </w:pPr>
    <w:r w:rsidR="57F4B1A8">
      <w:drawing>
        <wp:inline wp14:editId="273BB9B6" wp14:anchorId="132722F4">
          <wp:extent cx="1592580" cy="457200"/>
          <wp:effectExtent l="0" t="0" r="0" b="0"/>
          <wp:docPr id="138221305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00098796" name="Picture 900098796"/>
                  <pic:cNvPicPr/>
                </pic:nvPicPr>
                <pic:blipFill>
                  <a:blip xmlns:r="http://schemas.openxmlformats.org/officeDocument/2006/relationships" r:embed="rId1014023303">
                    <a:extLst>
                      <a:ext uri="{28A0092B-C50C-407E-A947-70E740481C1C}">
                        <a14:useLocalDpi xmlns:a14="http://schemas.microsoft.com/office/drawing/2010/main"/>
                      </a:ext>
                    </a:extLst>
                  </a:blip>
                  <a:stretch>
                    <a:fillRect/>
                  </a:stretch>
                </pic:blipFill>
                <pic:spPr>
                  <a:xfrm rot="0">
                    <a:off x="0" y="0"/>
                    <a:ext cx="1592580" cy="457200"/>
                  </a:xfrm>
                  <a:prstGeom prst="rect">
                    <a:avLst/>
                  </a:prstGeom>
                </pic:spPr>
              </pic:pic>
            </a:graphicData>
          </a:graphic>
        </wp:inline>
      </w:drawing>
    </w:r>
  </w:p>
  <w:p w:rsidR="002942A7" w:rsidP="00C4322B" w:rsidRDefault="002942A7" w14:paraId="454E95B0" w14:textId="73CB710B">
    <w:pPr>
      <w:pStyle w:val="Header"/>
      <w:jc w:val="right"/>
    </w:pPr>
  </w:p>
</w:hdr>
</file>

<file path=word/intelligence2.xml><?xml version="1.0" encoding="utf-8"?>
<int2:intelligence xmlns:int2="http://schemas.microsoft.com/office/intelligence/2020/intelligence">
  <int2:observations>
    <int2:textHash int2:hashCode="Joz1kKeNiL/7jk" int2:id="UzfGVuK9">
      <int2:state int2:type="spell" int2:value="Rejected"/>
    </int2:textHash>
  </int2:observations>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bullet="t" o:hr="t" o:hrstd="t" o:hralign="center" fillcolor="#a0a0a0" stroked="f"/>
    </w:pict>
  </w:numPicBullet>
  <w:numPicBullet w:numPicBulletId="1">
    <w:pict>
      <v:rect id="_x0000_i1026" style="width:0;height:1.5pt" o:bullet="t" o:hr="t" o:hrstd="t" o:hralign="center" fillcolor="#a0a0a0" stroked="f"/>
    </w:pict>
  </w:numPicBullet>
  <w:numPicBullet w:numPicBulletId="2">
    <w:pict>
      <v:rect id="_x0000_i1027" style="width:0;height:1.5pt" o:bullet="t" o:hr="t" o:hrstd="t" o:hralign="center" fillcolor="#a0a0a0" stroked="f"/>
    </w:pict>
  </w:numPicBullet>
  <w:abstractNum xmlns:w="http://schemas.openxmlformats.org/wordprocessingml/2006/main" w:abstractNumId="41">
    <w:nsid w:val="28df2ca3"/>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40">
    <w:nsid w:val="7a7f20f3"/>
    <w:multiLevelType xmlns:w="http://schemas.openxmlformats.org/wordprocessingml/2006/main" w:val="hybridMultilevel"/>
    <w:lvl xmlns:w="http://schemas.openxmlformats.org/wordprocessingml/2006/main" w:ilvl="0">
      <w:start w:val="1"/>
      <w:numFmt w:val="bullet"/>
      <w:lvlText w:val=""/>
      <w:lvlJc w:val="left"/>
      <w:pPr>
        <w:ind w:left="2160" w:hanging="360"/>
      </w:pPr>
      <w:rPr>
        <w:rFonts w:hint="default" w:ascii="Symbol" w:hAnsi="Symbol"/>
      </w:rPr>
    </w:lvl>
    <w:lvl xmlns:w="http://schemas.openxmlformats.org/wordprocessingml/2006/main" w:ilvl="1">
      <w:start w:val="1"/>
      <w:numFmt w:val="bullet"/>
      <w:lvlText w:val="o"/>
      <w:lvlJc w:val="left"/>
      <w:pPr>
        <w:ind w:left="2880" w:hanging="360"/>
      </w:pPr>
      <w:rPr>
        <w:rFonts w:hint="default" w:ascii="Courier New" w:hAnsi="Courier New"/>
      </w:rPr>
    </w:lvl>
    <w:lvl xmlns:w="http://schemas.openxmlformats.org/wordprocessingml/2006/main" w:ilvl="2">
      <w:start w:val="1"/>
      <w:numFmt w:val="bullet"/>
      <w:lvlText w:val=""/>
      <w:lvlJc w:val="left"/>
      <w:pPr>
        <w:ind w:left="3600" w:hanging="360"/>
      </w:pPr>
      <w:rPr>
        <w:rFonts w:hint="default" w:ascii="Wingdings" w:hAnsi="Wingdings"/>
      </w:rPr>
    </w:lvl>
    <w:lvl xmlns:w="http://schemas.openxmlformats.org/wordprocessingml/2006/main" w:ilvl="3">
      <w:start w:val="1"/>
      <w:numFmt w:val="bullet"/>
      <w:lvlText w:val=""/>
      <w:lvlJc w:val="left"/>
      <w:pPr>
        <w:ind w:left="4320" w:hanging="360"/>
      </w:pPr>
      <w:rPr>
        <w:rFonts w:hint="default" w:ascii="Symbol" w:hAnsi="Symbol"/>
      </w:rPr>
    </w:lvl>
    <w:lvl xmlns:w="http://schemas.openxmlformats.org/wordprocessingml/2006/main" w:ilvl="4">
      <w:start w:val="1"/>
      <w:numFmt w:val="bullet"/>
      <w:lvlText w:val="o"/>
      <w:lvlJc w:val="left"/>
      <w:pPr>
        <w:ind w:left="5040" w:hanging="360"/>
      </w:pPr>
      <w:rPr>
        <w:rFonts w:hint="default" w:ascii="Courier New" w:hAnsi="Courier New"/>
      </w:rPr>
    </w:lvl>
    <w:lvl xmlns:w="http://schemas.openxmlformats.org/wordprocessingml/2006/main" w:ilvl="5">
      <w:start w:val="1"/>
      <w:numFmt w:val="bullet"/>
      <w:lvlText w:val=""/>
      <w:lvlJc w:val="left"/>
      <w:pPr>
        <w:ind w:left="5760" w:hanging="360"/>
      </w:pPr>
      <w:rPr>
        <w:rFonts w:hint="default" w:ascii="Wingdings" w:hAnsi="Wingdings"/>
      </w:rPr>
    </w:lvl>
    <w:lvl xmlns:w="http://schemas.openxmlformats.org/wordprocessingml/2006/main" w:ilvl="6">
      <w:start w:val="1"/>
      <w:numFmt w:val="bullet"/>
      <w:lvlText w:val=""/>
      <w:lvlJc w:val="left"/>
      <w:pPr>
        <w:ind w:left="6480" w:hanging="360"/>
      </w:pPr>
      <w:rPr>
        <w:rFonts w:hint="default" w:ascii="Symbol" w:hAnsi="Symbol"/>
      </w:rPr>
    </w:lvl>
    <w:lvl xmlns:w="http://schemas.openxmlformats.org/wordprocessingml/2006/main" w:ilvl="7">
      <w:start w:val="1"/>
      <w:numFmt w:val="bullet"/>
      <w:lvlText w:val="o"/>
      <w:lvlJc w:val="left"/>
      <w:pPr>
        <w:ind w:left="7200" w:hanging="360"/>
      </w:pPr>
      <w:rPr>
        <w:rFonts w:hint="default" w:ascii="Courier New" w:hAnsi="Courier New"/>
      </w:rPr>
    </w:lvl>
    <w:lvl xmlns:w="http://schemas.openxmlformats.org/wordprocessingml/2006/main" w:ilvl="8">
      <w:start w:val="1"/>
      <w:numFmt w:val="bullet"/>
      <w:lvlText w:val=""/>
      <w:lvlJc w:val="left"/>
      <w:pPr>
        <w:ind w:left="7920" w:hanging="360"/>
      </w:pPr>
      <w:rPr>
        <w:rFonts w:hint="default" w:ascii="Wingdings" w:hAnsi="Wingdings"/>
      </w:rPr>
    </w:lvl>
  </w:abstractNum>
  <w:abstractNum xmlns:w="http://schemas.openxmlformats.org/wordprocessingml/2006/main" w:abstractNumId="39">
    <w:nsid w:val="9f900f4"/>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38">
    <w:nsid w:val="254ab01b"/>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37">
    <w:nsid w:val="39146b58"/>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36">
    <w:nsid w:val="421cf6bc"/>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35">
    <w:nsid w:val="4b4ff52c"/>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34">
    <w:nsid w:val="651c40d0"/>
    <w:multiLevelType xmlns:w="http://schemas.openxmlformats.org/wordprocessingml/2006/main" w:val="hybridMultilevel"/>
    <w:lvl xmlns:w="http://schemas.openxmlformats.org/wordprocessingml/2006/main" w:ilvl="0">
      <w:start w:val="1"/>
      <w:numFmt w:val="bullet"/>
      <w:lvlText w:val="o"/>
      <w:lvlJc w:val="left"/>
      <w:pPr>
        <w:ind w:left="720" w:hanging="360"/>
      </w:pPr>
      <w:rPr>
        <w:rFonts w:hint="default" w:ascii="Courier New" w:hAnsi="Courier New"/>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3">
    <w:nsid w:val="3356b76d"/>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32">
    <w:nsid w:val="5a3690fc"/>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31">
    <w:nsid w:val="169b7798"/>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30">
    <w:nsid w:val="1ca25a1a"/>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29">
    <w:nsid w:val="75bd8c51"/>
    <w:multiLevelType xmlns:w="http://schemas.openxmlformats.org/wordprocessingml/2006/main" w:val="hybridMultilevel"/>
    <w:lvl xmlns:w="http://schemas.openxmlformats.org/wordprocessingml/2006/main" w:ilvl="0">
      <w:start w:val="1"/>
      <w:numFmt w:val="bullet"/>
      <w:lvlText w:val=""/>
      <w:lvlJc w:val="left"/>
      <w:pPr>
        <w:ind w:left="1800" w:hanging="360"/>
      </w:pPr>
      <w:rPr>
        <w:rFonts w:hint="default" w:ascii="Wingdings" w:hAnsi="Wingdings"/>
      </w:rPr>
    </w:lvl>
    <w:lvl xmlns:w="http://schemas.openxmlformats.org/wordprocessingml/2006/main" w:ilvl="1">
      <w:start w:val="1"/>
      <w:numFmt w:val="bullet"/>
      <w:lvlText w:val="o"/>
      <w:lvlJc w:val="left"/>
      <w:pPr>
        <w:ind w:left="2520" w:hanging="360"/>
      </w:pPr>
      <w:rPr>
        <w:rFonts w:hint="default" w:ascii="Courier New" w:hAnsi="Courier New"/>
      </w:rPr>
    </w:lvl>
    <w:lvl xmlns:w="http://schemas.openxmlformats.org/wordprocessingml/2006/main" w:ilvl="2">
      <w:start w:val="1"/>
      <w:numFmt w:val="bullet"/>
      <w:lvlText w:val=""/>
      <w:lvlJc w:val="left"/>
      <w:pPr>
        <w:ind w:left="3240" w:hanging="360"/>
      </w:pPr>
      <w:rPr>
        <w:rFonts w:hint="default" w:ascii="Wingdings" w:hAnsi="Wingdings"/>
      </w:rPr>
    </w:lvl>
    <w:lvl xmlns:w="http://schemas.openxmlformats.org/wordprocessingml/2006/main" w:ilvl="3">
      <w:start w:val="1"/>
      <w:numFmt w:val="bullet"/>
      <w:lvlText w:val=""/>
      <w:lvlJc w:val="left"/>
      <w:pPr>
        <w:ind w:left="3960" w:hanging="360"/>
      </w:pPr>
      <w:rPr>
        <w:rFonts w:hint="default" w:ascii="Symbol" w:hAnsi="Symbol"/>
      </w:rPr>
    </w:lvl>
    <w:lvl xmlns:w="http://schemas.openxmlformats.org/wordprocessingml/2006/main" w:ilvl="4">
      <w:start w:val="1"/>
      <w:numFmt w:val="bullet"/>
      <w:lvlText w:val="o"/>
      <w:lvlJc w:val="left"/>
      <w:pPr>
        <w:ind w:left="4680" w:hanging="360"/>
      </w:pPr>
      <w:rPr>
        <w:rFonts w:hint="default" w:ascii="Courier New" w:hAnsi="Courier New"/>
      </w:rPr>
    </w:lvl>
    <w:lvl xmlns:w="http://schemas.openxmlformats.org/wordprocessingml/2006/main" w:ilvl="5">
      <w:start w:val="1"/>
      <w:numFmt w:val="bullet"/>
      <w:lvlText w:val=""/>
      <w:lvlJc w:val="left"/>
      <w:pPr>
        <w:ind w:left="5400" w:hanging="360"/>
      </w:pPr>
      <w:rPr>
        <w:rFonts w:hint="default" w:ascii="Wingdings" w:hAnsi="Wingdings"/>
      </w:rPr>
    </w:lvl>
    <w:lvl xmlns:w="http://schemas.openxmlformats.org/wordprocessingml/2006/main" w:ilvl="6">
      <w:start w:val="1"/>
      <w:numFmt w:val="bullet"/>
      <w:lvlText w:val=""/>
      <w:lvlJc w:val="left"/>
      <w:pPr>
        <w:ind w:left="6120" w:hanging="360"/>
      </w:pPr>
      <w:rPr>
        <w:rFonts w:hint="default" w:ascii="Symbol" w:hAnsi="Symbol"/>
      </w:rPr>
    </w:lvl>
    <w:lvl xmlns:w="http://schemas.openxmlformats.org/wordprocessingml/2006/main" w:ilvl="7">
      <w:start w:val="1"/>
      <w:numFmt w:val="bullet"/>
      <w:lvlText w:val="o"/>
      <w:lvlJc w:val="left"/>
      <w:pPr>
        <w:ind w:left="6840" w:hanging="360"/>
      </w:pPr>
      <w:rPr>
        <w:rFonts w:hint="default" w:ascii="Courier New" w:hAnsi="Courier New"/>
      </w:rPr>
    </w:lvl>
    <w:lvl xmlns:w="http://schemas.openxmlformats.org/wordprocessingml/2006/main" w:ilvl="8">
      <w:start w:val="1"/>
      <w:numFmt w:val="bullet"/>
      <w:lvlText w:val=""/>
      <w:lvlJc w:val="left"/>
      <w:pPr>
        <w:ind w:left="7560" w:hanging="360"/>
      </w:pPr>
      <w:rPr>
        <w:rFonts w:hint="default" w:ascii="Wingdings" w:hAnsi="Wingdings"/>
      </w:rPr>
    </w:lvl>
  </w:abstractNum>
  <w:abstractNum xmlns:w="http://schemas.openxmlformats.org/wordprocessingml/2006/main" w:abstractNumId="28">
    <w:nsid w:val="4f5ed4a7"/>
    <w:multiLevelType xmlns:w="http://schemas.openxmlformats.org/wordprocessingml/2006/main" w:val="hybridMultilevel"/>
    <w:lvl xmlns:w="http://schemas.openxmlformats.org/wordprocessingml/2006/main" w:ilvl="0">
      <w:start w:val="1"/>
      <w:numFmt w:val="bullet"/>
      <w:lvlText w:val="o"/>
      <w:lvlJc w:val="left"/>
      <w:pPr>
        <w:ind w:left="1440" w:hanging="360"/>
      </w:pPr>
      <w:rPr>
        <w:rFonts w:hint="default" w:ascii="Courier New" w:hAnsi="Courier New"/>
      </w:rPr>
    </w:lvl>
    <w:lvl xmlns:w="http://schemas.openxmlformats.org/wordprocessingml/2006/main" w:ilvl="1">
      <w:start w:val="1"/>
      <w:numFmt w:val="bullet"/>
      <w:lvlText w:val="o"/>
      <w:lvlJc w:val="left"/>
      <w:pPr>
        <w:ind w:left="2160" w:hanging="360"/>
      </w:pPr>
      <w:rPr>
        <w:rFonts w:hint="default" w:ascii="Courier New" w:hAnsi="Courier New"/>
      </w:rPr>
    </w:lvl>
    <w:lvl xmlns:w="http://schemas.openxmlformats.org/wordprocessingml/2006/main" w:ilvl="2">
      <w:start w:val="1"/>
      <w:numFmt w:val="bullet"/>
      <w:lvlText w:val=""/>
      <w:lvlJc w:val="left"/>
      <w:pPr>
        <w:ind w:left="2880" w:hanging="360"/>
      </w:pPr>
      <w:rPr>
        <w:rFonts w:hint="default" w:ascii="Wingdings" w:hAnsi="Wingdings"/>
      </w:rPr>
    </w:lvl>
    <w:lvl xmlns:w="http://schemas.openxmlformats.org/wordprocessingml/2006/main" w:ilvl="3">
      <w:start w:val="1"/>
      <w:numFmt w:val="bullet"/>
      <w:lvlText w:val=""/>
      <w:lvlJc w:val="left"/>
      <w:pPr>
        <w:ind w:left="3600" w:hanging="360"/>
      </w:pPr>
      <w:rPr>
        <w:rFonts w:hint="default" w:ascii="Symbol" w:hAnsi="Symbol"/>
      </w:rPr>
    </w:lvl>
    <w:lvl xmlns:w="http://schemas.openxmlformats.org/wordprocessingml/2006/main" w:ilvl="4">
      <w:start w:val="1"/>
      <w:numFmt w:val="bullet"/>
      <w:lvlText w:val="o"/>
      <w:lvlJc w:val="left"/>
      <w:pPr>
        <w:ind w:left="4320" w:hanging="360"/>
      </w:pPr>
      <w:rPr>
        <w:rFonts w:hint="default" w:ascii="Courier New" w:hAnsi="Courier New"/>
      </w:rPr>
    </w:lvl>
    <w:lvl xmlns:w="http://schemas.openxmlformats.org/wordprocessingml/2006/main" w:ilvl="5">
      <w:start w:val="1"/>
      <w:numFmt w:val="bullet"/>
      <w:lvlText w:val=""/>
      <w:lvlJc w:val="left"/>
      <w:pPr>
        <w:ind w:left="5040" w:hanging="360"/>
      </w:pPr>
      <w:rPr>
        <w:rFonts w:hint="default" w:ascii="Wingdings" w:hAnsi="Wingdings"/>
      </w:rPr>
    </w:lvl>
    <w:lvl xmlns:w="http://schemas.openxmlformats.org/wordprocessingml/2006/main" w:ilvl="6">
      <w:start w:val="1"/>
      <w:numFmt w:val="bullet"/>
      <w:lvlText w:val=""/>
      <w:lvlJc w:val="left"/>
      <w:pPr>
        <w:ind w:left="5760" w:hanging="360"/>
      </w:pPr>
      <w:rPr>
        <w:rFonts w:hint="default" w:ascii="Symbol" w:hAnsi="Symbol"/>
      </w:rPr>
    </w:lvl>
    <w:lvl xmlns:w="http://schemas.openxmlformats.org/wordprocessingml/2006/main" w:ilvl="7">
      <w:start w:val="1"/>
      <w:numFmt w:val="bullet"/>
      <w:lvlText w:val="o"/>
      <w:lvlJc w:val="left"/>
      <w:pPr>
        <w:ind w:left="6480" w:hanging="360"/>
      </w:pPr>
      <w:rPr>
        <w:rFonts w:hint="default" w:ascii="Courier New" w:hAnsi="Courier New"/>
      </w:rPr>
    </w:lvl>
    <w:lvl xmlns:w="http://schemas.openxmlformats.org/wordprocessingml/2006/main" w:ilvl="8">
      <w:start w:val="1"/>
      <w:numFmt w:val="bullet"/>
      <w:lvlText w:val=""/>
      <w:lvlJc w:val="left"/>
      <w:pPr>
        <w:ind w:left="7200" w:hanging="360"/>
      </w:pPr>
      <w:rPr>
        <w:rFonts w:hint="default" w:ascii="Wingdings" w:hAnsi="Wingdings"/>
      </w:rPr>
    </w:lvl>
  </w:abstractNum>
  <w:abstractNum xmlns:w="http://schemas.openxmlformats.org/wordprocessingml/2006/main" w:abstractNumId="27">
    <w:nsid w:val="51228a9e"/>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26">
    <w:nsid w:val="1aed14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
    <w:nsid w:val="249b461e"/>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24">
    <w:nsid w:val="25d6963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146301dc"/>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22">
    <w:nsid w:val="3f940d8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1">
    <w:nsid w:val="46f4896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0">
    <w:nsid w:val="5bbb02b8"/>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19">
    <w:nsid w:val="5823bf82"/>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18">
    <w:nsid w:val="217827c7"/>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17">
    <w:nsid w:val="31c7afd6"/>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16">
    <w:nsid w:val="4c74cd0d"/>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15">
    <w:nsid w:val="45497d61"/>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14">
    <w:nsid w:val="31857ac5"/>
    <w:multiLevelType xmlns:w="http://schemas.openxmlformats.org/wordprocessingml/2006/main" w:val="hybridMultilevel"/>
    <w:lvl xmlns:w="http://schemas.openxmlformats.org/wordprocessingml/2006/main" w:ilvl="0">
      <w:start w:val="1"/>
      <w:numFmt w:val="bullet"/>
      <w:lvlText w:val="o"/>
      <w:lvlJc w:val="left"/>
      <w:pPr>
        <w:ind w:left="1800" w:hanging="360"/>
      </w:pPr>
      <w:rPr>
        <w:rFonts w:hint="default" w:ascii="Courier New" w:hAnsi="Courier New"/>
      </w:rPr>
    </w:lvl>
    <w:lvl xmlns:w="http://schemas.openxmlformats.org/wordprocessingml/2006/main" w:ilvl="1">
      <w:start w:val="1"/>
      <w:numFmt w:val="bullet"/>
      <w:lvlText w:val="o"/>
      <w:lvlJc w:val="left"/>
      <w:pPr>
        <w:ind w:left="2520" w:hanging="360"/>
      </w:pPr>
      <w:rPr>
        <w:rFonts w:hint="default" w:ascii="Courier New" w:hAnsi="Courier New"/>
      </w:rPr>
    </w:lvl>
    <w:lvl xmlns:w="http://schemas.openxmlformats.org/wordprocessingml/2006/main" w:ilvl="2">
      <w:start w:val="1"/>
      <w:numFmt w:val="bullet"/>
      <w:lvlText w:val=""/>
      <w:lvlJc w:val="left"/>
      <w:pPr>
        <w:ind w:left="3240" w:hanging="360"/>
      </w:pPr>
      <w:rPr>
        <w:rFonts w:hint="default" w:ascii="Wingdings" w:hAnsi="Wingdings"/>
      </w:rPr>
    </w:lvl>
    <w:lvl xmlns:w="http://schemas.openxmlformats.org/wordprocessingml/2006/main" w:ilvl="3">
      <w:start w:val="1"/>
      <w:numFmt w:val="bullet"/>
      <w:lvlText w:val=""/>
      <w:lvlJc w:val="left"/>
      <w:pPr>
        <w:ind w:left="3960" w:hanging="360"/>
      </w:pPr>
      <w:rPr>
        <w:rFonts w:hint="default" w:ascii="Symbol" w:hAnsi="Symbol"/>
      </w:rPr>
    </w:lvl>
    <w:lvl xmlns:w="http://schemas.openxmlformats.org/wordprocessingml/2006/main" w:ilvl="4">
      <w:start w:val="1"/>
      <w:numFmt w:val="bullet"/>
      <w:lvlText w:val="o"/>
      <w:lvlJc w:val="left"/>
      <w:pPr>
        <w:ind w:left="4680" w:hanging="360"/>
      </w:pPr>
      <w:rPr>
        <w:rFonts w:hint="default" w:ascii="Courier New" w:hAnsi="Courier New"/>
      </w:rPr>
    </w:lvl>
    <w:lvl xmlns:w="http://schemas.openxmlformats.org/wordprocessingml/2006/main" w:ilvl="5">
      <w:start w:val="1"/>
      <w:numFmt w:val="bullet"/>
      <w:lvlText w:val=""/>
      <w:lvlJc w:val="left"/>
      <w:pPr>
        <w:ind w:left="5400" w:hanging="360"/>
      </w:pPr>
      <w:rPr>
        <w:rFonts w:hint="default" w:ascii="Wingdings" w:hAnsi="Wingdings"/>
      </w:rPr>
    </w:lvl>
    <w:lvl xmlns:w="http://schemas.openxmlformats.org/wordprocessingml/2006/main" w:ilvl="6">
      <w:start w:val="1"/>
      <w:numFmt w:val="bullet"/>
      <w:lvlText w:val=""/>
      <w:lvlJc w:val="left"/>
      <w:pPr>
        <w:ind w:left="6120" w:hanging="360"/>
      </w:pPr>
      <w:rPr>
        <w:rFonts w:hint="default" w:ascii="Symbol" w:hAnsi="Symbol"/>
      </w:rPr>
    </w:lvl>
    <w:lvl xmlns:w="http://schemas.openxmlformats.org/wordprocessingml/2006/main" w:ilvl="7">
      <w:start w:val="1"/>
      <w:numFmt w:val="bullet"/>
      <w:lvlText w:val="o"/>
      <w:lvlJc w:val="left"/>
      <w:pPr>
        <w:ind w:left="6840" w:hanging="360"/>
      </w:pPr>
      <w:rPr>
        <w:rFonts w:hint="default" w:ascii="Courier New" w:hAnsi="Courier New"/>
      </w:rPr>
    </w:lvl>
    <w:lvl xmlns:w="http://schemas.openxmlformats.org/wordprocessingml/2006/main" w:ilvl="8">
      <w:start w:val="1"/>
      <w:numFmt w:val="bullet"/>
      <w:lvlText w:val=""/>
      <w:lvlJc w:val="left"/>
      <w:pPr>
        <w:ind w:left="7560" w:hanging="360"/>
      </w:pPr>
      <w:rPr>
        <w:rFonts w:hint="default" w:ascii="Wingdings" w:hAnsi="Wingdings"/>
      </w:rPr>
    </w:lvl>
  </w:abstractNum>
  <w:abstractNum w:abstractNumId="0" w15:restartNumberingAfterBreak="0">
    <w:nsid w:val="028256CB"/>
    <w:multiLevelType w:val="multilevel"/>
    <w:tmpl w:val="B00E75F6"/>
    <w:lvl w:ilvl="0">
      <w:start w:val="1"/>
      <w:numFmt w:val="bullet"/>
      <w:lvlText w:val=""/>
      <w:lvlJc w:val="left"/>
      <w:pPr>
        <w:tabs>
          <w:tab w:val="num" w:pos="720"/>
        </w:tabs>
        <w:ind w:left="720" w:hanging="360"/>
      </w:pPr>
      <w:rPr>
        <w:rFonts w:hint="default" w:ascii="Symbol" w:hAnsi="Symbol"/>
        <w:sz w:val="20"/>
      </w:rPr>
    </w:lvl>
    <w:lvl w:ilvl="1">
      <w:start w:val="1"/>
      <w:numFmt w:val="decimal"/>
      <w:lvlText w:val="%2."/>
      <w:lvlJc w:val="left"/>
      <w:pPr>
        <w:ind w:left="1440" w:hanging="360"/>
      </w:pPr>
      <w:rPr>
        <w:rFonts w:hint="default" w:eastAsiaTheme="minorHAnsi"/>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10B2403E"/>
    <w:multiLevelType w:val="hybridMultilevel"/>
    <w:tmpl w:val="C9A0933A"/>
    <w:lvl w:ilvl="0" w:tplc="BEFEAE20">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494161D"/>
    <w:multiLevelType w:val="hybridMultilevel"/>
    <w:tmpl w:val="CFA470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6D87E9A"/>
    <w:multiLevelType w:val="multilevel"/>
    <w:tmpl w:val="B00E75F6"/>
    <w:lvl w:ilvl="0">
      <w:start w:val="1"/>
      <w:numFmt w:val="bullet"/>
      <w:lvlText w:val=""/>
      <w:lvlJc w:val="left"/>
      <w:pPr>
        <w:tabs>
          <w:tab w:val="num" w:pos="720"/>
        </w:tabs>
        <w:ind w:left="720" w:hanging="360"/>
      </w:pPr>
      <w:rPr>
        <w:rFonts w:hint="default" w:ascii="Symbol" w:hAnsi="Symbol"/>
        <w:sz w:val="20"/>
      </w:rPr>
    </w:lvl>
    <w:lvl w:ilvl="1">
      <w:start w:val="1"/>
      <w:numFmt w:val="decimal"/>
      <w:lvlText w:val="%2."/>
      <w:lvlJc w:val="left"/>
      <w:pPr>
        <w:ind w:left="1440" w:hanging="360"/>
      </w:pPr>
      <w:rPr>
        <w:rFonts w:hint="default" w:eastAsiaTheme="minorHAnsi"/>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 w15:restartNumberingAfterBreak="0">
    <w:nsid w:val="1B9C66FF"/>
    <w:multiLevelType w:val="hybridMultilevel"/>
    <w:tmpl w:val="290ABFB0"/>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5" w15:restartNumberingAfterBreak="0">
    <w:nsid w:val="23594293"/>
    <w:multiLevelType w:val="multilevel"/>
    <w:tmpl w:val="6FD0077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 w15:restartNumberingAfterBreak="0">
    <w:nsid w:val="25723144"/>
    <w:multiLevelType w:val="hybridMultilevel"/>
    <w:tmpl w:val="6B32F626"/>
    <w:lvl w:ilvl="0" w:tplc="ACEED9AE">
      <w:start w:val="1"/>
      <w:numFmt w:val="bullet"/>
      <w:lvlText w:val=""/>
      <w:lvlPicBulletId w:val="1"/>
      <w:lvlJc w:val="left"/>
      <w:pPr>
        <w:tabs>
          <w:tab w:val="num" w:pos="360"/>
        </w:tabs>
        <w:ind w:left="36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7" w15:restartNumberingAfterBreak="0">
    <w:nsid w:val="2F73786C"/>
    <w:multiLevelType w:val="hybridMultilevel"/>
    <w:tmpl w:val="35AED6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D590E98"/>
    <w:multiLevelType w:val="multilevel"/>
    <w:tmpl w:val="3FEEF19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 w15:restartNumberingAfterBreak="0">
    <w:nsid w:val="5AC27D91"/>
    <w:multiLevelType w:val="hybridMultilevel"/>
    <w:tmpl w:val="989E82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4031E61"/>
    <w:multiLevelType w:val="hybridMultilevel"/>
    <w:tmpl w:val="3316375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1" w15:restartNumberingAfterBreak="0">
    <w:nsid w:val="6620167C"/>
    <w:multiLevelType w:val="hybridMultilevel"/>
    <w:tmpl w:val="7578EA46"/>
    <w:lvl w:ilvl="0" w:tplc="04090001">
      <w:start w:val="1"/>
      <w:numFmt w:val="bullet"/>
      <w:lvlText w:val=""/>
      <w:lvlJc w:val="left"/>
      <w:pPr>
        <w:ind w:left="1080" w:hanging="360"/>
      </w:pPr>
      <w:rPr>
        <w:rFonts w:hint="default" w:ascii="Symbol" w:hAnsi="Symbol"/>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12" w15:restartNumberingAfterBreak="0">
    <w:nsid w:val="67E3314C"/>
    <w:multiLevelType w:val="hybridMultilevel"/>
    <w:tmpl w:val="E64226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43C7BAB"/>
    <w:multiLevelType w:val="hybridMultilevel"/>
    <w:tmpl w:val="291C9062"/>
    <w:lvl w:ilvl="0" w:tplc="ACEED9AE">
      <w:start w:val="1"/>
      <w:numFmt w:val="bullet"/>
      <w:lvlText w:val=""/>
      <w:lvlPicBulletId w:val="0"/>
      <w:lvlJc w:val="left"/>
      <w:pPr>
        <w:tabs>
          <w:tab w:val="num" w:pos="360"/>
        </w:tabs>
        <w:ind w:left="360" w:hanging="360"/>
      </w:pPr>
      <w:rPr>
        <w:rFonts w:hint="default" w:ascii="Symbol" w:hAnsi="Symbol"/>
      </w:rPr>
    </w:lvl>
    <w:lvl w:ilvl="1" w:tplc="6BB2FFAC" w:tentative="1">
      <w:start w:val="1"/>
      <w:numFmt w:val="bullet"/>
      <w:lvlText w:val=""/>
      <w:lvlJc w:val="left"/>
      <w:pPr>
        <w:tabs>
          <w:tab w:val="num" w:pos="1080"/>
        </w:tabs>
        <w:ind w:left="1080" w:hanging="360"/>
      </w:pPr>
      <w:rPr>
        <w:rFonts w:hint="default" w:ascii="Symbol" w:hAnsi="Symbol"/>
      </w:rPr>
    </w:lvl>
    <w:lvl w:ilvl="2" w:tplc="1B38933C" w:tentative="1">
      <w:start w:val="1"/>
      <w:numFmt w:val="bullet"/>
      <w:lvlText w:val=""/>
      <w:lvlJc w:val="left"/>
      <w:pPr>
        <w:tabs>
          <w:tab w:val="num" w:pos="1800"/>
        </w:tabs>
        <w:ind w:left="1800" w:hanging="360"/>
      </w:pPr>
      <w:rPr>
        <w:rFonts w:hint="default" w:ascii="Symbol" w:hAnsi="Symbol"/>
      </w:rPr>
    </w:lvl>
    <w:lvl w:ilvl="3" w:tplc="E1A8A068" w:tentative="1">
      <w:start w:val="1"/>
      <w:numFmt w:val="bullet"/>
      <w:lvlText w:val=""/>
      <w:lvlJc w:val="left"/>
      <w:pPr>
        <w:tabs>
          <w:tab w:val="num" w:pos="2520"/>
        </w:tabs>
        <w:ind w:left="2520" w:hanging="360"/>
      </w:pPr>
      <w:rPr>
        <w:rFonts w:hint="default" w:ascii="Symbol" w:hAnsi="Symbol"/>
      </w:rPr>
    </w:lvl>
    <w:lvl w:ilvl="4" w:tplc="3992F25E" w:tentative="1">
      <w:start w:val="1"/>
      <w:numFmt w:val="bullet"/>
      <w:lvlText w:val=""/>
      <w:lvlJc w:val="left"/>
      <w:pPr>
        <w:tabs>
          <w:tab w:val="num" w:pos="3240"/>
        </w:tabs>
        <w:ind w:left="3240" w:hanging="360"/>
      </w:pPr>
      <w:rPr>
        <w:rFonts w:hint="default" w:ascii="Symbol" w:hAnsi="Symbol"/>
      </w:rPr>
    </w:lvl>
    <w:lvl w:ilvl="5" w:tplc="B914CA3C" w:tentative="1">
      <w:start w:val="1"/>
      <w:numFmt w:val="bullet"/>
      <w:lvlText w:val=""/>
      <w:lvlJc w:val="left"/>
      <w:pPr>
        <w:tabs>
          <w:tab w:val="num" w:pos="3960"/>
        </w:tabs>
        <w:ind w:left="3960" w:hanging="360"/>
      </w:pPr>
      <w:rPr>
        <w:rFonts w:hint="default" w:ascii="Symbol" w:hAnsi="Symbol"/>
      </w:rPr>
    </w:lvl>
    <w:lvl w:ilvl="6" w:tplc="DDEC673C" w:tentative="1">
      <w:start w:val="1"/>
      <w:numFmt w:val="bullet"/>
      <w:lvlText w:val=""/>
      <w:lvlJc w:val="left"/>
      <w:pPr>
        <w:tabs>
          <w:tab w:val="num" w:pos="4680"/>
        </w:tabs>
        <w:ind w:left="4680" w:hanging="360"/>
      </w:pPr>
      <w:rPr>
        <w:rFonts w:hint="default" w:ascii="Symbol" w:hAnsi="Symbol"/>
      </w:rPr>
    </w:lvl>
    <w:lvl w:ilvl="7" w:tplc="D292E310" w:tentative="1">
      <w:start w:val="1"/>
      <w:numFmt w:val="bullet"/>
      <w:lvlText w:val=""/>
      <w:lvlJc w:val="left"/>
      <w:pPr>
        <w:tabs>
          <w:tab w:val="num" w:pos="5400"/>
        </w:tabs>
        <w:ind w:left="5400" w:hanging="360"/>
      </w:pPr>
      <w:rPr>
        <w:rFonts w:hint="default" w:ascii="Symbol" w:hAnsi="Symbol"/>
      </w:rPr>
    </w:lvl>
    <w:lvl w:ilvl="8" w:tplc="95E02138" w:tentative="1">
      <w:start w:val="1"/>
      <w:numFmt w:val="bullet"/>
      <w:lvlText w:val=""/>
      <w:lvlJc w:val="left"/>
      <w:pPr>
        <w:tabs>
          <w:tab w:val="num" w:pos="6120"/>
        </w:tabs>
        <w:ind w:left="6120" w:hanging="360"/>
      </w:pPr>
      <w:rPr>
        <w:rFonts w:hint="default" w:ascii="Symbol" w:hAnsi="Symbol"/>
      </w:rPr>
    </w:lvl>
  </w:abstractNum>
  <w:num w:numId="42">
    <w:abstractNumId w:val="41"/>
  </w:num>
  <w:num w:numId="41">
    <w:abstractNumId w:val="40"/>
  </w:num>
  <w:num w:numId="40">
    <w:abstractNumId w:val="39"/>
  </w:num>
  <w:num w:numId="39">
    <w:abstractNumId w:val="38"/>
  </w:num>
  <w:num w:numId="38">
    <w:abstractNumId w:val="37"/>
  </w:num>
  <w:num w:numId="37">
    <w:abstractNumId w:val="36"/>
  </w:num>
  <w:num w:numId="36">
    <w:abstractNumId w:val="35"/>
  </w:num>
  <w:num w:numId="35">
    <w:abstractNumId w:val="34"/>
  </w:num>
  <w:num w:numId="34">
    <w:abstractNumId w:val="33"/>
  </w:num>
  <w:num w:numId="33">
    <w:abstractNumId w:val="32"/>
  </w:num>
  <w:num w:numId="32">
    <w:abstractNumId w:val="31"/>
  </w: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 w16cid:durableId="1692026209">
    <w:abstractNumId w:val="10"/>
  </w:num>
  <w:num w:numId="2" w16cid:durableId="526450910">
    <w:abstractNumId w:val="11"/>
  </w:num>
  <w:num w:numId="3" w16cid:durableId="111020930">
    <w:abstractNumId w:val="4"/>
  </w:num>
  <w:num w:numId="4" w16cid:durableId="466124095">
    <w:abstractNumId w:val="7"/>
  </w:num>
  <w:num w:numId="5" w16cid:durableId="471682001">
    <w:abstractNumId w:val="9"/>
  </w:num>
  <w:num w:numId="6" w16cid:durableId="818301038">
    <w:abstractNumId w:val="2"/>
  </w:num>
  <w:num w:numId="7" w16cid:durableId="541096126">
    <w:abstractNumId w:val="12"/>
  </w:num>
  <w:num w:numId="8" w16cid:durableId="1193030437">
    <w:abstractNumId w:val="8"/>
  </w:num>
  <w:num w:numId="9" w16cid:durableId="263222615">
    <w:abstractNumId w:val="0"/>
  </w:num>
  <w:num w:numId="10" w16cid:durableId="1174343109">
    <w:abstractNumId w:val="1"/>
  </w:num>
  <w:num w:numId="11" w16cid:durableId="1899239978">
    <w:abstractNumId w:val="13"/>
  </w:num>
  <w:num w:numId="12" w16cid:durableId="668948030">
    <w:abstractNumId w:val="3"/>
  </w:num>
  <w:num w:numId="13" w16cid:durableId="1477794535">
    <w:abstractNumId w:val="6"/>
  </w:num>
  <w:num w:numId="14" w16cid:durableId="25639762">
    <w:abstractNumId w:val="5"/>
  </w:num>
</w:numbering>
</file>

<file path=word/people.xml><?xml version="1.0" encoding="utf-8"?>
<w15:people xmlns:mc="http://schemas.openxmlformats.org/markup-compatibility/2006" xmlns:w15="http://schemas.microsoft.com/office/word/2012/wordml" mc:Ignorable="w15"/>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10"/>
  <w:proofState w:spelling="clean" w:grammar="dirty"/>
  <w:attachedTemplate r:id="rId1"/>
  <w:trackRevisions w:val="false"/>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2F4D"/>
    <w:rsid w:val="00000000"/>
    <w:rsid w:val="0000090B"/>
    <w:rsid w:val="00000B42"/>
    <w:rsid w:val="0000197F"/>
    <w:rsid w:val="00002913"/>
    <w:rsid w:val="000029F7"/>
    <w:rsid w:val="00002E08"/>
    <w:rsid w:val="00003575"/>
    <w:rsid w:val="0000417D"/>
    <w:rsid w:val="00004BEA"/>
    <w:rsid w:val="00004F87"/>
    <w:rsid w:val="00005192"/>
    <w:rsid w:val="00005CD7"/>
    <w:rsid w:val="00006886"/>
    <w:rsid w:val="00006E19"/>
    <w:rsid w:val="00006FF2"/>
    <w:rsid w:val="00007BC7"/>
    <w:rsid w:val="00007BFE"/>
    <w:rsid w:val="00010C45"/>
    <w:rsid w:val="000118A9"/>
    <w:rsid w:val="0001220A"/>
    <w:rsid w:val="00012A0D"/>
    <w:rsid w:val="0001386F"/>
    <w:rsid w:val="00014812"/>
    <w:rsid w:val="00015773"/>
    <w:rsid w:val="0001621B"/>
    <w:rsid w:val="000176E4"/>
    <w:rsid w:val="0002033A"/>
    <w:rsid w:val="00023082"/>
    <w:rsid w:val="0002557E"/>
    <w:rsid w:val="0003003E"/>
    <w:rsid w:val="00030692"/>
    <w:rsid w:val="00030A85"/>
    <w:rsid w:val="00031CEB"/>
    <w:rsid w:val="000320E5"/>
    <w:rsid w:val="00032FC1"/>
    <w:rsid w:val="00033286"/>
    <w:rsid w:val="0003375B"/>
    <w:rsid w:val="0003407B"/>
    <w:rsid w:val="00034150"/>
    <w:rsid w:val="000359C9"/>
    <w:rsid w:val="0003712B"/>
    <w:rsid w:val="000376A6"/>
    <w:rsid w:val="00037A8C"/>
    <w:rsid w:val="00041E99"/>
    <w:rsid w:val="00042283"/>
    <w:rsid w:val="00042726"/>
    <w:rsid w:val="0004287E"/>
    <w:rsid w:val="000442EF"/>
    <w:rsid w:val="00044416"/>
    <w:rsid w:val="000455BA"/>
    <w:rsid w:val="00045ACA"/>
    <w:rsid w:val="0004696F"/>
    <w:rsid w:val="000478D0"/>
    <w:rsid w:val="00047CFD"/>
    <w:rsid w:val="0005012B"/>
    <w:rsid w:val="00052779"/>
    <w:rsid w:val="00052C2E"/>
    <w:rsid w:val="00054E4C"/>
    <w:rsid w:val="00056A31"/>
    <w:rsid w:val="00056E00"/>
    <w:rsid w:val="00057167"/>
    <w:rsid w:val="00061D54"/>
    <w:rsid w:val="000628C0"/>
    <w:rsid w:val="00062D85"/>
    <w:rsid w:val="00063E89"/>
    <w:rsid w:val="00064467"/>
    <w:rsid w:val="00064CD4"/>
    <w:rsid w:val="00064CDF"/>
    <w:rsid w:val="00066DCB"/>
    <w:rsid w:val="00067AB9"/>
    <w:rsid w:val="0007031A"/>
    <w:rsid w:val="00073C74"/>
    <w:rsid w:val="000753CA"/>
    <w:rsid w:val="00077E7B"/>
    <w:rsid w:val="0008041F"/>
    <w:rsid w:val="00080442"/>
    <w:rsid w:val="00080698"/>
    <w:rsid w:val="00080D47"/>
    <w:rsid w:val="00084487"/>
    <w:rsid w:val="000848AB"/>
    <w:rsid w:val="00085029"/>
    <w:rsid w:val="000850F4"/>
    <w:rsid w:val="000857E8"/>
    <w:rsid w:val="00086304"/>
    <w:rsid w:val="00086D8B"/>
    <w:rsid w:val="00087B89"/>
    <w:rsid w:val="00090A18"/>
    <w:rsid w:val="00091294"/>
    <w:rsid w:val="00091D5E"/>
    <w:rsid w:val="00091E68"/>
    <w:rsid w:val="00092372"/>
    <w:rsid w:val="000932D5"/>
    <w:rsid w:val="000953F0"/>
    <w:rsid w:val="000957EE"/>
    <w:rsid w:val="000963FA"/>
    <w:rsid w:val="00097323"/>
    <w:rsid w:val="00097CFC"/>
    <w:rsid w:val="000A07E4"/>
    <w:rsid w:val="000A0BAA"/>
    <w:rsid w:val="000A3382"/>
    <w:rsid w:val="000A3A39"/>
    <w:rsid w:val="000A3BA1"/>
    <w:rsid w:val="000A4462"/>
    <w:rsid w:val="000A4A68"/>
    <w:rsid w:val="000A4CFC"/>
    <w:rsid w:val="000A5882"/>
    <w:rsid w:val="000A5BF9"/>
    <w:rsid w:val="000A5EDA"/>
    <w:rsid w:val="000A606B"/>
    <w:rsid w:val="000A6D71"/>
    <w:rsid w:val="000A777E"/>
    <w:rsid w:val="000B0154"/>
    <w:rsid w:val="000B0D52"/>
    <w:rsid w:val="000B114A"/>
    <w:rsid w:val="000B2722"/>
    <w:rsid w:val="000B2EBB"/>
    <w:rsid w:val="000B461D"/>
    <w:rsid w:val="000B5AB1"/>
    <w:rsid w:val="000B5B09"/>
    <w:rsid w:val="000B5C80"/>
    <w:rsid w:val="000B71AD"/>
    <w:rsid w:val="000C06C3"/>
    <w:rsid w:val="000C1C37"/>
    <w:rsid w:val="000C25A5"/>
    <w:rsid w:val="000C2813"/>
    <w:rsid w:val="000C2F0A"/>
    <w:rsid w:val="000C336C"/>
    <w:rsid w:val="000C5BD5"/>
    <w:rsid w:val="000C75DC"/>
    <w:rsid w:val="000C7A81"/>
    <w:rsid w:val="000D240A"/>
    <w:rsid w:val="000D2E80"/>
    <w:rsid w:val="000D3236"/>
    <w:rsid w:val="000D3416"/>
    <w:rsid w:val="000D4940"/>
    <w:rsid w:val="000D5495"/>
    <w:rsid w:val="000D558D"/>
    <w:rsid w:val="000D6C7B"/>
    <w:rsid w:val="000D6DC4"/>
    <w:rsid w:val="000D75C0"/>
    <w:rsid w:val="000D7FDA"/>
    <w:rsid w:val="000E0F80"/>
    <w:rsid w:val="000E18C4"/>
    <w:rsid w:val="000E1DA2"/>
    <w:rsid w:val="000E47D6"/>
    <w:rsid w:val="000E4BC8"/>
    <w:rsid w:val="000E4FB5"/>
    <w:rsid w:val="000E52FC"/>
    <w:rsid w:val="000E5DF9"/>
    <w:rsid w:val="000E6B56"/>
    <w:rsid w:val="000F0132"/>
    <w:rsid w:val="000F199A"/>
    <w:rsid w:val="000F32A1"/>
    <w:rsid w:val="000F374B"/>
    <w:rsid w:val="000F4865"/>
    <w:rsid w:val="000F51E9"/>
    <w:rsid w:val="000F5541"/>
    <w:rsid w:val="000F5C29"/>
    <w:rsid w:val="000F6B80"/>
    <w:rsid w:val="000F6C1D"/>
    <w:rsid w:val="000F740B"/>
    <w:rsid w:val="00100084"/>
    <w:rsid w:val="00102937"/>
    <w:rsid w:val="0010297E"/>
    <w:rsid w:val="00103257"/>
    <w:rsid w:val="0010333B"/>
    <w:rsid w:val="00103F55"/>
    <w:rsid w:val="00103FB1"/>
    <w:rsid w:val="00104827"/>
    <w:rsid w:val="00104E21"/>
    <w:rsid w:val="00106AED"/>
    <w:rsid w:val="001101AF"/>
    <w:rsid w:val="001132A6"/>
    <w:rsid w:val="0011348F"/>
    <w:rsid w:val="00113CCD"/>
    <w:rsid w:val="001156EB"/>
    <w:rsid w:val="001161C0"/>
    <w:rsid w:val="00117D45"/>
    <w:rsid w:val="001204B9"/>
    <w:rsid w:val="001226F7"/>
    <w:rsid w:val="00122C45"/>
    <w:rsid w:val="001231DD"/>
    <w:rsid w:val="00123EEA"/>
    <w:rsid w:val="00124C50"/>
    <w:rsid w:val="0012664D"/>
    <w:rsid w:val="00127481"/>
    <w:rsid w:val="001303A7"/>
    <w:rsid w:val="001321CB"/>
    <w:rsid w:val="00132690"/>
    <w:rsid w:val="00132834"/>
    <w:rsid w:val="00132D62"/>
    <w:rsid w:val="00133FD5"/>
    <w:rsid w:val="00134B47"/>
    <w:rsid w:val="001356B6"/>
    <w:rsid w:val="0013585A"/>
    <w:rsid w:val="00135A7A"/>
    <w:rsid w:val="001368FD"/>
    <w:rsid w:val="0013699C"/>
    <w:rsid w:val="00136A38"/>
    <w:rsid w:val="00136ED5"/>
    <w:rsid w:val="001407CB"/>
    <w:rsid w:val="00141C7D"/>
    <w:rsid w:val="00143103"/>
    <w:rsid w:val="00143CFE"/>
    <w:rsid w:val="00143E6C"/>
    <w:rsid w:val="00144271"/>
    <w:rsid w:val="00144A8B"/>
    <w:rsid w:val="00145043"/>
    <w:rsid w:val="00145661"/>
    <w:rsid w:val="001456B4"/>
    <w:rsid w:val="001463C7"/>
    <w:rsid w:val="00146B1F"/>
    <w:rsid w:val="001470EA"/>
    <w:rsid w:val="00147B4C"/>
    <w:rsid w:val="0015059B"/>
    <w:rsid w:val="00151CC3"/>
    <w:rsid w:val="0015282E"/>
    <w:rsid w:val="00152A72"/>
    <w:rsid w:val="00152C99"/>
    <w:rsid w:val="00153D14"/>
    <w:rsid w:val="0015416D"/>
    <w:rsid w:val="00154417"/>
    <w:rsid w:val="001547C0"/>
    <w:rsid w:val="00154D4A"/>
    <w:rsid w:val="00155AAB"/>
    <w:rsid w:val="0015608B"/>
    <w:rsid w:val="001565D6"/>
    <w:rsid w:val="00157DC6"/>
    <w:rsid w:val="0016102A"/>
    <w:rsid w:val="00161219"/>
    <w:rsid w:val="00161B55"/>
    <w:rsid w:val="001628FF"/>
    <w:rsid w:val="00162ECC"/>
    <w:rsid w:val="00163350"/>
    <w:rsid w:val="001637A1"/>
    <w:rsid w:val="00163CEA"/>
    <w:rsid w:val="001666A8"/>
    <w:rsid w:val="00166721"/>
    <w:rsid w:val="00167006"/>
    <w:rsid w:val="0016707A"/>
    <w:rsid w:val="00170790"/>
    <w:rsid w:val="0017083F"/>
    <w:rsid w:val="0017199B"/>
    <w:rsid w:val="001721F3"/>
    <w:rsid w:val="001721FD"/>
    <w:rsid w:val="0017247F"/>
    <w:rsid w:val="00172660"/>
    <w:rsid w:val="00172CB5"/>
    <w:rsid w:val="00172DBD"/>
    <w:rsid w:val="001757CF"/>
    <w:rsid w:val="00175F5C"/>
    <w:rsid w:val="00176934"/>
    <w:rsid w:val="00176B61"/>
    <w:rsid w:val="00177944"/>
    <w:rsid w:val="00180E0C"/>
    <w:rsid w:val="00181128"/>
    <w:rsid w:val="00181459"/>
    <w:rsid w:val="00181D15"/>
    <w:rsid w:val="00182A2A"/>
    <w:rsid w:val="00182C87"/>
    <w:rsid w:val="00183B40"/>
    <w:rsid w:val="00183B91"/>
    <w:rsid w:val="00183C1A"/>
    <w:rsid w:val="00184190"/>
    <w:rsid w:val="00185064"/>
    <w:rsid w:val="00185497"/>
    <w:rsid w:val="00185A5D"/>
    <w:rsid w:val="00187B4F"/>
    <w:rsid w:val="001916A5"/>
    <w:rsid w:val="00192261"/>
    <w:rsid w:val="0019367D"/>
    <w:rsid w:val="00193B87"/>
    <w:rsid w:val="00194762"/>
    <w:rsid w:val="00196CE8"/>
    <w:rsid w:val="00197DC0"/>
    <w:rsid w:val="001A0B03"/>
    <w:rsid w:val="001A0B15"/>
    <w:rsid w:val="001A111D"/>
    <w:rsid w:val="001A28EC"/>
    <w:rsid w:val="001A439F"/>
    <w:rsid w:val="001A4EEF"/>
    <w:rsid w:val="001A575B"/>
    <w:rsid w:val="001A5B5D"/>
    <w:rsid w:val="001A5E14"/>
    <w:rsid w:val="001A71DD"/>
    <w:rsid w:val="001B08AF"/>
    <w:rsid w:val="001B0DF5"/>
    <w:rsid w:val="001B21EC"/>
    <w:rsid w:val="001B22A4"/>
    <w:rsid w:val="001B29D5"/>
    <w:rsid w:val="001B4F9E"/>
    <w:rsid w:val="001B5B24"/>
    <w:rsid w:val="001B5C36"/>
    <w:rsid w:val="001B6800"/>
    <w:rsid w:val="001B6FF7"/>
    <w:rsid w:val="001B744A"/>
    <w:rsid w:val="001B7BD5"/>
    <w:rsid w:val="001C08A5"/>
    <w:rsid w:val="001C0DA9"/>
    <w:rsid w:val="001C2ECD"/>
    <w:rsid w:val="001C33C9"/>
    <w:rsid w:val="001C386C"/>
    <w:rsid w:val="001C65A7"/>
    <w:rsid w:val="001D0604"/>
    <w:rsid w:val="001D16B9"/>
    <w:rsid w:val="001D4A8C"/>
    <w:rsid w:val="001D619F"/>
    <w:rsid w:val="001D623E"/>
    <w:rsid w:val="001E167E"/>
    <w:rsid w:val="001E1F23"/>
    <w:rsid w:val="001E2450"/>
    <w:rsid w:val="001E306E"/>
    <w:rsid w:val="001E3BFF"/>
    <w:rsid w:val="001E4AA0"/>
    <w:rsid w:val="001E4C67"/>
    <w:rsid w:val="001E4E04"/>
    <w:rsid w:val="001E5C64"/>
    <w:rsid w:val="001E5E7C"/>
    <w:rsid w:val="001E68C1"/>
    <w:rsid w:val="001F058C"/>
    <w:rsid w:val="001F09B7"/>
    <w:rsid w:val="001F12B4"/>
    <w:rsid w:val="001F1C60"/>
    <w:rsid w:val="001F2B00"/>
    <w:rsid w:val="001F374B"/>
    <w:rsid w:val="001F502E"/>
    <w:rsid w:val="001F608A"/>
    <w:rsid w:val="001F68F1"/>
    <w:rsid w:val="001F7E9F"/>
    <w:rsid w:val="00200016"/>
    <w:rsid w:val="002000B6"/>
    <w:rsid w:val="002008DA"/>
    <w:rsid w:val="00201792"/>
    <w:rsid w:val="00201884"/>
    <w:rsid w:val="00201A56"/>
    <w:rsid w:val="002025BE"/>
    <w:rsid w:val="0020265A"/>
    <w:rsid w:val="00202A47"/>
    <w:rsid w:val="0020385E"/>
    <w:rsid w:val="002038BD"/>
    <w:rsid w:val="00203A11"/>
    <w:rsid w:val="00203A34"/>
    <w:rsid w:val="00204036"/>
    <w:rsid w:val="002058F1"/>
    <w:rsid w:val="002060DB"/>
    <w:rsid w:val="00210157"/>
    <w:rsid w:val="002106C6"/>
    <w:rsid w:val="0021158E"/>
    <w:rsid w:val="00211BBA"/>
    <w:rsid w:val="0021216A"/>
    <w:rsid w:val="00212A82"/>
    <w:rsid w:val="00213661"/>
    <w:rsid w:val="0021375C"/>
    <w:rsid w:val="002139DF"/>
    <w:rsid w:val="00213A98"/>
    <w:rsid w:val="00214309"/>
    <w:rsid w:val="00215F07"/>
    <w:rsid w:val="0021605E"/>
    <w:rsid w:val="00217F8B"/>
    <w:rsid w:val="00220144"/>
    <w:rsid w:val="00220F94"/>
    <w:rsid w:val="00221CA9"/>
    <w:rsid w:val="002234D6"/>
    <w:rsid w:val="00223936"/>
    <w:rsid w:val="002242C2"/>
    <w:rsid w:val="0022498B"/>
    <w:rsid w:val="00226409"/>
    <w:rsid w:val="002265B1"/>
    <w:rsid w:val="0022685B"/>
    <w:rsid w:val="0022711A"/>
    <w:rsid w:val="0022753D"/>
    <w:rsid w:val="00227756"/>
    <w:rsid w:val="00227DB5"/>
    <w:rsid w:val="00230D1B"/>
    <w:rsid w:val="00231D58"/>
    <w:rsid w:val="002321EF"/>
    <w:rsid w:val="002331C9"/>
    <w:rsid w:val="0023588D"/>
    <w:rsid w:val="002369EC"/>
    <w:rsid w:val="00237344"/>
    <w:rsid w:val="002373D2"/>
    <w:rsid w:val="00237C08"/>
    <w:rsid w:val="00243164"/>
    <w:rsid w:val="00243572"/>
    <w:rsid w:val="00244DC3"/>
    <w:rsid w:val="00245134"/>
    <w:rsid w:val="00245747"/>
    <w:rsid w:val="002476E3"/>
    <w:rsid w:val="00247C0F"/>
    <w:rsid w:val="00250794"/>
    <w:rsid w:val="00252155"/>
    <w:rsid w:val="00253903"/>
    <w:rsid w:val="00253B8D"/>
    <w:rsid w:val="002546C0"/>
    <w:rsid w:val="00255B1D"/>
    <w:rsid w:val="00255C2B"/>
    <w:rsid w:val="0025693F"/>
    <w:rsid w:val="002569AF"/>
    <w:rsid w:val="0025735F"/>
    <w:rsid w:val="002610F5"/>
    <w:rsid w:val="0026130F"/>
    <w:rsid w:val="00261843"/>
    <w:rsid w:val="00262443"/>
    <w:rsid w:val="0026370B"/>
    <w:rsid w:val="00263971"/>
    <w:rsid w:val="002640FC"/>
    <w:rsid w:val="002643F4"/>
    <w:rsid w:val="00264A0A"/>
    <w:rsid w:val="00265449"/>
    <w:rsid w:val="002656C5"/>
    <w:rsid w:val="00265CE1"/>
    <w:rsid w:val="0026604E"/>
    <w:rsid w:val="002668D6"/>
    <w:rsid w:val="0026773B"/>
    <w:rsid w:val="002710BF"/>
    <w:rsid w:val="0027121F"/>
    <w:rsid w:val="002722B8"/>
    <w:rsid w:val="002737C6"/>
    <w:rsid w:val="0027382F"/>
    <w:rsid w:val="002754AA"/>
    <w:rsid w:val="00275CAC"/>
    <w:rsid w:val="00275D8A"/>
    <w:rsid w:val="00276CF8"/>
    <w:rsid w:val="00277F7F"/>
    <w:rsid w:val="00280852"/>
    <w:rsid w:val="00281958"/>
    <w:rsid w:val="00281C87"/>
    <w:rsid w:val="00282BAF"/>
    <w:rsid w:val="00283057"/>
    <w:rsid w:val="002839BF"/>
    <w:rsid w:val="00283D20"/>
    <w:rsid w:val="0028590D"/>
    <w:rsid w:val="0028722F"/>
    <w:rsid w:val="00287F18"/>
    <w:rsid w:val="00290A7D"/>
    <w:rsid w:val="00290AE0"/>
    <w:rsid w:val="00292009"/>
    <w:rsid w:val="00292712"/>
    <w:rsid w:val="00292BAF"/>
    <w:rsid w:val="00292D17"/>
    <w:rsid w:val="00292D9F"/>
    <w:rsid w:val="0029320D"/>
    <w:rsid w:val="00293651"/>
    <w:rsid w:val="00293721"/>
    <w:rsid w:val="002942A7"/>
    <w:rsid w:val="00295755"/>
    <w:rsid w:val="002962E0"/>
    <w:rsid w:val="00297DEA"/>
    <w:rsid w:val="002A029A"/>
    <w:rsid w:val="002A02F2"/>
    <w:rsid w:val="002A04DA"/>
    <w:rsid w:val="002A0C0F"/>
    <w:rsid w:val="002A1033"/>
    <w:rsid w:val="002A1035"/>
    <w:rsid w:val="002A11A4"/>
    <w:rsid w:val="002A18DF"/>
    <w:rsid w:val="002A1AD4"/>
    <w:rsid w:val="002A2CD9"/>
    <w:rsid w:val="002A3F04"/>
    <w:rsid w:val="002A47F3"/>
    <w:rsid w:val="002A4F6B"/>
    <w:rsid w:val="002A55DD"/>
    <w:rsid w:val="002A617A"/>
    <w:rsid w:val="002A7221"/>
    <w:rsid w:val="002A75E4"/>
    <w:rsid w:val="002A774D"/>
    <w:rsid w:val="002B02B6"/>
    <w:rsid w:val="002B0397"/>
    <w:rsid w:val="002B2549"/>
    <w:rsid w:val="002B27FC"/>
    <w:rsid w:val="002B2E59"/>
    <w:rsid w:val="002B3CEC"/>
    <w:rsid w:val="002B4265"/>
    <w:rsid w:val="002B51C7"/>
    <w:rsid w:val="002B59B0"/>
    <w:rsid w:val="002B5E65"/>
    <w:rsid w:val="002B6D9F"/>
    <w:rsid w:val="002C1009"/>
    <w:rsid w:val="002C1659"/>
    <w:rsid w:val="002C16FF"/>
    <w:rsid w:val="002C1847"/>
    <w:rsid w:val="002C1D40"/>
    <w:rsid w:val="002C317E"/>
    <w:rsid w:val="002C31FC"/>
    <w:rsid w:val="002C39AB"/>
    <w:rsid w:val="002C5375"/>
    <w:rsid w:val="002C5953"/>
    <w:rsid w:val="002C6797"/>
    <w:rsid w:val="002C7301"/>
    <w:rsid w:val="002D01A3"/>
    <w:rsid w:val="002D053B"/>
    <w:rsid w:val="002D083C"/>
    <w:rsid w:val="002D0BEF"/>
    <w:rsid w:val="002D1F23"/>
    <w:rsid w:val="002D2A6A"/>
    <w:rsid w:val="002D2FD7"/>
    <w:rsid w:val="002D5196"/>
    <w:rsid w:val="002D5256"/>
    <w:rsid w:val="002D5378"/>
    <w:rsid w:val="002D5A3C"/>
    <w:rsid w:val="002D624F"/>
    <w:rsid w:val="002D6BB7"/>
    <w:rsid w:val="002D70F5"/>
    <w:rsid w:val="002E00DA"/>
    <w:rsid w:val="002E2B10"/>
    <w:rsid w:val="002E2D44"/>
    <w:rsid w:val="002E430C"/>
    <w:rsid w:val="002E53B9"/>
    <w:rsid w:val="002E5BED"/>
    <w:rsid w:val="002E5CE8"/>
    <w:rsid w:val="002E64D7"/>
    <w:rsid w:val="002E6973"/>
    <w:rsid w:val="002E6BD2"/>
    <w:rsid w:val="002F03BB"/>
    <w:rsid w:val="002F14D1"/>
    <w:rsid w:val="002F3033"/>
    <w:rsid w:val="002F3147"/>
    <w:rsid w:val="002F332A"/>
    <w:rsid w:val="002F3A5B"/>
    <w:rsid w:val="002F3BBF"/>
    <w:rsid w:val="002F3BF7"/>
    <w:rsid w:val="002F4EB9"/>
    <w:rsid w:val="002F5104"/>
    <w:rsid w:val="002F588D"/>
    <w:rsid w:val="002F5EBA"/>
    <w:rsid w:val="002F5EFB"/>
    <w:rsid w:val="002F5FBF"/>
    <w:rsid w:val="002F6B38"/>
    <w:rsid w:val="002F71FD"/>
    <w:rsid w:val="002F78FC"/>
    <w:rsid w:val="003034C8"/>
    <w:rsid w:val="00303B37"/>
    <w:rsid w:val="00303ED2"/>
    <w:rsid w:val="003047CD"/>
    <w:rsid w:val="00304865"/>
    <w:rsid w:val="0030644E"/>
    <w:rsid w:val="003109F6"/>
    <w:rsid w:val="00311877"/>
    <w:rsid w:val="003122B2"/>
    <w:rsid w:val="00312788"/>
    <w:rsid w:val="00312824"/>
    <w:rsid w:val="003132EC"/>
    <w:rsid w:val="00313606"/>
    <w:rsid w:val="0031457D"/>
    <w:rsid w:val="0031677B"/>
    <w:rsid w:val="00316A08"/>
    <w:rsid w:val="0031707D"/>
    <w:rsid w:val="00321313"/>
    <w:rsid w:val="00321B32"/>
    <w:rsid w:val="00321FF2"/>
    <w:rsid w:val="00322D79"/>
    <w:rsid w:val="003234C6"/>
    <w:rsid w:val="00323902"/>
    <w:rsid w:val="0032417B"/>
    <w:rsid w:val="00324381"/>
    <w:rsid w:val="00324D9D"/>
    <w:rsid w:val="003252A3"/>
    <w:rsid w:val="00325303"/>
    <w:rsid w:val="00325516"/>
    <w:rsid w:val="003259AA"/>
    <w:rsid w:val="00326985"/>
    <w:rsid w:val="0032745A"/>
    <w:rsid w:val="00331E98"/>
    <w:rsid w:val="003325A1"/>
    <w:rsid w:val="003328E2"/>
    <w:rsid w:val="00333ACC"/>
    <w:rsid w:val="00333B3D"/>
    <w:rsid w:val="00334CA6"/>
    <w:rsid w:val="0033563E"/>
    <w:rsid w:val="003375F6"/>
    <w:rsid w:val="0034088A"/>
    <w:rsid w:val="00343734"/>
    <w:rsid w:val="00343843"/>
    <w:rsid w:val="0034411D"/>
    <w:rsid w:val="0034580D"/>
    <w:rsid w:val="003472E4"/>
    <w:rsid w:val="00350766"/>
    <w:rsid w:val="00354032"/>
    <w:rsid w:val="003542C6"/>
    <w:rsid w:val="00354955"/>
    <w:rsid w:val="00354DCD"/>
    <w:rsid w:val="0035620F"/>
    <w:rsid w:val="003576BB"/>
    <w:rsid w:val="00357704"/>
    <w:rsid w:val="00357C26"/>
    <w:rsid w:val="00360D54"/>
    <w:rsid w:val="00361D52"/>
    <w:rsid w:val="0036321F"/>
    <w:rsid w:val="00364DED"/>
    <w:rsid w:val="00365E92"/>
    <w:rsid w:val="00365EF7"/>
    <w:rsid w:val="003660C6"/>
    <w:rsid w:val="00366AE7"/>
    <w:rsid w:val="003674F4"/>
    <w:rsid w:val="00370CA3"/>
    <w:rsid w:val="0037116E"/>
    <w:rsid w:val="00371A51"/>
    <w:rsid w:val="00371FDE"/>
    <w:rsid w:val="003726D9"/>
    <w:rsid w:val="00373048"/>
    <w:rsid w:val="0037466B"/>
    <w:rsid w:val="00374A1F"/>
    <w:rsid w:val="0037520D"/>
    <w:rsid w:val="003765D2"/>
    <w:rsid w:val="00376C79"/>
    <w:rsid w:val="00376D35"/>
    <w:rsid w:val="00377072"/>
    <w:rsid w:val="00382E70"/>
    <w:rsid w:val="003837E0"/>
    <w:rsid w:val="00383A3F"/>
    <w:rsid w:val="00384AD3"/>
    <w:rsid w:val="00385791"/>
    <w:rsid w:val="003858C0"/>
    <w:rsid w:val="00387784"/>
    <w:rsid w:val="003901BF"/>
    <w:rsid w:val="003903E6"/>
    <w:rsid w:val="0039066E"/>
    <w:rsid w:val="003912EA"/>
    <w:rsid w:val="00391593"/>
    <w:rsid w:val="00392623"/>
    <w:rsid w:val="00393466"/>
    <w:rsid w:val="00393554"/>
    <w:rsid w:val="0039404B"/>
    <w:rsid w:val="003943B8"/>
    <w:rsid w:val="00394C96"/>
    <w:rsid w:val="00394CCE"/>
    <w:rsid w:val="003953D0"/>
    <w:rsid w:val="00395D00"/>
    <w:rsid w:val="003A2060"/>
    <w:rsid w:val="003A237B"/>
    <w:rsid w:val="003A30A0"/>
    <w:rsid w:val="003A3E62"/>
    <w:rsid w:val="003A63D3"/>
    <w:rsid w:val="003A72AB"/>
    <w:rsid w:val="003A7847"/>
    <w:rsid w:val="003A7D4A"/>
    <w:rsid w:val="003B03F6"/>
    <w:rsid w:val="003B15D3"/>
    <w:rsid w:val="003B1C36"/>
    <w:rsid w:val="003B1C96"/>
    <w:rsid w:val="003B412B"/>
    <w:rsid w:val="003B649E"/>
    <w:rsid w:val="003B7524"/>
    <w:rsid w:val="003C01F2"/>
    <w:rsid w:val="003C0EF4"/>
    <w:rsid w:val="003C2540"/>
    <w:rsid w:val="003C2CCC"/>
    <w:rsid w:val="003C4090"/>
    <w:rsid w:val="003C45D6"/>
    <w:rsid w:val="003C47AA"/>
    <w:rsid w:val="003C4823"/>
    <w:rsid w:val="003C4D49"/>
    <w:rsid w:val="003C5379"/>
    <w:rsid w:val="003C64D8"/>
    <w:rsid w:val="003C67E0"/>
    <w:rsid w:val="003C6E66"/>
    <w:rsid w:val="003C74AD"/>
    <w:rsid w:val="003C7AD0"/>
    <w:rsid w:val="003D0023"/>
    <w:rsid w:val="003D1990"/>
    <w:rsid w:val="003D1EE0"/>
    <w:rsid w:val="003D255B"/>
    <w:rsid w:val="003D3A3D"/>
    <w:rsid w:val="003D40E1"/>
    <w:rsid w:val="003D4557"/>
    <w:rsid w:val="003D496C"/>
    <w:rsid w:val="003D4D14"/>
    <w:rsid w:val="003D5053"/>
    <w:rsid w:val="003D6889"/>
    <w:rsid w:val="003D7E96"/>
    <w:rsid w:val="003D7EDE"/>
    <w:rsid w:val="003E2597"/>
    <w:rsid w:val="003E33D2"/>
    <w:rsid w:val="003E5402"/>
    <w:rsid w:val="003E5B9F"/>
    <w:rsid w:val="003E62C9"/>
    <w:rsid w:val="003E66CD"/>
    <w:rsid w:val="003E6CDF"/>
    <w:rsid w:val="003E6DA3"/>
    <w:rsid w:val="003E73C5"/>
    <w:rsid w:val="003F1BD3"/>
    <w:rsid w:val="003F1E76"/>
    <w:rsid w:val="003F1EE8"/>
    <w:rsid w:val="003F349B"/>
    <w:rsid w:val="003F34B8"/>
    <w:rsid w:val="003F4860"/>
    <w:rsid w:val="003F4B67"/>
    <w:rsid w:val="003F5C01"/>
    <w:rsid w:val="003F5C54"/>
    <w:rsid w:val="003F6775"/>
    <w:rsid w:val="003F7679"/>
    <w:rsid w:val="003F76B9"/>
    <w:rsid w:val="003F79E3"/>
    <w:rsid w:val="0040214D"/>
    <w:rsid w:val="0040513D"/>
    <w:rsid w:val="00405841"/>
    <w:rsid w:val="00406C27"/>
    <w:rsid w:val="00407B77"/>
    <w:rsid w:val="00407E6C"/>
    <w:rsid w:val="00411BE2"/>
    <w:rsid w:val="00412E6F"/>
    <w:rsid w:val="00414C6E"/>
    <w:rsid w:val="00414F2C"/>
    <w:rsid w:val="004151F7"/>
    <w:rsid w:val="00416C09"/>
    <w:rsid w:val="0041726A"/>
    <w:rsid w:val="004200C0"/>
    <w:rsid w:val="00420BB7"/>
    <w:rsid w:val="00422101"/>
    <w:rsid w:val="00423694"/>
    <w:rsid w:val="00423820"/>
    <w:rsid w:val="004247D4"/>
    <w:rsid w:val="004265E5"/>
    <w:rsid w:val="00426A44"/>
    <w:rsid w:val="00426FAE"/>
    <w:rsid w:val="00430617"/>
    <w:rsid w:val="0043282B"/>
    <w:rsid w:val="00433C70"/>
    <w:rsid w:val="0043454D"/>
    <w:rsid w:val="00434E91"/>
    <w:rsid w:val="00436507"/>
    <w:rsid w:val="00436941"/>
    <w:rsid w:val="00437899"/>
    <w:rsid w:val="004400B5"/>
    <w:rsid w:val="004404F5"/>
    <w:rsid w:val="00440993"/>
    <w:rsid w:val="00440F1E"/>
    <w:rsid w:val="00442C91"/>
    <w:rsid w:val="004437CD"/>
    <w:rsid w:val="004438F6"/>
    <w:rsid w:val="004439AB"/>
    <w:rsid w:val="00443E0F"/>
    <w:rsid w:val="00444C12"/>
    <w:rsid w:val="0044511E"/>
    <w:rsid w:val="0044662D"/>
    <w:rsid w:val="004471FF"/>
    <w:rsid w:val="004473AD"/>
    <w:rsid w:val="00447407"/>
    <w:rsid w:val="004501F4"/>
    <w:rsid w:val="004509BF"/>
    <w:rsid w:val="00451BC6"/>
    <w:rsid w:val="00452580"/>
    <w:rsid w:val="00452D1C"/>
    <w:rsid w:val="0045300C"/>
    <w:rsid w:val="00453BF0"/>
    <w:rsid w:val="00454FFA"/>
    <w:rsid w:val="00456869"/>
    <w:rsid w:val="00456B25"/>
    <w:rsid w:val="0045774A"/>
    <w:rsid w:val="00457A7A"/>
    <w:rsid w:val="0046075E"/>
    <w:rsid w:val="00461175"/>
    <w:rsid w:val="004619A7"/>
    <w:rsid w:val="00462A86"/>
    <w:rsid w:val="00462D4C"/>
    <w:rsid w:val="00462E2C"/>
    <w:rsid w:val="004636AC"/>
    <w:rsid w:val="00465A77"/>
    <w:rsid w:val="004665A0"/>
    <w:rsid w:val="00466759"/>
    <w:rsid w:val="0047054A"/>
    <w:rsid w:val="00470EC2"/>
    <w:rsid w:val="004735E9"/>
    <w:rsid w:val="004739E7"/>
    <w:rsid w:val="00475975"/>
    <w:rsid w:val="00475A10"/>
    <w:rsid w:val="00475CA6"/>
    <w:rsid w:val="00475EAA"/>
    <w:rsid w:val="00476103"/>
    <w:rsid w:val="004764FE"/>
    <w:rsid w:val="0048086F"/>
    <w:rsid w:val="00480F03"/>
    <w:rsid w:val="00480F7D"/>
    <w:rsid w:val="00482ECA"/>
    <w:rsid w:val="00483CD8"/>
    <w:rsid w:val="00485D47"/>
    <w:rsid w:val="00487065"/>
    <w:rsid w:val="00487746"/>
    <w:rsid w:val="00487D63"/>
    <w:rsid w:val="00491E92"/>
    <w:rsid w:val="00492487"/>
    <w:rsid w:val="00494E86"/>
    <w:rsid w:val="00494EB3"/>
    <w:rsid w:val="00495A3C"/>
    <w:rsid w:val="00496373"/>
    <w:rsid w:val="00496E82"/>
    <w:rsid w:val="00497D76"/>
    <w:rsid w:val="004A05A1"/>
    <w:rsid w:val="004A08F2"/>
    <w:rsid w:val="004A187C"/>
    <w:rsid w:val="004A2398"/>
    <w:rsid w:val="004A34B6"/>
    <w:rsid w:val="004A51FE"/>
    <w:rsid w:val="004A53C3"/>
    <w:rsid w:val="004A7CC7"/>
    <w:rsid w:val="004B0FC4"/>
    <w:rsid w:val="004B21EB"/>
    <w:rsid w:val="004B26FE"/>
    <w:rsid w:val="004B5D08"/>
    <w:rsid w:val="004B7331"/>
    <w:rsid w:val="004C1C8D"/>
    <w:rsid w:val="004C2088"/>
    <w:rsid w:val="004C4CCD"/>
    <w:rsid w:val="004C57C5"/>
    <w:rsid w:val="004C6495"/>
    <w:rsid w:val="004C65CE"/>
    <w:rsid w:val="004C774C"/>
    <w:rsid w:val="004C7851"/>
    <w:rsid w:val="004D0A79"/>
    <w:rsid w:val="004D368E"/>
    <w:rsid w:val="004D4811"/>
    <w:rsid w:val="004D4941"/>
    <w:rsid w:val="004D60C4"/>
    <w:rsid w:val="004D681A"/>
    <w:rsid w:val="004D6EA0"/>
    <w:rsid w:val="004D6F88"/>
    <w:rsid w:val="004D7344"/>
    <w:rsid w:val="004E1129"/>
    <w:rsid w:val="004E187E"/>
    <w:rsid w:val="004E1DDD"/>
    <w:rsid w:val="004E2799"/>
    <w:rsid w:val="004E39D1"/>
    <w:rsid w:val="004E48AB"/>
    <w:rsid w:val="004E4DBA"/>
    <w:rsid w:val="004E5043"/>
    <w:rsid w:val="004E5684"/>
    <w:rsid w:val="004E6878"/>
    <w:rsid w:val="004F02BA"/>
    <w:rsid w:val="004F0554"/>
    <w:rsid w:val="004F08CB"/>
    <w:rsid w:val="004F0AF7"/>
    <w:rsid w:val="004F13B0"/>
    <w:rsid w:val="004F1668"/>
    <w:rsid w:val="004F1B80"/>
    <w:rsid w:val="004F1EE5"/>
    <w:rsid w:val="004F1EFC"/>
    <w:rsid w:val="004F3E30"/>
    <w:rsid w:val="004F3F3E"/>
    <w:rsid w:val="004F5BAB"/>
    <w:rsid w:val="004F6312"/>
    <w:rsid w:val="004F68EF"/>
    <w:rsid w:val="00500BC2"/>
    <w:rsid w:val="00501DC7"/>
    <w:rsid w:val="00501F1F"/>
    <w:rsid w:val="005020A5"/>
    <w:rsid w:val="0050240C"/>
    <w:rsid w:val="00502932"/>
    <w:rsid w:val="00502F79"/>
    <w:rsid w:val="005037F4"/>
    <w:rsid w:val="005102F4"/>
    <w:rsid w:val="00511797"/>
    <w:rsid w:val="00511D83"/>
    <w:rsid w:val="005124A0"/>
    <w:rsid w:val="005124BB"/>
    <w:rsid w:val="0051366B"/>
    <w:rsid w:val="00514125"/>
    <w:rsid w:val="00514C46"/>
    <w:rsid w:val="005154E2"/>
    <w:rsid w:val="00516FF9"/>
    <w:rsid w:val="00520797"/>
    <w:rsid w:val="00521D2A"/>
    <w:rsid w:val="0052222A"/>
    <w:rsid w:val="00523752"/>
    <w:rsid w:val="00525290"/>
    <w:rsid w:val="00525866"/>
    <w:rsid w:val="00525D5C"/>
    <w:rsid w:val="00526BC1"/>
    <w:rsid w:val="005302EF"/>
    <w:rsid w:val="00530E18"/>
    <w:rsid w:val="005325FC"/>
    <w:rsid w:val="00534EA6"/>
    <w:rsid w:val="0053534F"/>
    <w:rsid w:val="00535434"/>
    <w:rsid w:val="00536050"/>
    <w:rsid w:val="005370DA"/>
    <w:rsid w:val="00537EEB"/>
    <w:rsid w:val="00540913"/>
    <w:rsid w:val="00540BBB"/>
    <w:rsid w:val="005422F9"/>
    <w:rsid w:val="00542AC2"/>
    <w:rsid w:val="005438C3"/>
    <w:rsid w:val="00545729"/>
    <w:rsid w:val="005502EA"/>
    <w:rsid w:val="00550506"/>
    <w:rsid w:val="00550B79"/>
    <w:rsid w:val="0055136B"/>
    <w:rsid w:val="00552D81"/>
    <w:rsid w:val="005538F2"/>
    <w:rsid w:val="00554D6E"/>
    <w:rsid w:val="00555D9D"/>
    <w:rsid w:val="00556261"/>
    <w:rsid w:val="005573B0"/>
    <w:rsid w:val="00561A75"/>
    <w:rsid w:val="00561AF2"/>
    <w:rsid w:val="00561C6C"/>
    <w:rsid w:val="005635B7"/>
    <w:rsid w:val="00563EC7"/>
    <w:rsid w:val="005653AE"/>
    <w:rsid w:val="00565DFC"/>
    <w:rsid w:val="00567D00"/>
    <w:rsid w:val="0057273C"/>
    <w:rsid w:val="00572A76"/>
    <w:rsid w:val="005739AE"/>
    <w:rsid w:val="0057485C"/>
    <w:rsid w:val="0057518A"/>
    <w:rsid w:val="00576026"/>
    <w:rsid w:val="005760BD"/>
    <w:rsid w:val="00576989"/>
    <w:rsid w:val="00576C4E"/>
    <w:rsid w:val="00576F0F"/>
    <w:rsid w:val="005779CE"/>
    <w:rsid w:val="00580869"/>
    <w:rsid w:val="005809B8"/>
    <w:rsid w:val="0058275D"/>
    <w:rsid w:val="005855FD"/>
    <w:rsid w:val="0058714F"/>
    <w:rsid w:val="00587686"/>
    <w:rsid w:val="0058778D"/>
    <w:rsid w:val="005917E0"/>
    <w:rsid w:val="005924DD"/>
    <w:rsid w:val="00594995"/>
    <w:rsid w:val="00594EF5"/>
    <w:rsid w:val="005952EA"/>
    <w:rsid w:val="0059559C"/>
    <w:rsid w:val="00595D5A"/>
    <w:rsid w:val="0059721E"/>
    <w:rsid w:val="00597689"/>
    <w:rsid w:val="005A0482"/>
    <w:rsid w:val="005A2517"/>
    <w:rsid w:val="005A2820"/>
    <w:rsid w:val="005A2D82"/>
    <w:rsid w:val="005A2DA3"/>
    <w:rsid w:val="005A385F"/>
    <w:rsid w:val="005A3C56"/>
    <w:rsid w:val="005A43C3"/>
    <w:rsid w:val="005A560A"/>
    <w:rsid w:val="005A5E0C"/>
    <w:rsid w:val="005A6A09"/>
    <w:rsid w:val="005A6C7A"/>
    <w:rsid w:val="005A711F"/>
    <w:rsid w:val="005A74DA"/>
    <w:rsid w:val="005B2EBC"/>
    <w:rsid w:val="005B3310"/>
    <w:rsid w:val="005B3813"/>
    <w:rsid w:val="005B5ADB"/>
    <w:rsid w:val="005B5B5C"/>
    <w:rsid w:val="005B5D9A"/>
    <w:rsid w:val="005B5F36"/>
    <w:rsid w:val="005B6785"/>
    <w:rsid w:val="005C03B3"/>
    <w:rsid w:val="005C089D"/>
    <w:rsid w:val="005C14F3"/>
    <w:rsid w:val="005C1C25"/>
    <w:rsid w:val="005C242F"/>
    <w:rsid w:val="005C2F08"/>
    <w:rsid w:val="005C2FCB"/>
    <w:rsid w:val="005C31BD"/>
    <w:rsid w:val="005C35AC"/>
    <w:rsid w:val="005C369F"/>
    <w:rsid w:val="005C4818"/>
    <w:rsid w:val="005C4DF5"/>
    <w:rsid w:val="005C5266"/>
    <w:rsid w:val="005C5835"/>
    <w:rsid w:val="005C618A"/>
    <w:rsid w:val="005C62BD"/>
    <w:rsid w:val="005C6597"/>
    <w:rsid w:val="005D09B4"/>
    <w:rsid w:val="005D0E3C"/>
    <w:rsid w:val="005D2AD0"/>
    <w:rsid w:val="005D30CD"/>
    <w:rsid w:val="005D34F4"/>
    <w:rsid w:val="005D4511"/>
    <w:rsid w:val="005D60D9"/>
    <w:rsid w:val="005D6A0F"/>
    <w:rsid w:val="005D6B8E"/>
    <w:rsid w:val="005D7AE6"/>
    <w:rsid w:val="005D7FFB"/>
    <w:rsid w:val="005E02F7"/>
    <w:rsid w:val="005E07EC"/>
    <w:rsid w:val="005E17E0"/>
    <w:rsid w:val="005E1F7E"/>
    <w:rsid w:val="005E219B"/>
    <w:rsid w:val="005E3D9B"/>
    <w:rsid w:val="005E46CF"/>
    <w:rsid w:val="005E6AD6"/>
    <w:rsid w:val="005E7D75"/>
    <w:rsid w:val="005F0846"/>
    <w:rsid w:val="005F1DB2"/>
    <w:rsid w:val="005F2A0A"/>
    <w:rsid w:val="005F36FC"/>
    <w:rsid w:val="005F3FFE"/>
    <w:rsid w:val="005F5BCB"/>
    <w:rsid w:val="005F5C95"/>
    <w:rsid w:val="005F5E37"/>
    <w:rsid w:val="005F770E"/>
    <w:rsid w:val="00601370"/>
    <w:rsid w:val="0060152E"/>
    <w:rsid w:val="00601AAD"/>
    <w:rsid w:val="00602CB1"/>
    <w:rsid w:val="006036A7"/>
    <w:rsid w:val="0060385A"/>
    <w:rsid w:val="006056CA"/>
    <w:rsid w:val="00606AE9"/>
    <w:rsid w:val="006077FC"/>
    <w:rsid w:val="0061031F"/>
    <w:rsid w:val="0061056D"/>
    <w:rsid w:val="00610C96"/>
    <w:rsid w:val="00611F91"/>
    <w:rsid w:val="00612743"/>
    <w:rsid w:val="00612DDC"/>
    <w:rsid w:val="006132F6"/>
    <w:rsid w:val="00614DC0"/>
    <w:rsid w:val="0062006D"/>
    <w:rsid w:val="006203FE"/>
    <w:rsid w:val="0062123A"/>
    <w:rsid w:val="0062137E"/>
    <w:rsid w:val="00621733"/>
    <w:rsid w:val="00622622"/>
    <w:rsid w:val="00622F12"/>
    <w:rsid w:val="00623F40"/>
    <w:rsid w:val="00625B99"/>
    <w:rsid w:val="006265E6"/>
    <w:rsid w:val="00627316"/>
    <w:rsid w:val="00627500"/>
    <w:rsid w:val="0062A744"/>
    <w:rsid w:val="00630FFF"/>
    <w:rsid w:val="0063167D"/>
    <w:rsid w:val="00632F50"/>
    <w:rsid w:val="00633A19"/>
    <w:rsid w:val="00633AA4"/>
    <w:rsid w:val="00635A03"/>
    <w:rsid w:val="00635B9E"/>
    <w:rsid w:val="006363EF"/>
    <w:rsid w:val="006375FD"/>
    <w:rsid w:val="00637846"/>
    <w:rsid w:val="00641138"/>
    <w:rsid w:val="00641731"/>
    <w:rsid w:val="006430F6"/>
    <w:rsid w:val="00644031"/>
    <w:rsid w:val="0064473E"/>
    <w:rsid w:val="00644BA7"/>
    <w:rsid w:val="00645425"/>
    <w:rsid w:val="006467DB"/>
    <w:rsid w:val="006530A9"/>
    <w:rsid w:val="00654523"/>
    <w:rsid w:val="00654FAE"/>
    <w:rsid w:val="0065561C"/>
    <w:rsid w:val="006569C4"/>
    <w:rsid w:val="006609E4"/>
    <w:rsid w:val="00662180"/>
    <w:rsid w:val="00663D86"/>
    <w:rsid w:val="00663F35"/>
    <w:rsid w:val="00664C8C"/>
    <w:rsid w:val="00665F4B"/>
    <w:rsid w:val="00666479"/>
    <w:rsid w:val="00666F46"/>
    <w:rsid w:val="00667BF6"/>
    <w:rsid w:val="00670DB1"/>
    <w:rsid w:val="00672271"/>
    <w:rsid w:val="00673268"/>
    <w:rsid w:val="00673C1A"/>
    <w:rsid w:val="006747F4"/>
    <w:rsid w:val="0067507B"/>
    <w:rsid w:val="00675A3A"/>
    <w:rsid w:val="0067640E"/>
    <w:rsid w:val="0067670D"/>
    <w:rsid w:val="006776AE"/>
    <w:rsid w:val="00680B5E"/>
    <w:rsid w:val="00681950"/>
    <w:rsid w:val="00681B79"/>
    <w:rsid w:val="006821A8"/>
    <w:rsid w:val="0068333C"/>
    <w:rsid w:val="00683AF7"/>
    <w:rsid w:val="006840B5"/>
    <w:rsid w:val="00684761"/>
    <w:rsid w:val="00684A97"/>
    <w:rsid w:val="006864B1"/>
    <w:rsid w:val="00686817"/>
    <w:rsid w:val="00686DC4"/>
    <w:rsid w:val="00687676"/>
    <w:rsid w:val="006876C3"/>
    <w:rsid w:val="00687C62"/>
    <w:rsid w:val="006902D3"/>
    <w:rsid w:val="0069046E"/>
    <w:rsid w:val="0069047E"/>
    <w:rsid w:val="00690759"/>
    <w:rsid w:val="00690AAA"/>
    <w:rsid w:val="00690DCB"/>
    <w:rsid w:val="00692243"/>
    <w:rsid w:val="006932C2"/>
    <w:rsid w:val="00693C0A"/>
    <w:rsid w:val="00694485"/>
    <w:rsid w:val="00695054"/>
    <w:rsid w:val="00695588"/>
    <w:rsid w:val="006965BC"/>
    <w:rsid w:val="00696A23"/>
    <w:rsid w:val="00697FEB"/>
    <w:rsid w:val="006A0693"/>
    <w:rsid w:val="006A0E0D"/>
    <w:rsid w:val="006A1116"/>
    <w:rsid w:val="006A1A6A"/>
    <w:rsid w:val="006A3639"/>
    <w:rsid w:val="006A3ACE"/>
    <w:rsid w:val="006A3BC8"/>
    <w:rsid w:val="006A40D5"/>
    <w:rsid w:val="006A5E98"/>
    <w:rsid w:val="006A5EB1"/>
    <w:rsid w:val="006A63D6"/>
    <w:rsid w:val="006A6431"/>
    <w:rsid w:val="006A6849"/>
    <w:rsid w:val="006A6C1F"/>
    <w:rsid w:val="006B10DE"/>
    <w:rsid w:val="006B22A5"/>
    <w:rsid w:val="006B2BCF"/>
    <w:rsid w:val="006B30E3"/>
    <w:rsid w:val="006B3E4D"/>
    <w:rsid w:val="006B4E77"/>
    <w:rsid w:val="006B69C3"/>
    <w:rsid w:val="006B7563"/>
    <w:rsid w:val="006B7D08"/>
    <w:rsid w:val="006C1616"/>
    <w:rsid w:val="006C31F1"/>
    <w:rsid w:val="006C3F91"/>
    <w:rsid w:val="006C418E"/>
    <w:rsid w:val="006C4C8B"/>
    <w:rsid w:val="006C5659"/>
    <w:rsid w:val="006C5C7F"/>
    <w:rsid w:val="006C7244"/>
    <w:rsid w:val="006D0430"/>
    <w:rsid w:val="006D127B"/>
    <w:rsid w:val="006D2CE8"/>
    <w:rsid w:val="006D39B2"/>
    <w:rsid w:val="006D453A"/>
    <w:rsid w:val="006D4551"/>
    <w:rsid w:val="006D49BB"/>
    <w:rsid w:val="006D56E2"/>
    <w:rsid w:val="006D6340"/>
    <w:rsid w:val="006D6DB5"/>
    <w:rsid w:val="006D6E4C"/>
    <w:rsid w:val="006D7A93"/>
    <w:rsid w:val="006E0359"/>
    <w:rsid w:val="006E183A"/>
    <w:rsid w:val="006E1E41"/>
    <w:rsid w:val="006E1FF6"/>
    <w:rsid w:val="006E3960"/>
    <w:rsid w:val="006E4035"/>
    <w:rsid w:val="006E46DC"/>
    <w:rsid w:val="006E4832"/>
    <w:rsid w:val="006E5AE4"/>
    <w:rsid w:val="006E5CE0"/>
    <w:rsid w:val="006E643C"/>
    <w:rsid w:val="006E7610"/>
    <w:rsid w:val="006E76F6"/>
    <w:rsid w:val="006E7CF0"/>
    <w:rsid w:val="006F0FB3"/>
    <w:rsid w:val="006F19D2"/>
    <w:rsid w:val="006F1C74"/>
    <w:rsid w:val="006F232A"/>
    <w:rsid w:val="006F3961"/>
    <w:rsid w:val="006F4129"/>
    <w:rsid w:val="006F4A3E"/>
    <w:rsid w:val="006F4B57"/>
    <w:rsid w:val="006F4EC8"/>
    <w:rsid w:val="006F55C5"/>
    <w:rsid w:val="006F69E2"/>
    <w:rsid w:val="006F6C5C"/>
    <w:rsid w:val="006F753D"/>
    <w:rsid w:val="0070005A"/>
    <w:rsid w:val="00700A06"/>
    <w:rsid w:val="00701AC5"/>
    <w:rsid w:val="00702FE3"/>
    <w:rsid w:val="00703326"/>
    <w:rsid w:val="00705093"/>
    <w:rsid w:val="00710D6B"/>
    <w:rsid w:val="00711512"/>
    <w:rsid w:val="007119F5"/>
    <w:rsid w:val="0071253B"/>
    <w:rsid w:val="00713C5F"/>
    <w:rsid w:val="00714388"/>
    <w:rsid w:val="00715135"/>
    <w:rsid w:val="00716D44"/>
    <w:rsid w:val="00716E81"/>
    <w:rsid w:val="007171FB"/>
    <w:rsid w:val="00717569"/>
    <w:rsid w:val="007220F5"/>
    <w:rsid w:val="007231F7"/>
    <w:rsid w:val="00723A6A"/>
    <w:rsid w:val="007240A3"/>
    <w:rsid w:val="00724FA2"/>
    <w:rsid w:val="007251D8"/>
    <w:rsid w:val="00725673"/>
    <w:rsid w:val="00725B35"/>
    <w:rsid w:val="00727385"/>
    <w:rsid w:val="00727F20"/>
    <w:rsid w:val="00730E28"/>
    <w:rsid w:val="007311C9"/>
    <w:rsid w:val="00731A7A"/>
    <w:rsid w:val="00731FB6"/>
    <w:rsid w:val="007324BD"/>
    <w:rsid w:val="00732C32"/>
    <w:rsid w:val="00732F35"/>
    <w:rsid w:val="00733B0D"/>
    <w:rsid w:val="0073525C"/>
    <w:rsid w:val="00735AB9"/>
    <w:rsid w:val="00735E0F"/>
    <w:rsid w:val="00735E4E"/>
    <w:rsid w:val="007365BD"/>
    <w:rsid w:val="00742AA8"/>
    <w:rsid w:val="00744760"/>
    <w:rsid w:val="00745062"/>
    <w:rsid w:val="0074565E"/>
    <w:rsid w:val="007456C5"/>
    <w:rsid w:val="007469FF"/>
    <w:rsid w:val="00746BFE"/>
    <w:rsid w:val="00747342"/>
    <w:rsid w:val="00747C62"/>
    <w:rsid w:val="0075241E"/>
    <w:rsid w:val="00752582"/>
    <w:rsid w:val="00752823"/>
    <w:rsid w:val="00752879"/>
    <w:rsid w:val="0075377C"/>
    <w:rsid w:val="0075392C"/>
    <w:rsid w:val="00753F7A"/>
    <w:rsid w:val="007549D4"/>
    <w:rsid w:val="007549E4"/>
    <w:rsid w:val="00755CD8"/>
    <w:rsid w:val="00757175"/>
    <w:rsid w:val="00760EEA"/>
    <w:rsid w:val="007610CB"/>
    <w:rsid w:val="007629DC"/>
    <w:rsid w:val="007633D2"/>
    <w:rsid w:val="007640D5"/>
    <w:rsid w:val="00764E56"/>
    <w:rsid w:val="00765470"/>
    <w:rsid w:val="00766000"/>
    <w:rsid w:val="007668F6"/>
    <w:rsid w:val="00766ADA"/>
    <w:rsid w:val="007674C5"/>
    <w:rsid w:val="00770B17"/>
    <w:rsid w:val="007711D3"/>
    <w:rsid w:val="007725FD"/>
    <w:rsid w:val="00774D86"/>
    <w:rsid w:val="00775492"/>
    <w:rsid w:val="0077569B"/>
    <w:rsid w:val="00777657"/>
    <w:rsid w:val="00782E64"/>
    <w:rsid w:val="007830A2"/>
    <w:rsid w:val="00784107"/>
    <w:rsid w:val="00784218"/>
    <w:rsid w:val="00785903"/>
    <w:rsid w:val="00785979"/>
    <w:rsid w:val="00786D2D"/>
    <w:rsid w:val="00787086"/>
    <w:rsid w:val="00790580"/>
    <w:rsid w:val="00791B45"/>
    <w:rsid w:val="0079254E"/>
    <w:rsid w:val="007942F2"/>
    <w:rsid w:val="00795C55"/>
    <w:rsid w:val="00795D4D"/>
    <w:rsid w:val="007961F2"/>
    <w:rsid w:val="0079633B"/>
    <w:rsid w:val="0079718C"/>
    <w:rsid w:val="007977B8"/>
    <w:rsid w:val="007A02D9"/>
    <w:rsid w:val="007A0DE7"/>
    <w:rsid w:val="007A102F"/>
    <w:rsid w:val="007A1961"/>
    <w:rsid w:val="007A1982"/>
    <w:rsid w:val="007A1C50"/>
    <w:rsid w:val="007A3241"/>
    <w:rsid w:val="007A362F"/>
    <w:rsid w:val="007A36AB"/>
    <w:rsid w:val="007A42CA"/>
    <w:rsid w:val="007A4BAD"/>
    <w:rsid w:val="007A52EA"/>
    <w:rsid w:val="007A7301"/>
    <w:rsid w:val="007B00BC"/>
    <w:rsid w:val="007B01FA"/>
    <w:rsid w:val="007B03F5"/>
    <w:rsid w:val="007B047D"/>
    <w:rsid w:val="007B0C51"/>
    <w:rsid w:val="007B2574"/>
    <w:rsid w:val="007B2E1C"/>
    <w:rsid w:val="007B30CB"/>
    <w:rsid w:val="007B3638"/>
    <w:rsid w:val="007B38E0"/>
    <w:rsid w:val="007B46F9"/>
    <w:rsid w:val="007B4CF2"/>
    <w:rsid w:val="007B6D04"/>
    <w:rsid w:val="007B7B4E"/>
    <w:rsid w:val="007C0742"/>
    <w:rsid w:val="007C1418"/>
    <w:rsid w:val="007C1677"/>
    <w:rsid w:val="007C1FFF"/>
    <w:rsid w:val="007C2013"/>
    <w:rsid w:val="007C2BE4"/>
    <w:rsid w:val="007C2C0C"/>
    <w:rsid w:val="007C2C40"/>
    <w:rsid w:val="007C3AC0"/>
    <w:rsid w:val="007C404B"/>
    <w:rsid w:val="007C4EF8"/>
    <w:rsid w:val="007C5FFD"/>
    <w:rsid w:val="007C70A6"/>
    <w:rsid w:val="007C758F"/>
    <w:rsid w:val="007C79AD"/>
    <w:rsid w:val="007D0088"/>
    <w:rsid w:val="007D049D"/>
    <w:rsid w:val="007D23E4"/>
    <w:rsid w:val="007D241B"/>
    <w:rsid w:val="007D2C0A"/>
    <w:rsid w:val="007D43C9"/>
    <w:rsid w:val="007D5669"/>
    <w:rsid w:val="007D5B96"/>
    <w:rsid w:val="007D6799"/>
    <w:rsid w:val="007D727C"/>
    <w:rsid w:val="007D793F"/>
    <w:rsid w:val="007D7FBA"/>
    <w:rsid w:val="007E009F"/>
    <w:rsid w:val="007E0DD7"/>
    <w:rsid w:val="007E10D7"/>
    <w:rsid w:val="007E1C66"/>
    <w:rsid w:val="007E24C5"/>
    <w:rsid w:val="007E3561"/>
    <w:rsid w:val="007E3838"/>
    <w:rsid w:val="007E49A5"/>
    <w:rsid w:val="007E49D0"/>
    <w:rsid w:val="007E4F96"/>
    <w:rsid w:val="007E5362"/>
    <w:rsid w:val="007E5F91"/>
    <w:rsid w:val="007E61E8"/>
    <w:rsid w:val="007E6C2B"/>
    <w:rsid w:val="007E6F7D"/>
    <w:rsid w:val="007F0762"/>
    <w:rsid w:val="007F0C6F"/>
    <w:rsid w:val="007F179C"/>
    <w:rsid w:val="007F1EE7"/>
    <w:rsid w:val="007F2BB0"/>
    <w:rsid w:val="007F2CDB"/>
    <w:rsid w:val="007F2F4E"/>
    <w:rsid w:val="007F34A2"/>
    <w:rsid w:val="007F428C"/>
    <w:rsid w:val="007F4650"/>
    <w:rsid w:val="007F4B42"/>
    <w:rsid w:val="007F7418"/>
    <w:rsid w:val="007F7698"/>
    <w:rsid w:val="007F7D5D"/>
    <w:rsid w:val="007F7F96"/>
    <w:rsid w:val="008006F1"/>
    <w:rsid w:val="00804385"/>
    <w:rsid w:val="0080452B"/>
    <w:rsid w:val="00805462"/>
    <w:rsid w:val="008055DD"/>
    <w:rsid w:val="0080585E"/>
    <w:rsid w:val="008061B5"/>
    <w:rsid w:val="00806714"/>
    <w:rsid w:val="00806DED"/>
    <w:rsid w:val="00810B95"/>
    <w:rsid w:val="00810C3C"/>
    <w:rsid w:val="00810CEB"/>
    <w:rsid w:val="0081128C"/>
    <w:rsid w:val="00812DCC"/>
    <w:rsid w:val="00812F33"/>
    <w:rsid w:val="00813137"/>
    <w:rsid w:val="00814E87"/>
    <w:rsid w:val="008164CE"/>
    <w:rsid w:val="0081655B"/>
    <w:rsid w:val="00816B71"/>
    <w:rsid w:val="00816F3C"/>
    <w:rsid w:val="0081731A"/>
    <w:rsid w:val="00817D1B"/>
    <w:rsid w:val="00820AD2"/>
    <w:rsid w:val="00820B1A"/>
    <w:rsid w:val="00821238"/>
    <w:rsid w:val="008234BC"/>
    <w:rsid w:val="00824F83"/>
    <w:rsid w:val="0082684D"/>
    <w:rsid w:val="008278D9"/>
    <w:rsid w:val="00827C6A"/>
    <w:rsid w:val="00831295"/>
    <w:rsid w:val="00831F7D"/>
    <w:rsid w:val="00831FDE"/>
    <w:rsid w:val="00832629"/>
    <w:rsid w:val="00832ABF"/>
    <w:rsid w:val="008331CE"/>
    <w:rsid w:val="008335E1"/>
    <w:rsid w:val="00834B0E"/>
    <w:rsid w:val="00835E0D"/>
    <w:rsid w:val="00835F12"/>
    <w:rsid w:val="00836A0F"/>
    <w:rsid w:val="00836A8F"/>
    <w:rsid w:val="008370E2"/>
    <w:rsid w:val="008400FE"/>
    <w:rsid w:val="008407A5"/>
    <w:rsid w:val="0084190E"/>
    <w:rsid w:val="008436F4"/>
    <w:rsid w:val="00844A18"/>
    <w:rsid w:val="00846249"/>
    <w:rsid w:val="008465B9"/>
    <w:rsid w:val="00850607"/>
    <w:rsid w:val="00850F11"/>
    <w:rsid w:val="008516D0"/>
    <w:rsid w:val="00852050"/>
    <w:rsid w:val="00852A00"/>
    <w:rsid w:val="00853D24"/>
    <w:rsid w:val="0085446B"/>
    <w:rsid w:val="00855107"/>
    <w:rsid w:val="008558D2"/>
    <w:rsid w:val="00855E12"/>
    <w:rsid w:val="00856988"/>
    <w:rsid w:val="00857EB6"/>
    <w:rsid w:val="00860184"/>
    <w:rsid w:val="008604B9"/>
    <w:rsid w:val="00860CD7"/>
    <w:rsid w:val="0086132F"/>
    <w:rsid w:val="0086173F"/>
    <w:rsid w:val="00861DDA"/>
    <w:rsid w:val="00862597"/>
    <w:rsid w:val="00862C2B"/>
    <w:rsid w:val="00862D98"/>
    <w:rsid w:val="008640F6"/>
    <w:rsid w:val="00864BA1"/>
    <w:rsid w:val="00864E7D"/>
    <w:rsid w:val="00867377"/>
    <w:rsid w:val="00867E06"/>
    <w:rsid w:val="00867EFC"/>
    <w:rsid w:val="008713D2"/>
    <w:rsid w:val="00872180"/>
    <w:rsid w:val="0087239E"/>
    <w:rsid w:val="00873C99"/>
    <w:rsid w:val="00873F7A"/>
    <w:rsid w:val="008741F9"/>
    <w:rsid w:val="00875AC3"/>
    <w:rsid w:val="00875ADE"/>
    <w:rsid w:val="008760E1"/>
    <w:rsid w:val="00880396"/>
    <w:rsid w:val="008815A4"/>
    <w:rsid w:val="00884CB0"/>
    <w:rsid w:val="00885827"/>
    <w:rsid w:val="00886444"/>
    <w:rsid w:val="008921C3"/>
    <w:rsid w:val="008925FB"/>
    <w:rsid w:val="008938E6"/>
    <w:rsid w:val="008938E7"/>
    <w:rsid w:val="0089574D"/>
    <w:rsid w:val="00897DFC"/>
    <w:rsid w:val="00897E4C"/>
    <w:rsid w:val="008A0003"/>
    <w:rsid w:val="008A0720"/>
    <w:rsid w:val="008A0A7A"/>
    <w:rsid w:val="008A14DC"/>
    <w:rsid w:val="008A1AE2"/>
    <w:rsid w:val="008A1AF5"/>
    <w:rsid w:val="008A2416"/>
    <w:rsid w:val="008A2907"/>
    <w:rsid w:val="008A2EF0"/>
    <w:rsid w:val="008A3CF3"/>
    <w:rsid w:val="008A4245"/>
    <w:rsid w:val="008A5340"/>
    <w:rsid w:val="008A5482"/>
    <w:rsid w:val="008A5F23"/>
    <w:rsid w:val="008A68ED"/>
    <w:rsid w:val="008A6D97"/>
    <w:rsid w:val="008A721C"/>
    <w:rsid w:val="008A7606"/>
    <w:rsid w:val="008A7B63"/>
    <w:rsid w:val="008B34CD"/>
    <w:rsid w:val="008B3568"/>
    <w:rsid w:val="008B3631"/>
    <w:rsid w:val="008B3DDA"/>
    <w:rsid w:val="008B3F67"/>
    <w:rsid w:val="008B40C4"/>
    <w:rsid w:val="008B51DB"/>
    <w:rsid w:val="008B535B"/>
    <w:rsid w:val="008B578A"/>
    <w:rsid w:val="008B597F"/>
    <w:rsid w:val="008B6CB0"/>
    <w:rsid w:val="008B7268"/>
    <w:rsid w:val="008B7F55"/>
    <w:rsid w:val="008C114B"/>
    <w:rsid w:val="008C2741"/>
    <w:rsid w:val="008C30E4"/>
    <w:rsid w:val="008C4D90"/>
    <w:rsid w:val="008C729C"/>
    <w:rsid w:val="008C7A73"/>
    <w:rsid w:val="008D010C"/>
    <w:rsid w:val="008D02AE"/>
    <w:rsid w:val="008D0622"/>
    <w:rsid w:val="008D0667"/>
    <w:rsid w:val="008D0884"/>
    <w:rsid w:val="008D1563"/>
    <w:rsid w:val="008D1A60"/>
    <w:rsid w:val="008D1B7A"/>
    <w:rsid w:val="008D1BB5"/>
    <w:rsid w:val="008D25A3"/>
    <w:rsid w:val="008D2AC0"/>
    <w:rsid w:val="008D4258"/>
    <w:rsid w:val="008D6014"/>
    <w:rsid w:val="008D6548"/>
    <w:rsid w:val="008D6FDC"/>
    <w:rsid w:val="008D758E"/>
    <w:rsid w:val="008E04DD"/>
    <w:rsid w:val="008E0A41"/>
    <w:rsid w:val="008E0C31"/>
    <w:rsid w:val="008E10BB"/>
    <w:rsid w:val="008E10C6"/>
    <w:rsid w:val="008E18C3"/>
    <w:rsid w:val="008E3397"/>
    <w:rsid w:val="008E3F9D"/>
    <w:rsid w:val="008E4AD6"/>
    <w:rsid w:val="008E4BF5"/>
    <w:rsid w:val="008E5079"/>
    <w:rsid w:val="008E5328"/>
    <w:rsid w:val="008E589B"/>
    <w:rsid w:val="008F1AAA"/>
    <w:rsid w:val="008F226B"/>
    <w:rsid w:val="008F33D6"/>
    <w:rsid w:val="008F3CB4"/>
    <w:rsid w:val="008F4CD4"/>
    <w:rsid w:val="008F65EF"/>
    <w:rsid w:val="008F6E87"/>
    <w:rsid w:val="008F79CB"/>
    <w:rsid w:val="008F7D07"/>
    <w:rsid w:val="009000EA"/>
    <w:rsid w:val="00902145"/>
    <w:rsid w:val="00902729"/>
    <w:rsid w:val="00902B61"/>
    <w:rsid w:val="00902E7E"/>
    <w:rsid w:val="009048DD"/>
    <w:rsid w:val="00904F80"/>
    <w:rsid w:val="009062C3"/>
    <w:rsid w:val="0090764F"/>
    <w:rsid w:val="00907979"/>
    <w:rsid w:val="0091035D"/>
    <w:rsid w:val="00910365"/>
    <w:rsid w:val="00911FA9"/>
    <w:rsid w:val="009135FF"/>
    <w:rsid w:val="00913801"/>
    <w:rsid w:val="009139C9"/>
    <w:rsid w:val="00913A14"/>
    <w:rsid w:val="0091422F"/>
    <w:rsid w:val="00914406"/>
    <w:rsid w:val="00916501"/>
    <w:rsid w:val="00916B36"/>
    <w:rsid w:val="00920D25"/>
    <w:rsid w:val="009218BB"/>
    <w:rsid w:val="00922083"/>
    <w:rsid w:val="0092331C"/>
    <w:rsid w:val="00923AFA"/>
    <w:rsid w:val="00923BE1"/>
    <w:rsid w:val="009259CA"/>
    <w:rsid w:val="00925F50"/>
    <w:rsid w:val="00926A3F"/>
    <w:rsid w:val="0092736D"/>
    <w:rsid w:val="009278B6"/>
    <w:rsid w:val="00927B72"/>
    <w:rsid w:val="00927F49"/>
    <w:rsid w:val="00930BF3"/>
    <w:rsid w:val="009333BF"/>
    <w:rsid w:val="00934033"/>
    <w:rsid w:val="00934056"/>
    <w:rsid w:val="0093470D"/>
    <w:rsid w:val="009350DD"/>
    <w:rsid w:val="00935D74"/>
    <w:rsid w:val="00937B86"/>
    <w:rsid w:val="00941661"/>
    <w:rsid w:val="009418D8"/>
    <w:rsid w:val="009427F0"/>
    <w:rsid w:val="00942E28"/>
    <w:rsid w:val="00943674"/>
    <w:rsid w:val="00943A6F"/>
    <w:rsid w:val="00943AD5"/>
    <w:rsid w:val="00943E1A"/>
    <w:rsid w:val="009444CE"/>
    <w:rsid w:val="009447E0"/>
    <w:rsid w:val="00944A1B"/>
    <w:rsid w:val="009462C2"/>
    <w:rsid w:val="00947579"/>
    <w:rsid w:val="009478BA"/>
    <w:rsid w:val="00950218"/>
    <w:rsid w:val="009525E7"/>
    <w:rsid w:val="00952C69"/>
    <w:rsid w:val="00952FD0"/>
    <w:rsid w:val="009530ED"/>
    <w:rsid w:val="0095343D"/>
    <w:rsid w:val="00954B36"/>
    <w:rsid w:val="00956596"/>
    <w:rsid w:val="0095699C"/>
    <w:rsid w:val="00960246"/>
    <w:rsid w:val="00960352"/>
    <w:rsid w:val="00961B17"/>
    <w:rsid w:val="00961BE4"/>
    <w:rsid w:val="00962A12"/>
    <w:rsid w:val="00963753"/>
    <w:rsid w:val="00963E87"/>
    <w:rsid w:val="00963FF9"/>
    <w:rsid w:val="00965DAE"/>
    <w:rsid w:val="00966506"/>
    <w:rsid w:val="00967D78"/>
    <w:rsid w:val="00970260"/>
    <w:rsid w:val="0097077A"/>
    <w:rsid w:val="00970BB0"/>
    <w:rsid w:val="00971147"/>
    <w:rsid w:val="00971886"/>
    <w:rsid w:val="00971C67"/>
    <w:rsid w:val="009725A5"/>
    <w:rsid w:val="00972A7D"/>
    <w:rsid w:val="00973164"/>
    <w:rsid w:val="009731B1"/>
    <w:rsid w:val="0097336B"/>
    <w:rsid w:val="0097364E"/>
    <w:rsid w:val="0097377C"/>
    <w:rsid w:val="0097384D"/>
    <w:rsid w:val="00974D8C"/>
    <w:rsid w:val="009751A2"/>
    <w:rsid w:val="0097529F"/>
    <w:rsid w:val="00975F56"/>
    <w:rsid w:val="009763F6"/>
    <w:rsid w:val="00976681"/>
    <w:rsid w:val="00976A55"/>
    <w:rsid w:val="00977179"/>
    <w:rsid w:val="009771BF"/>
    <w:rsid w:val="00977EF8"/>
    <w:rsid w:val="00981DFB"/>
    <w:rsid w:val="0098262C"/>
    <w:rsid w:val="009836F5"/>
    <w:rsid w:val="00983872"/>
    <w:rsid w:val="00983F81"/>
    <w:rsid w:val="00985B43"/>
    <w:rsid w:val="009863BB"/>
    <w:rsid w:val="009869E4"/>
    <w:rsid w:val="00986B25"/>
    <w:rsid w:val="00986E48"/>
    <w:rsid w:val="00987078"/>
    <w:rsid w:val="00987AAC"/>
    <w:rsid w:val="00987CEE"/>
    <w:rsid w:val="009902F0"/>
    <w:rsid w:val="0099334B"/>
    <w:rsid w:val="009933A6"/>
    <w:rsid w:val="0099376F"/>
    <w:rsid w:val="009979BC"/>
    <w:rsid w:val="009A1238"/>
    <w:rsid w:val="009A140E"/>
    <w:rsid w:val="009A22F8"/>
    <w:rsid w:val="009A2940"/>
    <w:rsid w:val="009A2B22"/>
    <w:rsid w:val="009A2D88"/>
    <w:rsid w:val="009A338A"/>
    <w:rsid w:val="009A3479"/>
    <w:rsid w:val="009A47AF"/>
    <w:rsid w:val="009A4D18"/>
    <w:rsid w:val="009A5ABB"/>
    <w:rsid w:val="009A5BB4"/>
    <w:rsid w:val="009A5EE2"/>
    <w:rsid w:val="009A71F9"/>
    <w:rsid w:val="009A7F39"/>
    <w:rsid w:val="009B008E"/>
    <w:rsid w:val="009B18A8"/>
    <w:rsid w:val="009B2C36"/>
    <w:rsid w:val="009B350E"/>
    <w:rsid w:val="009B35F9"/>
    <w:rsid w:val="009B51E4"/>
    <w:rsid w:val="009B6568"/>
    <w:rsid w:val="009B6DF3"/>
    <w:rsid w:val="009B72BE"/>
    <w:rsid w:val="009B7A46"/>
    <w:rsid w:val="009C06E0"/>
    <w:rsid w:val="009C1387"/>
    <w:rsid w:val="009C3059"/>
    <w:rsid w:val="009C37FD"/>
    <w:rsid w:val="009C3B19"/>
    <w:rsid w:val="009C420B"/>
    <w:rsid w:val="009C4840"/>
    <w:rsid w:val="009C5D00"/>
    <w:rsid w:val="009C5F85"/>
    <w:rsid w:val="009C61DD"/>
    <w:rsid w:val="009C6CB7"/>
    <w:rsid w:val="009C6CF2"/>
    <w:rsid w:val="009C6E15"/>
    <w:rsid w:val="009D0E20"/>
    <w:rsid w:val="009D0F83"/>
    <w:rsid w:val="009D1C58"/>
    <w:rsid w:val="009D1D15"/>
    <w:rsid w:val="009D1F69"/>
    <w:rsid w:val="009D2608"/>
    <w:rsid w:val="009D28E0"/>
    <w:rsid w:val="009D35F2"/>
    <w:rsid w:val="009D3752"/>
    <w:rsid w:val="009D3B75"/>
    <w:rsid w:val="009D633A"/>
    <w:rsid w:val="009D7DCC"/>
    <w:rsid w:val="009E021F"/>
    <w:rsid w:val="009E0D3A"/>
    <w:rsid w:val="009E12A2"/>
    <w:rsid w:val="009E16F6"/>
    <w:rsid w:val="009E2879"/>
    <w:rsid w:val="009E43D7"/>
    <w:rsid w:val="009E51B6"/>
    <w:rsid w:val="009F0239"/>
    <w:rsid w:val="009F024A"/>
    <w:rsid w:val="009F1045"/>
    <w:rsid w:val="009F4D7F"/>
    <w:rsid w:val="009F6254"/>
    <w:rsid w:val="009F7A35"/>
    <w:rsid w:val="00A01B7A"/>
    <w:rsid w:val="00A038F4"/>
    <w:rsid w:val="00A04E17"/>
    <w:rsid w:val="00A04E25"/>
    <w:rsid w:val="00A051E3"/>
    <w:rsid w:val="00A056E0"/>
    <w:rsid w:val="00A12E4B"/>
    <w:rsid w:val="00A13C82"/>
    <w:rsid w:val="00A14BB5"/>
    <w:rsid w:val="00A1595C"/>
    <w:rsid w:val="00A16CE5"/>
    <w:rsid w:val="00A17011"/>
    <w:rsid w:val="00A17789"/>
    <w:rsid w:val="00A2035E"/>
    <w:rsid w:val="00A20B24"/>
    <w:rsid w:val="00A20E5B"/>
    <w:rsid w:val="00A2304D"/>
    <w:rsid w:val="00A242FF"/>
    <w:rsid w:val="00A25404"/>
    <w:rsid w:val="00A27009"/>
    <w:rsid w:val="00A27AF1"/>
    <w:rsid w:val="00A30225"/>
    <w:rsid w:val="00A30378"/>
    <w:rsid w:val="00A306BC"/>
    <w:rsid w:val="00A31E85"/>
    <w:rsid w:val="00A3221E"/>
    <w:rsid w:val="00A35795"/>
    <w:rsid w:val="00A360F1"/>
    <w:rsid w:val="00A36EA6"/>
    <w:rsid w:val="00A375E1"/>
    <w:rsid w:val="00A4031E"/>
    <w:rsid w:val="00A4171B"/>
    <w:rsid w:val="00A4191B"/>
    <w:rsid w:val="00A41F75"/>
    <w:rsid w:val="00A422BB"/>
    <w:rsid w:val="00A42979"/>
    <w:rsid w:val="00A42C84"/>
    <w:rsid w:val="00A440C5"/>
    <w:rsid w:val="00A4431F"/>
    <w:rsid w:val="00A457DD"/>
    <w:rsid w:val="00A464B7"/>
    <w:rsid w:val="00A50133"/>
    <w:rsid w:val="00A50C5E"/>
    <w:rsid w:val="00A5124C"/>
    <w:rsid w:val="00A5153D"/>
    <w:rsid w:val="00A52FE7"/>
    <w:rsid w:val="00A540A6"/>
    <w:rsid w:val="00A549AB"/>
    <w:rsid w:val="00A54E89"/>
    <w:rsid w:val="00A554D3"/>
    <w:rsid w:val="00A55792"/>
    <w:rsid w:val="00A55EC1"/>
    <w:rsid w:val="00A5611E"/>
    <w:rsid w:val="00A56765"/>
    <w:rsid w:val="00A5704C"/>
    <w:rsid w:val="00A57226"/>
    <w:rsid w:val="00A57897"/>
    <w:rsid w:val="00A57BEE"/>
    <w:rsid w:val="00A57C22"/>
    <w:rsid w:val="00A57F14"/>
    <w:rsid w:val="00A616AF"/>
    <w:rsid w:val="00A61D51"/>
    <w:rsid w:val="00A62014"/>
    <w:rsid w:val="00A629E9"/>
    <w:rsid w:val="00A645DF"/>
    <w:rsid w:val="00A648EC"/>
    <w:rsid w:val="00A67285"/>
    <w:rsid w:val="00A7088B"/>
    <w:rsid w:val="00A70DCA"/>
    <w:rsid w:val="00A70FB7"/>
    <w:rsid w:val="00A71A1D"/>
    <w:rsid w:val="00A720EA"/>
    <w:rsid w:val="00A72998"/>
    <w:rsid w:val="00A72CA2"/>
    <w:rsid w:val="00A72DB6"/>
    <w:rsid w:val="00A72DBE"/>
    <w:rsid w:val="00A72F8B"/>
    <w:rsid w:val="00A740C6"/>
    <w:rsid w:val="00A746AE"/>
    <w:rsid w:val="00A76067"/>
    <w:rsid w:val="00A76735"/>
    <w:rsid w:val="00A76D29"/>
    <w:rsid w:val="00A76D7E"/>
    <w:rsid w:val="00A77F46"/>
    <w:rsid w:val="00A77F72"/>
    <w:rsid w:val="00A80693"/>
    <w:rsid w:val="00A80C9A"/>
    <w:rsid w:val="00A818CA"/>
    <w:rsid w:val="00A81B2E"/>
    <w:rsid w:val="00A82956"/>
    <w:rsid w:val="00A82FD5"/>
    <w:rsid w:val="00A83C0B"/>
    <w:rsid w:val="00A84B98"/>
    <w:rsid w:val="00A85085"/>
    <w:rsid w:val="00A8520D"/>
    <w:rsid w:val="00A857A9"/>
    <w:rsid w:val="00A8672C"/>
    <w:rsid w:val="00A86982"/>
    <w:rsid w:val="00A876F0"/>
    <w:rsid w:val="00A87C33"/>
    <w:rsid w:val="00A90942"/>
    <w:rsid w:val="00A91439"/>
    <w:rsid w:val="00A917D2"/>
    <w:rsid w:val="00A91A8D"/>
    <w:rsid w:val="00A91BD3"/>
    <w:rsid w:val="00A92ABC"/>
    <w:rsid w:val="00A93556"/>
    <w:rsid w:val="00A9425E"/>
    <w:rsid w:val="00A94614"/>
    <w:rsid w:val="00A94D96"/>
    <w:rsid w:val="00A95004"/>
    <w:rsid w:val="00A95D7F"/>
    <w:rsid w:val="00A96830"/>
    <w:rsid w:val="00A97BBD"/>
    <w:rsid w:val="00A97D55"/>
    <w:rsid w:val="00AA0E50"/>
    <w:rsid w:val="00AA2584"/>
    <w:rsid w:val="00AA29E1"/>
    <w:rsid w:val="00AA2A83"/>
    <w:rsid w:val="00AA380A"/>
    <w:rsid w:val="00AA3C69"/>
    <w:rsid w:val="00AA5170"/>
    <w:rsid w:val="00AA5225"/>
    <w:rsid w:val="00AA5276"/>
    <w:rsid w:val="00AA5331"/>
    <w:rsid w:val="00AA69B7"/>
    <w:rsid w:val="00AA6D2B"/>
    <w:rsid w:val="00AA6DBD"/>
    <w:rsid w:val="00AA7BC3"/>
    <w:rsid w:val="00AB0139"/>
    <w:rsid w:val="00AB03CF"/>
    <w:rsid w:val="00AB0EE6"/>
    <w:rsid w:val="00AB2128"/>
    <w:rsid w:val="00AB24FC"/>
    <w:rsid w:val="00AB28D6"/>
    <w:rsid w:val="00AB40CF"/>
    <w:rsid w:val="00AB4E54"/>
    <w:rsid w:val="00AB5A91"/>
    <w:rsid w:val="00AB5D70"/>
    <w:rsid w:val="00AB61DF"/>
    <w:rsid w:val="00AB6CA4"/>
    <w:rsid w:val="00AC0530"/>
    <w:rsid w:val="00AC074F"/>
    <w:rsid w:val="00AC1589"/>
    <w:rsid w:val="00AC26F9"/>
    <w:rsid w:val="00AC2875"/>
    <w:rsid w:val="00AC2F4D"/>
    <w:rsid w:val="00AC328B"/>
    <w:rsid w:val="00AC4575"/>
    <w:rsid w:val="00AC593B"/>
    <w:rsid w:val="00AC5C1E"/>
    <w:rsid w:val="00AC690D"/>
    <w:rsid w:val="00AC69D2"/>
    <w:rsid w:val="00AC735D"/>
    <w:rsid w:val="00AC7AD5"/>
    <w:rsid w:val="00AD0016"/>
    <w:rsid w:val="00AD074B"/>
    <w:rsid w:val="00AD0A14"/>
    <w:rsid w:val="00AD0C49"/>
    <w:rsid w:val="00AD3D4B"/>
    <w:rsid w:val="00AD4955"/>
    <w:rsid w:val="00AD4AD7"/>
    <w:rsid w:val="00AD5FFB"/>
    <w:rsid w:val="00AD6560"/>
    <w:rsid w:val="00AD67CF"/>
    <w:rsid w:val="00AD6A34"/>
    <w:rsid w:val="00AE018E"/>
    <w:rsid w:val="00AE0754"/>
    <w:rsid w:val="00AE07AD"/>
    <w:rsid w:val="00AE13AD"/>
    <w:rsid w:val="00AE1867"/>
    <w:rsid w:val="00AE1CAB"/>
    <w:rsid w:val="00AE3619"/>
    <w:rsid w:val="00AE48E7"/>
    <w:rsid w:val="00AE4EA4"/>
    <w:rsid w:val="00AE5EF1"/>
    <w:rsid w:val="00AE63B5"/>
    <w:rsid w:val="00AE7B3B"/>
    <w:rsid w:val="00AF1A16"/>
    <w:rsid w:val="00AF28F3"/>
    <w:rsid w:val="00AF2B15"/>
    <w:rsid w:val="00AF3B51"/>
    <w:rsid w:val="00AF5F68"/>
    <w:rsid w:val="00AF7E61"/>
    <w:rsid w:val="00B01751"/>
    <w:rsid w:val="00B019E5"/>
    <w:rsid w:val="00B021D7"/>
    <w:rsid w:val="00B028C2"/>
    <w:rsid w:val="00B03DCF"/>
    <w:rsid w:val="00B044DB"/>
    <w:rsid w:val="00B04C9A"/>
    <w:rsid w:val="00B05680"/>
    <w:rsid w:val="00B062B9"/>
    <w:rsid w:val="00B0733E"/>
    <w:rsid w:val="00B100E6"/>
    <w:rsid w:val="00B1034C"/>
    <w:rsid w:val="00B1043E"/>
    <w:rsid w:val="00B1151E"/>
    <w:rsid w:val="00B119A3"/>
    <w:rsid w:val="00B11D0B"/>
    <w:rsid w:val="00B13367"/>
    <w:rsid w:val="00B13F6A"/>
    <w:rsid w:val="00B14663"/>
    <w:rsid w:val="00B1512D"/>
    <w:rsid w:val="00B2004D"/>
    <w:rsid w:val="00B204F6"/>
    <w:rsid w:val="00B20BD4"/>
    <w:rsid w:val="00B21821"/>
    <w:rsid w:val="00B2282C"/>
    <w:rsid w:val="00B22E75"/>
    <w:rsid w:val="00B22ED4"/>
    <w:rsid w:val="00B23EF7"/>
    <w:rsid w:val="00B2440D"/>
    <w:rsid w:val="00B263FB"/>
    <w:rsid w:val="00B267A7"/>
    <w:rsid w:val="00B27C17"/>
    <w:rsid w:val="00B3037F"/>
    <w:rsid w:val="00B3060A"/>
    <w:rsid w:val="00B31A62"/>
    <w:rsid w:val="00B34311"/>
    <w:rsid w:val="00B34493"/>
    <w:rsid w:val="00B34ADF"/>
    <w:rsid w:val="00B34E09"/>
    <w:rsid w:val="00B3677C"/>
    <w:rsid w:val="00B372AD"/>
    <w:rsid w:val="00B37386"/>
    <w:rsid w:val="00B40291"/>
    <w:rsid w:val="00B41FAD"/>
    <w:rsid w:val="00B43771"/>
    <w:rsid w:val="00B43A2B"/>
    <w:rsid w:val="00B449C4"/>
    <w:rsid w:val="00B45F97"/>
    <w:rsid w:val="00B46DA8"/>
    <w:rsid w:val="00B52099"/>
    <w:rsid w:val="00B53006"/>
    <w:rsid w:val="00B53522"/>
    <w:rsid w:val="00B5353B"/>
    <w:rsid w:val="00B53B45"/>
    <w:rsid w:val="00B55581"/>
    <w:rsid w:val="00B55F99"/>
    <w:rsid w:val="00B560A7"/>
    <w:rsid w:val="00B56486"/>
    <w:rsid w:val="00B5657F"/>
    <w:rsid w:val="00B56DEF"/>
    <w:rsid w:val="00B57C44"/>
    <w:rsid w:val="00B57FE1"/>
    <w:rsid w:val="00B600B0"/>
    <w:rsid w:val="00B60434"/>
    <w:rsid w:val="00B60B06"/>
    <w:rsid w:val="00B60BA8"/>
    <w:rsid w:val="00B613F6"/>
    <w:rsid w:val="00B61902"/>
    <w:rsid w:val="00B61C3A"/>
    <w:rsid w:val="00B62167"/>
    <w:rsid w:val="00B62CA7"/>
    <w:rsid w:val="00B62D9A"/>
    <w:rsid w:val="00B6318C"/>
    <w:rsid w:val="00B6364F"/>
    <w:rsid w:val="00B6394E"/>
    <w:rsid w:val="00B6528A"/>
    <w:rsid w:val="00B66D70"/>
    <w:rsid w:val="00B67AC2"/>
    <w:rsid w:val="00B67D48"/>
    <w:rsid w:val="00B67DA2"/>
    <w:rsid w:val="00B67E06"/>
    <w:rsid w:val="00B713CC"/>
    <w:rsid w:val="00B71DB3"/>
    <w:rsid w:val="00B745DB"/>
    <w:rsid w:val="00B75DC4"/>
    <w:rsid w:val="00B762A7"/>
    <w:rsid w:val="00B77813"/>
    <w:rsid w:val="00B8072B"/>
    <w:rsid w:val="00B8079C"/>
    <w:rsid w:val="00B80B10"/>
    <w:rsid w:val="00B82917"/>
    <w:rsid w:val="00B83928"/>
    <w:rsid w:val="00B83FA8"/>
    <w:rsid w:val="00B840E0"/>
    <w:rsid w:val="00B84B5A"/>
    <w:rsid w:val="00B85B62"/>
    <w:rsid w:val="00B866FF"/>
    <w:rsid w:val="00B905E1"/>
    <w:rsid w:val="00B908B3"/>
    <w:rsid w:val="00B90922"/>
    <w:rsid w:val="00B914D4"/>
    <w:rsid w:val="00B91B9A"/>
    <w:rsid w:val="00B91C40"/>
    <w:rsid w:val="00B91FB6"/>
    <w:rsid w:val="00B92982"/>
    <w:rsid w:val="00B93FD4"/>
    <w:rsid w:val="00B93FF4"/>
    <w:rsid w:val="00B94746"/>
    <w:rsid w:val="00B948CF"/>
    <w:rsid w:val="00B94E77"/>
    <w:rsid w:val="00BA007B"/>
    <w:rsid w:val="00BA014E"/>
    <w:rsid w:val="00BA05BC"/>
    <w:rsid w:val="00BA05CE"/>
    <w:rsid w:val="00BA0A16"/>
    <w:rsid w:val="00BA0F4A"/>
    <w:rsid w:val="00BA16A0"/>
    <w:rsid w:val="00BA1DCF"/>
    <w:rsid w:val="00BA28EF"/>
    <w:rsid w:val="00BA2B4C"/>
    <w:rsid w:val="00BA2C66"/>
    <w:rsid w:val="00BA307E"/>
    <w:rsid w:val="00BA3EAD"/>
    <w:rsid w:val="00BA3EEE"/>
    <w:rsid w:val="00BA42EB"/>
    <w:rsid w:val="00BA4ACB"/>
    <w:rsid w:val="00BA4D5E"/>
    <w:rsid w:val="00BA554D"/>
    <w:rsid w:val="00BA5F53"/>
    <w:rsid w:val="00BA759A"/>
    <w:rsid w:val="00BB1BBE"/>
    <w:rsid w:val="00BB1E0A"/>
    <w:rsid w:val="00BB204E"/>
    <w:rsid w:val="00BB26D4"/>
    <w:rsid w:val="00BB2BA5"/>
    <w:rsid w:val="00BB2DB2"/>
    <w:rsid w:val="00BB3DFD"/>
    <w:rsid w:val="00BB5272"/>
    <w:rsid w:val="00BB5303"/>
    <w:rsid w:val="00BB5B9F"/>
    <w:rsid w:val="00BB6052"/>
    <w:rsid w:val="00BB615D"/>
    <w:rsid w:val="00BB61D0"/>
    <w:rsid w:val="00BB75CB"/>
    <w:rsid w:val="00BC0861"/>
    <w:rsid w:val="00BC16F3"/>
    <w:rsid w:val="00BC1D87"/>
    <w:rsid w:val="00BC24A0"/>
    <w:rsid w:val="00BC2BD1"/>
    <w:rsid w:val="00BC43F2"/>
    <w:rsid w:val="00BC4BD2"/>
    <w:rsid w:val="00BC5CDE"/>
    <w:rsid w:val="00BC7409"/>
    <w:rsid w:val="00BC7CCE"/>
    <w:rsid w:val="00BD08D5"/>
    <w:rsid w:val="00BD0941"/>
    <w:rsid w:val="00BD2776"/>
    <w:rsid w:val="00BD2C22"/>
    <w:rsid w:val="00BD2EE4"/>
    <w:rsid w:val="00BD3065"/>
    <w:rsid w:val="00BD3154"/>
    <w:rsid w:val="00BD4399"/>
    <w:rsid w:val="00BD44B8"/>
    <w:rsid w:val="00BD7298"/>
    <w:rsid w:val="00BD7305"/>
    <w:rsid w:val="00BD7AB5"/>
    <w:rsid w:val="00BD7C56"/>
    <w:rsid w:val="00BE006B"/>
    <w:rsid w:val="00BE0729"/>
    <w:rsid w:val="00BE0FC7"/>
    <w:rsid w:val="00BE100D"/>
    <w:rsid w:val="00BE1704"/>
    <w:rsid w:val="00BE24C7"/>
    <w:rsid w:val="00BE250B"/>
    <w:rsid w:val="00BE289F"/>
    <w:rsid w:val="00BE2E9F"/>
    <w:rsid w:val="00BE47BD"/>
    <w:rsid w:val="00BE4F14"/>
    <w:rsid w:val="00BE7666"/>
    <w:rsid w:val="00BE772C"/>
    <w:rsid w:val="00BF014E"/>
    <w:rsid w:val="00BF442F"/>
    <w:rsid w:val="00BF6FB5"/>
    <w:rsid w:val="00C0062D"/>
    <w:rsid w:val="00C00C42"/>
    <w:rsid w:val="00C0192F"/>
    <w:rsid w:val="00C01EC5"/>
    <w:rsid w:val="00C02065"/>
    <w:rsid w:val="00C0272D"/>
    <w:rsid w:val="00C03CBC"/>
    <w:rsid w:val="00C03DDF"/>
    <w:rsid w:val="00C040C6"/>
    <w:rsid w:val="00C045BD"/>
    <w:rsid w:val="00C04939"/>
    <w:rsid w:val="00C04A92"/>
    <w:rsid w:val="00C04C04"/>
    <w:rsid w:val="00C05358"/>
    <w:rsid w:val="00C074FD"/>
    <w:rsid w:val="00C103F4"/>
    <w:rsid w:val="00C12DBE"/>
    <w:rsid w:val="00C13385"/>
    <w:rsid w:val="00C1536E"/>
    <w:rsid w:val="00C158EB"/>
    <w:rsid w:val="00C15D7C"/>
    <w:rsid w:val="00C17ABD"/>
    <w:rsid w:val="00C202B6"/>
    <w:rsid w:val="00C20342"/>
    <w:rsid w:val="00C20F1B"/>
    <w:rsid w:val="00C21C97"/>
    <w:rsid w:val="00C21D98"/>
    <w:rsid w:val="00C2214A"/>
    <w:rsid w:val="00C229AB"/>
    <w:rsid w:val="00C22A7A"/>
    <w:rsid w:val="00C24C03"/>
    <w:rsid w:val="00C24C5F"/>
    <w:rsid w:val="00C26A39"/>
    <w:rsid w:val="00C27023"/>
    <w:rsid w:val="00C277B7"/>
    <w:rsid w:val="00C31B47"/>
    <w:rsid w:val="00C31E52"/>
    <w:rsid w:val="00C326E5"/>
    <w:rsid w:val="00C334D3"/>
    <w:rsid w:val="00C337B2"/>
    <w:rsid w:val="00C33D70"/>
    <w:rsid w:val="00C341B5"/>
    <w:rsid w:val="00C343A3"/>
    <w:rsid w:val="00C36370"/>
    <w:rsid w:val="00C36C36"/>
    <w:rsid w:val="00C40015"/>
    <w:rsid w:val="00C40251"/>
    <w:rsid w:val="00C40474"/>
    <w:rsid w:val="00C40A0F"/>
    <w:rsid w:val="00C40C32"/>
    <w:rsid w:val="00C41085"/>
    <w:rsid w:val="00C42FEA"/>
    <w:rsid w:val="00C43101"/>
    <w:rsid w:val="00C4322B"/>
    <w:rsid w:val="00C447C6"/>
    <w:rsid w:val="00C44B2C"/>
    <w:rsid w:val="00C451A4"/>
    <w:rsid w:val="00C45652"/>
    <w:rsid w:val="00C45BD7"/>
    <w:rsid w:val="00C45F60"/>
    <w:rsid w:val="00C463ED"/>
    <w:rsid w:val="00C4695D"/>
    <w:rsid w:val="00C46DCF"/>
    <w:rsid w:val="00C504BA"/>
    <w:rsid w:val="00C52450"/>
    <w:rsid w:val="00C533DB"/>
    <w:rsid w:val="00C5400D"/>
    <w:rsid w:val="00C547BA"/>
    <w:rsid w:val="00C55E85"/>
    <w:rsid w:val="00C56608"/>
    <w:rsid w:val="00C5777D"/>
    <w:rsid w:val="00C5845C"/>
    <w:rsid w:val="00C61717"/>
    <w:rsid w:val="00C643B8"/>
    <w:rsid w:val="00C65556"/>
    <w:rsid w:val="00C678A1"/>
    <w:rsid w:val="00C67A9B"/>
    <w:rsid w:val="00C70C73"/>
    <w:rsid w:val="00C70D2A"/>
    <w:rsid w:val="00C70DB8"/>
    <w:rsid w:val="00C71AC1"/>
    <w:rsid w:val="00C725F1"/>
    <w:rsid w:val="00C73902"/>
    <w:rsid w:val="00C73CDA"/>
    <w:rsid w:val="00C73D78"/>
    <w:rsid w:val="00C7498F"/>
    <w:rsid w:val="00C76682"/>
    <w:rsid w:val="00C76B8A"/>
    <w:rsid w:val="00C77A6C"/>
    <w:rsid w:val="00C77D2E"/>
    <w:rsid w:val="00C77DC5"/>
    <w:rsid w:val="00C80ABB"/>
    <w:rsid w:val="00C80ACE"/>
    <w:rsid w:val="00C80F8D"/>
    <w:rsid w:val="00C812D7"/>
    <w:rsid w:val="00C813F2"/>
    <w:rsid w:val="00C81E55"/>
    <w:rsid w:val="00C82D4D"/>
    <w:rsid w:val="00C82DAB"/>
    <w:rsid w:val="00C84BBD"/>
    <w:rsid w:val="00C850DC"/>
    <w:rsid w:val="00C85316"/>
    <w:rsid w:val="00C859DF"/>
    <w:rsid w:val="00C85EAD"/>
    <w:rsid w:val="00C86253"/>
    <w:rsid w:val="00C8652E"/>
    <w:rsid w:val="00C875B6"/>
    <w:rsid w:val="00C923C0"/>
    <w:rsid w:val="00C92696"/>
    <w:rsid w:val="00C93273"/>
    <w:rsid w:val="00C937AF"/>
    <w:rsid w:val="00C93B31"/>
    <w:rsid w:val="00C9488E"/>
    <w:rsid w:val="00C9508F"/>
    <w:rsid w:val="00C95308"/>
    <w:rsid w:val="00C95B7B"/>
    <w:rsid w:val="00C96713"/>
    <w:rsid w:val="00C97C13"/>
    <w:rsid w:val="00CA1028"/>
    <w:rsid w:val="00CA25B6"/>
    <w:rsid w:val="00CA370C"/>
    <w:rsid w:val="00CA41D7"/>
    <w:rsid w:val="00CA4342"/>
    <w:rsid w:val="00CA5147"/>
    <w:rsid w:val="00CA5506"/>
    <w:rsid w:val="00CA5E4A"/>
    <w:rsid w:val="00CA5E7A"/>
    <w:rsid w:val="00CA63A9"/>
    <w:rsid w:val="00CA6CCF"/>
    <w:rsid w:val="00CA73D6"/>
    <w:rsid w:val="00CB190A"/>
    <w:rsid w:val="00CB1AB6"/>
    <w:rsid w:val="00CB1B12"/>
    <w:rsid w:val="00CB1C9C"/>
    <w:rsid w:val="00CB3446"/>
    <w:rsid w:val="00CB57CD"/>
    <w:rsid w:val="00CB5F69"/>
    <w:rsid w:val="00CB6740"/>
    <w:rsid w:val="00CB7962"/>
    <w:rsid w:val="00CB7D9C"/>
    <w:rsid w:val="00CC0BC3"/>
    <w:rsid w:val="00CC0EB3"/>
    <w:rsid w:val="00CC14D5"/>
    <w:rsid w:val="00CC24ED"/>
    <w:rsid w:val="00CC2680"/>
    <w:rsid w:val="00CC3747"/>
    <w:rsid w:val="00CC37EA"/>
    <w:rsid w:val="00CC566C"/>
    <w:rsid w:val="00CC5778"/>
    <w:rsid w:val="00CC5926"/>
    <w:rsid w:val="00CC6BD4"/>
    <w:rsid w:val="00CC6DCE"/>
    <w:rsid w:val="00CC7053"/>
    <w:rsid w:val="00CC7A72"/>
    <w:rsid w:val="00CC7CF5"/>
    <w:rsid w:val="00CD1FBD"/>
    <w:rsid w:val="00CD463A"/>
    <w:rsid w:val="00CD48E0"/>
    <w:rsid w:val="00CD4982"/>
    <w:rsid w:val="00CD52AC"/>
    <w:rsid w:val="00CD7022"/>
    <w:rsid w:val="00CE07D8"/>
    <w:rsid w:val="00CE0FA4"/>
    <w:rsid w:val="00CE1198"/>
    <w:rsid w:val="00CE2BEB"/>
    <w:rsid w:val="00CE439B"/>
    <w:rsid w:val="00CE45AA"/>
    <w:rsid w:val="00CE52EB"/>
    <w:rsid w:val="00CE6DB7"/>
    <w:rsid w:val="00CE6FA3"/>
    <w:rsid w:val="00CE76A7"/>
    <w:rsid w:val="00CF0065"/>
    <w:rsid w:val="00CF0241"/>
    <w:rsid w:val="00CF0A21"/>
    <w:rsid w:val="00CF10BD"/>
    <w:rsid w:val="00CF144D"/>
    <w:rsid w:val="00CF2492"/>
    <w:rsid w:val="00CF2813"/>
    <w:rsid w:val="00CF2A08"/>
    <w:rsid w:val="00CF31F1"/>
    <w:rsid w:val="00CF3C32"/>
    <w:rsid w:val="00CF41B5"/>
    <w:rsid w:val="00CF4710"/>
    <w:rsid w:val="00CF519C"/>
    <w:rsid w:val="00CF56AF"/>
    <w:rsid w:val="00CF63A9"/>
    <w:rsid w:val="00D007D2"/>
    <w:rsid w:val="00D007DF"/>
    <w:rsid w:val="00D0343A"/>
    <w:rsid w:val="00D0392F"/>
    <w:rsid w:val="00D03F6F"/>
    <w:rsid w:val="00D0421E"/>
    <w:rsid w:val="00D0468B"/>
    <w:rsid w:val="00D04ED6"/>
    <w:rsid w:val="00D05537"/>
    <w:rsid w:val="00D057EA"/>
    <w:rsid w:val="00D05B19"/>
    <w:rsid w:val="00D075BE"/>
    <w:rsid w:val="00D07D11"/>
    <w:rsid w:val="00D07DA9"/>
    <w:rsid w:val="00D106D6"/>
    <w:rsid w:val="00D11EBC"/>
    <w:rsid w:val="00D120E5"/>
    <w:rsid w:val="00D1220B"/>
    <w:rsid w:val="00D12827"/>
    <w:rsid w:val="00D12BC7"/>
    <w:rsid w:val="00D136DF"/>
    <w:rsid w:val="00D148DE"/>
    <w:rsid w:val="00D157CD"/>
    <w:rsid w:val="00D1737B"/>
    <w:rsid w:val="00D17C36"/>
    <w:rsid w:val="00D17D03"/>
    <w:rsid w:val="00D20851"/>
    <w:rsid w:val="00D20B58"/>
    <w:rsid w:val="00D211F1"/>
    <w:rsid w:val="00D213CF"/>
    <w:rsid w:val="00D22888"/>
    <w:rsid w:val="00D239B9"/>
    <w:rsid w:val="00D243BB"/>
    <w:rsid w:val="00D244AF"/>
    <w:rsid w:val="00D244C0"/>
    <w:rsid w:val="00D26427"/>
    <w:rsid w:val="00D26955"/>
    <w:rsid w:val="00D307E8"/>
    <w:rsid w:val="00D322D2"/>
    <w:rsid w:val="00D3389F"/>
    <w:rsid w:val="00D3391B"/>
    <w:rsid w:val="00D35794"/>
    <w:rsid w:val="00D35A6B"/>
    <w:rsid w:val="00D35E01"/>
    <w:rsid w:val="00D40ED7"/>
    <w:rsid w:val="00D41167"/>
    <w:rsid w:val="00D42110"/>
    <w:rsid w:val="00D426FE"/>
    <w:rsid w:val="00D42B1F"/>
    <w:rsid w:val="00D44C0D"/>
    <w:rsid w:val="00D46A56"/>
    <w:rsid w:val="00D476D5"/>
    <w:rsid w:val="00D47F34"/>
    <w:rsid w:val="00D50D17"/>
    <w:rsid w:val="00D50F17"/>
    <w:rsid w:val="00D5156F"/>
    <w:rsid w:val="00D52197"/>
    <w:rsid w:val="00D53A69"/>
    <w:rsid w:val="00D54070"/>
    <w:rsid w:val="00D54127"/>
    <w:rsid w:val="00D54E5C"/>
    <w:rsid w:val="00D56DAF"/>
    <w:rsid w:val="00D57785"/>
    <w:rsid w:val="00D6064B"/>
    <w:rsid w:val="00D6104B"/>
    <w:rsid w:val="00D61422"/>
    <w:rsid w:val="00D628D5"/>
    <w:rsid w:val="00D62F4B"/>
    <w:rsid w:val="00D642D9"/>
    <w:rsid w:val="00D6551C"/>
    <w:rsid w:val="00D66D69"/>
    <w:rsid w:val="00D6775A"/>
    <w:rsid w:val="00D67811"/>
    <w:rsid w:val="00D67962"/>
    <w:rsid w:val="00D70029"/>
    <w:rsid w:val="00D70B0D"/>
    <w:rsid w:val="00D711E4"/>
    <w:rsid w:val="00D7126C"/>
    <w:rsid w:val="00D71AF3"/>
    <w:rsid w:val="00D7285E"/>
    <w:rsid w:val="00D730F7"/>
    <w:rsid w:val="00D74C01"/>
    <w:rsid w:val="00D757B1"/>
    <w:rsid w:val="00D7599B"/>
    <w:rsid w:val="00D759BB"/>
    <w:rsid w:val="00D75B94"/>
    <w:rsid w:val="00D76EE2"/>
    <w:rsid w:val="00D81907"/>
    <w:rsid w:val="00D81B1A"/>
    <w:rsid w:val="00D8294B"/>
    <w:rsid w:val="00D83E6F"/>
    <w:rsid w:val="00D85506"/>
    <w:rsid w:val="00D85C1C"/>
    <w:rsid w:val="00D8663D"/>
    <w:rsid w:val="00D870E3"/>
    <w:rsid w:val="00D87876"/>
    <w:rsid w:val="00D87B1D"/>
    <w:rsid w:val="00D90E66"/>
    <w:rsid w:val="00D92650"/>
    <w:rsid w:val="00D92A87"/>
    <w:rsid w:val="00D93021"/>
    <w:rsid w:val="00D9317C"/>
    <w:rsid w:val="00D931CD"/>
    <w:rsid w:val="00D9345D"/>
    <w:rsid w:val="00D935C8"/>
    <w:rsid w:val="00D93AEA"/>
    <w:rsid w:val="00D93D47"/>
    <w:rsid w:val="00D949B2"/>
    <w:rsid w:val="00D95D55"/>
    <w:rsid w:val="00D95DCD"/>
    <w:rsid w:val="00D96576"/>
    <w:rsid w:val="00DA06FE"/>
    <w:rsid w:val="00DA31E1"/>
    <w:rsid w:val="00DA3413"/>
    <w:rsid w:val="00DA3C6D"/>
    <w:rsid w:val="00DA4039"/>
    <w:rsid w:val="00DA4A29"/>
    <w:rsid w:val="00DA6181"/>
    <w:rsid w:val="00DA61EB"/>
    <w:rsid w:val="00DA7B1C"/>
    <w:rsid w:val="00DB0818"/>
    <w:rsid w:val="00DB0964"/>
    <w:rsid w:val="00DB3344"/>
    <w:rsid w:val="00DB38E5"/>
    <w:rsid w:val="00DB3931"/>
    <w:rsid w:val="00DB5674"/>
    <w:rsid w:val="00DB5789"/>
    <w:rsid w:val="00DC0D06"/>
    <w:rsid w:val="00DC12FD"/>
    <w:rsid w:val="00DC258D"/>
    <w:rsid w:val="00DC2A18"/>
    <w:rsid w:val="00DC2F25"/>
    <w:rsid w:val="00DC3008"/>
    <w:rsid w:val="00DC32A9"/>
    <w:rsid w:val="00DC3FFF"/>
    <w:rsid w:val="00DC407D"/>
    <w:rsid w:val="00DC5D3D"/>
    <w:rsid w:val="00DC7D23"/>
    <w:rsid w:val="00DD0CE6"/>
    <w:rsid w:val="00DD13B8"/>
    <w:rsid w:val="00DD19DE"/>
    <w:rsid w:val="00DD4171"/>
    <w:rsid w:val="00DD4532"/>
    <w:rsid w:val="00DD4737"/>
    <w:rsid w:val="00DD4ABD"/>
    <w:rsid w:val="00DD4ECB"/>
    <w:rsid w:val="00DD599B"/>
    <w:rsid w:val="00DD5BAF"/>
    <w:rsid w:val="00DD60D6"/>
    <w:rsid w:val="00DD73B8"/>
    <w:rsid w:val="00DD74C7"/>
    <w:rsid w:val="00DE055C"/>
    <w:rsid w:val="00DE1C08"/>
    <w:rsid w:val="00DE2C7B"/>
    <w:rsid w:val="00DE2F1C"/>
    <w:rsid w:val="00DE3E1D"/>
    <w:rsid w:val="00DE4719"/>
    <w:rsid w:val="00DE478F"/>
    <w:rsid w:val="00DE5305"/>
    <w:rsid w:val="00DE5AD4"/>
    <w:rsid w:val="00DE666E"/>
    <w:rsid w:val="00DE6CD3"/>
    <w:rsid w:val="00DE7CB6"/>
    <w:rsid w:val="00DF0D54"/>
    <w:rsid w:val="00DF1A33"/>
    <w:rsid w:val="00DF1C0D"/>
    <w:rsid w:val="00DF27D7"/>
    <w:rsid w:val="00DF29BA"/>
    <w:rsid w:val="00DF37C3"/>
    <w:rsid w:val="00DF3829"/>
    <w:rsid w:val="00DF468E"/>
    <w:rsid w:val="00DF4E54"/>
    <w:rsid w:val="00DF6041"/>
    <w:rsid w:val="00DF6C6D"/>
    <w:rsid w:val="00E005E0"/>
    <w:rsid w:val="00E00746"/>
    <w:rsid w:val="00E024C9"/>
    <w:rsid w:val="00E025A3"/>
    <w:rsid w:val="00E02DDF"/>
    <w:rsid w:val="00E1016B"/>
    <w:rsid w:val="00E115D6"/>
    <w:rsid w:val="00E121E2"/>
    <w:rsid w:val="00E12258"/>
    <w:rsid w:val="00E136A7"/>
    <w:rsid w:val="00E168B2"/>
    <w:rsid w:val="00E168F9"/>
    <w:rsid w:val="00E171A2"/>
    <w:rsid w:val="00E1738B"/>
    <w:rsid w:val="00E175D6"/>
    <w:rsid w:val="00E20DDA"/>
    <w:rsid w:val="00E211FB"/>
    <w:rsid w:val="00E217E7"/>
    <w:rsid w:val="00E223E3"/>
    <w:rsid w:val="00E23C3F"/>
    <w:rsid w:val="00E24122"/>
    <w:rsid w:val="00E24644"/>
    <w:rsid w:val="00E24804"/>
    <w:rsid w:val="00E2488D"/>
    <w:rsid w:val="00E24D34"/>
    <w:rsid w:val="00E258AA"/>
    <w:rsid w:val="00E26377"/>
    <w:rsid w:val="00E265F6"/>
    <w:rsid w:val="00E27167"/>
    <w:rsid w:val="00E277F4"/>
    <w:rsid w:val="00E27DF1"/>
    <w:rsid w:val="00E30015"/>
    <w:rsid w:val="00E30E31"/>
    <w:rsid w:val="00E313B2"/>
    <w:rsid w:val="00E32017"/>
    <w:rsid w:val="00E33649"/>
    <w:rsid w:val="00E339B7"/>
    <w:rsid w:val="00E33B6B"/>
    <w:rsid w:val="00E33FF7"/>
    <w:rsid w:val="00E35C55"/>
    <w:rsid w:val="00E3650C"/>
    <w:rsid w:val="00E409E5"/>
    <w:rsid w:val="00E40A7E"/>
    <w:rsid w:val="00E41530"/>
    <w:rsid w:val="00E42105"/>
    <w:rsid w:val="00E43020"/>
    <w:rsid w:val="00E43DB3"/>
    <w:rsid w:val="00E44476"/>
    <w:rsid w:val="00E45529"/>
    <w:rsid w:val="00E45FB9"/>
    <w:rsid w:val="00E46D86"/>
    <w:rsid w:val="00E5052F"/>
    <w:rsid w:val="00E50D4D"/>
    <w:rsid w:val="00E50E16"/>
    <w:rsid w:val="00E512ED"/>
    <w:rsid w:val="00E53548"/>
    <w:rsid w:val="00E538FA"/>
    <w:rsid w:val="00E605F9"/>
    <w:rsid w:val="00E622A2"/>
    <w:rsid w:val="00E635B6"/>
    <w:rsid w:val="00E64434"/>
    <w:rsid w:val="00E64826"/>
    <w:rsid w:val="00E663A5"/>
    <w:rsid w:val="00E6712B"/>
    <w:rsid w:val="00E67ADB"/>
    <w:rsid w:val="00E67D21"/>
    <w:rsid w:val="00E70682"/>
    <w:rsid w:val="00E70A80"/>
    <w:rsid w:val="00E70EC8"/>
    <w:rsid w:val="00E70F73"/>
    <w:rsid w:val="00E714B7"/>
    <w:rsid w:val="00E71641"/>
    <w:rsid w:val="00E71BF4"/>
    <w:rsid w:val="00E7208E"/>
    <w:rsid w:val="00E7249D"/>
    <w:rsid w:val="00E72716"/>
    <w:rsid w:val="00E75218"/>
    <w:rsid w:val="00E81718"/>
    <w:rsid w:val="00E82A2A"/>
    <w:rsid w:val="00E83653"/>
    <w:rsid w:val="00E837AC"/>
    <w:rsid w:val="00E847BE"/>
    <w:rsid w:val="00E85B19"/>
    <w:rsid w:val="00E86658"/>
    <w:rsid w:val="00E87263"/>
    <w:rsid w:val="00E90CDE"/>
    <w:rsid w:val="00E9130F"/>
    <w:rsid w:val="00E91AD8"/>
    <w:rsid w:val="00E927DF"/>
    <w:rsid w:val="00E93A5A"/>
    <w:rsid w:val="00E93F0B"/>
    <w:rsid w:val="00E94C85"/>
    <w:rsid w:val="00E958B0"/>
    <w:rsid w:val="00E959D0"/>
    <w:rsid w:val="00E96D2C"/>
    <w:rsid w:val="00E9723C"/>
    <w:rsid w:val="00E979C7"/>
    <w:rsid w:val="00EA1990"/>
    <w:rsid w:val="00EA19D2"/>
    <w:rsid w:val="00EA19D7"/>
    <w:rsid w:val="00EA1D16"/>
    <w:rsid w:val="00EA2808"/>
    <w:rsid w:val="00EA3EB0"/>
    <w:rsid w:val="00EA433B"/>
    <w:rsid w:val="00EA44C2"/>
    <w:rsid w:val="00EA4602"/>
    <w:rsid w:val="00EB0129"/>
    <w:rsid w:val="00EB03CF"/>
    <w:rsid w:val="00EB17AE"/>
    <w:rsid w:val="00EB1B3F"/>
    <w:rsid w:val="00EB1DA3"/>
    <w:rsid w:val="00EB1F24"/>
    <w:rsid w:val="00EB1F64"/>
    <w:rsid w:val="00EB3EE4"/>
    <w:rsid w:val="00EB44CC"/>
    <w:rsid w:val="00EB4661"/>
    <w:rsid w:val="00EB5630"/>
    <w:rsid w:val="00EB5DFD"/>
    <w:rsid w:val="00EB6086"/>
    <w:rsid w:val="00EB7164"/>
    <w:rsid w:val="00EB726B"/>
    <w:rsid w:val="00EB763E"/>
    <w:rsid w:val="00EC001B"/>
    <w:rsid w:val="00EC0076"/>
    <w:rsid w:val="00EC0278"/>
    <w:rsid w:val="00EC1F37"/>
    <w:rsid w:val="00EC20D4"/>
    <w:rsid w:val="00EC2222"/>
    <w:rsid w:val="00EC2903"/>
    <w:rsid w:val="00EC291B"/>
    <w:rsid w:val="00EC2FDD"/>
    <w:rsid w:val="00EC3F77"/>
    <w:rsid w:val="00EC4104"/>
    <w:rsid w:val="00EC57DF"/>
    <w:rsid w:val="00EC5A9F"/>
    <w:rsid w:val="00EC5F20"/>
    <w:rsid w:val="00EC63A3"/>
    <w:rsid w:val="00ED0569"/>
    <w:rsid w:val="00ED0642"/>
    <w:rsid w:val="00ED0887"/>
    <w:rsid w:val="00ED161F"/>
    <w:rsid w:val="00ED296A"/>
    <w:rsid w:val="00ED3085"/>
    <w:rsid w:val="00ED43EE"/>
    <w:rsid w:val="00ED4563"/>
    <w:rsid w:val="00ED4F9F"/>
    <w:rsid w:val="00ED62D1"/>
    <w:rsid w:val="00ED7B37"/>
    <w:rsid w:val="00EE05B9"/>
    <w:rsid w:val="00EE06D6"/>
    <w:rsid w:val="00EE0EB2"/>
    <w:rsid w:val="00EE0FB5"/>
    <w:rsid w:val="00EE12F9"/>
    <w:rsid w:val="00EE1371"/>
    <w:rsid w:val="00EE1B1E"/>
    <w:rsid w:val="00EE3EB2"/>
    <w:rsid w:val="00EE5189"/>
    <w:rsid w:val="00EE5A1B"/>
    <w:rsid w:val="00EE5D2B"/>
    <w:rsid w:val="00EE5F82"/>
    <w:rsid w:val="00EE605F"/>
    <w:rsid w:val="00EE6CC6"/>
    <w:rsid w:val="00EF0325"/>
    <w:rsid w:val="00EF054C"/>
    <w:rsid w:val="00EF199B"/>
    <w:rsid w:val="00EF3184"/>
    <w:rsid w:val="00EF3B84"/>
    <w:rsid w:val="00EF40F7"/>
    <w:rsid w:val="00EF443F"/>
    <w:rsid w:val="00EF59AA"/>
    <w:rsid w:val="00EF5D30"/>
    <w:rsid w:val="00EF633D"/>
    <w:rsid w:val="00EF700D"/>
    <w:rsid w:val="00EF7697"/>
    <w:rsid w:val="00F0154D"/>
    <w:rsid w:val="00F02161"/>
    <w:rsid w:val="00F03CC1"/>
    <w:rsid w:val="00F04234"/>
    <w:rsid w:val="00F0459E"/>
    <w:rsid w:val="00F05797"/>
    <w:rsid w:val="00F10CE9"/>
    <w:rsid w:val="00F112E1"/>
    <w:rsid w:val="00F11840"/>
    <w:rsid w:val="00F133E3"/>
    <w:rsid w:val="00F13727"/>
    <w:rsid w:val="00F14D52"/>
    <w:rsid w:val="00F15817"/>
    <w:rsid w:val="00F15968"/>
    <w:rsid w:val="00F15DE4"/>
    <w:rsid w:val="00F163D9"/>
    <w:rsid w:val="00F16A66"/>
    <w:rsid w:val="00F17EA5"/>
    <w:rsid w:val="00F20800"/>
    <w:rsid w:val="00F20C3A"/>
    <w:rsid w:val="00F2169C"/>
    <w:rsid w:val="00F216B8"/>
    <w:rsid w:val="00F22AAE"/>
    <w:rsid w:val="00F23058"/>
    <w:rsid w:val="00F235A4"/>
    <w:rsid w:val="00F24874"/>
    <w:rsid w:val="00F24A5D"/>
    <w:rsid w:val="00F25360"/>
    <w:rsid w:val="00F2559B"/>
    <w:rsid w:val="00F25620"/>
    <w:rsid w:val="00F266CC"/>
    <w:rsid w:val="00F27FBB"/>
    <w:rsid w:val="00F307D1"/>
    <w:rsid w:val="00F31037"/>
    <w:rsid w:val="00F3106D"/>
    <w:rsid w:val="00F31B54"/>
    <w:rsid w:val="00F328C5"/>
    <w:rsid w:val="00F337E4"/>
    <w:rsid w:val="00F3475E"/>
    <w:rsid w:val="00F36045"/>
    <w:rsid w:val="00F36A48"/>
    <w:rsid w:val="00F37010"/>
    <w:rsid w:val="00F37A7A"/>
    <w:rsid w:val="00F37F11"/>
    <w:rsid w:val="00F408E7"/>
    <w:rsid w:val="00F41975"/>
    <w:rsid w:val="00F42B17"/>
    <w:rsid w:val="00F4431F"/>
    <w:rsid w:val="00F455FB"/>
    <w:rsid w:val="00F5159F"/>
    <w:rsid w:val="00F51684"/>
    <w:rsid w:val="00F521C7"/>
    <w:rsid w:val="00F52D60"/>
    <w:rsid w:val="00F53F27"/>
    <w:rsid w:val="00F54154"/>
    <w:rsid w:val="00F541E1"/>
    <w:rsid w:val="00F548C0"/>
    <w:rsid w:val="00F56D14"/>
    <w:rsid w:val="00F56F76"/>
    <w:rsid w:val="00F570FE"/>
    <w:rsid w:val="00F619AD"/>
    <w:rsid w:val="00F61E12"/>
    <w:rsid w:val="00F63445"/>
    <w:rsid w:val="00F635E2"/>
    <w:rsid w:val="00F642ED"/>
    <w:rsid w:val="00F64A7B"/>
    <w:rsid w:val="00F65ED4"/>
    <w:rsid w:val="00F701B1"/>
    <w:rsid w:val="00F70504"/>
    <w:rsid w:val="00F7159B"/>
    <w:rsid w:val="00F72D3D"/>
    <w:rsid w:val="00F736CA"/>
    <w:rsid w:val="00F73F7F"/>
    <w:rsid w:val="00F75FDD"/>
    <w:rsid w:val="00F76368"/>
    <w:rsid w:val="00F76688"/>
    <w:rsid w:val="00F76706"/>
    <w:rsid w:val="00F76845"/>
    <w:rsid w:val="00F76D64"/>
    <w:rsid w:val="00F7737A"/>
    <w:rsid w:val="00F77601"/>
    <w:rsid w:val="00F77D3B"/>
    <w:rsid w:val="00F8103D"/>
    <w:rsid w:val="00F8157A"/>
    <w:rsid w:val="00F817C4"/>
    <w:rsid w:val="00F81EA2"/>
    <w:rsid w:val="00F81FCC"/>
    <w:rsid w:val="00F82449"/>
    <w:rsid w:val="00F828DB"/>
    <w:rsid w:val="00F829D0"/>
    <w:rsid w:val="00F82A95"/>
    <w:rsid w:val="00F82F00"/>
    <w:rsid w:val="00F8314F"/>
    <w:rsid w:val="00F83B22"/>
    <w:rsid w:val="00F83EA8"/>
    <w:rsid w:val="00F84685"/>
    <w:rsid w:val="00F848F6"/>
    <w:rsid w:val="00F85426"/>
    <w:rsid w:val="00F863A8"/>
    <w:rsid w:val="00F865E4"/>
    <w:rsid w:val="00F86718"/>
    <w:rsid w:val="00F867E4"/>
    <w:rsid w:val="00F86EFC"/>
    <w:rsid w:val="00F900C0"/>
    <w:rsid w:val="00F9024E"/>
    <w:rsid w:val="00F9182C"/>
    <w:rsid w:val="00F92E46"/>
    <w:rsid w:val="00F93406"/>
    <w:rsid w:val="00F937A0"/>
    <w:rsid w:val="00F942DA"/>
    <w:rsid w:val="00F95BE9"/>
    <w:rsid w:val="00F95D08"/>
    <w:rsid w:val="00F95EFE"/>
    <w:rsid w:val="00F97DCA"/>
    <w:rsid w:val="00F97F6E"/>
    <w:rsid w:val="00FA0A35"/>
    <w:rsid w:val="00FA10AA"/>
    <w:rsid w:val="00FA13BA"/>
    <w:rsid w:val="00FA1B9E"/>
    <w:rsid w:val="00FA4D3D"/>
    <w:rsid w:val="00FA4F41"/>
    <w:rsid w:val="00FA505B"/>
    <w:rsid w:val="00FA5631"/>
    <w:rsid w:val="00FA66AB"/>
    <w:rsid w:val="00FA6F29"/>
    <w:rsid w:val="00FA76B6"/>
    <w:rsid w:val="00FA7A57"/>
    <w:rsid w:val="00FB0090"/>
    <w:rsid w:val="00FB01B9"/>
    <w:rsid w:val="00FB0436"/>
    <w:rsid w:val="00FB12FF"/>
    <w:rsid w:val="00FB1AEB"/>
    <w:rsid w:val="00FB2649"/>
    <w:rsid w:val="00FB4B77"/>
    <w:rsid w:val="00FB54C1"/>
    <w:rsid w:val="00FB5AB2"/>
    <w:rsid w:val="00FB678E"/>
    <w:rsid w:val="00FB6955"/>
    <w:rsid w:val="00FB73E8"/>
    <w:rsid w:val="00FB7F73"/>
    <w:rsid w:val="00FC0237"/>
    <w:rsid w:val="00FC0398"/>
    <w:rsid w:val="00FC09A7"/>
    <w:rsid w:val="00FC1273"/>
    <w:rsid w:val="00FC2176"/>
    <w:rsid w:val="00FC278D"/>
    <w:rsid w:val="00FC29CA"/>
    <w:rsid w:val="00FC3A55"/>
    <w:rsid w:val="00FC49B7"/>
    <w:rsid w:val="00FC5A9E"/>
    <w:rsid w:val="00FC5B46"/>
    <w:rsid w:val="00FC5F39"/>
    <w:rsid w:val="00FC60C2"/>
    <w:rsid w:val="00FC66E4"/>
    <w:rsid w:val="00FC6CBC"/>
    <w:rsid w:val="00FC70A2"/>
    <w:rsid w:val="00FC71F0"/>
    <w:rsid w:val="00FD24DF"/>
    <w:rsid w:val="00FD2A12"/>
    <w:rsid w:val="00FD353E"/>
    <w:rsid w:val="00FD44D9"/>
    <w:rsid w:val="00FD4A05"/>
    <w:rsid w:val="00FD52FF"/>
    <w:rsid w:val="00FD59D5"/>
    <w:rsid w:val="00FD70C5"/>
    <w:rsid w:val="00FD79A1"/>
    <w:rsid w:val="00FD7B74"/>
    <w:rsid w:val="00FE0E43"/>
    <w:rsid w:val="00FE1094"/>
    <w:rsid w:val="00FE1264"/>
    <w:rsid w:val="00FE3A90"/>
    <w:rsid w:val="00FE5072"/>
    <w:rsid w:val="00FE517B"/>
    <w:rsid w:val="00FE63EB"/>
    <w:rsid w:val="00FE75E8"/>
    <w:rsid w:val="00FE7F5E"/>
    <w:rsid w:val="00FEBE06"/>
    <w:rsid w:val="00FF0415"/>
    <w:rsid w:val="00FF3398"/>
    <w:rsid w:val="00FF39D7"/>
    <w:rsid w:val="00FF3D36"/>
    <w:rsid w:val="00FF3E22"/>
    <w:rsid w:val="00FF5EF5"/>
    <w:rsid w:val="00FF7089"/>
    <w:rsid w:val="00FF7B97"/>
    <w:rsid w:val="01342F71"/>
    <w:rsid w:val="014888C0"/>
    <w:rsid w:val="01B64F00"/>
    <w:rsid w:val="01CFEDF8"/>
    <w:rsid w:val="01D02445"/>
    <w:rsid w:val="01E574DE"/>
    <w:rsid w:val="01E751EA"/>
    <w:rsid w:val="0202CE0D"/>
    <w:rsid w:val="02AED227"/>
    <w:rsid w:val="02BFDAA8"/>
    <w:rsid w:val="02E33235"/>
    <w:rsid w:val="0305C542"/>
    <w:rsid w:val="03063178"/>
    <w:rsid w:val="030E398A"/>
    <w:rsid w:val="0356DB6C"/>
    <w:rsid w:val="036BAA65"/>
    <w:rsid w:val="037BC54D"/>
    <w:rsid w:val="037FC36B"/>
    <w:rsid w:val="0390B489"/>
    <w:rsid w:val="0395CB20"/>
    <w:rsid w:val="0395CB20"/>
    <w:rsid w:val="0397ADA4"/>
    <w:rsid w:val="03BA329A"/>
    <w:rsid w:val="03C82BCE"/>
    <w:rsid w:val="03D6317B"/>
    <w:rsid w:val="040338BF"/>
    <w:rsid w:val="04116825"/>
    <w:rsid w:val="041CA8E3"/>
    <w:rsid w:val="045CEDAF"/>
    <w:rsid w:val="0465D458"/>
    <w:rsid w:val="04737E0B"/>
    <w:rsid w:val="0487E86C"/>
    <w:rsid w:val="050D5D77"/>
    <w:rsid w:val="050E4212"/>
    <w:rsid w:val="051A188D"/>
    <w:rsid w:val="05273E9B"/>
    <w:rsid w:val="05273E9B"/>
    <w:rsid w:val="0535A0CF"/>
    <w:rsid w:val="053A814B"/>
    <w:rsid w:val="05484C88"/>
    <w:rsid w:val="058A05A4"/>
    <w:rsid w:val="0591311B"/>
    <w:rsid w:val="059D54CD"/>
    <w:rsid w:val="05BA9B83"/>
    <w:rsid w:val="05C6CD8C"/>
    <w:rsid w:val="05D1E311"/>
    <w:rsid w:val="05D31BFA"/>
    <w:rsid w:val="05F1844A"/>
    <w:rsid w:val="067582CB"/>
    <w:rsid w:val="068DB7A2"/>
    <w:rsid w:val="06D1AE81"/>
    <w:rsid w:val="06DC453F"/>
    <w:rsid w:val="06E6DE8A"/>
    <w:rsid w:val="0701C184"/>
    <w:rsid w:val="071C4F08"/>
    <w:rsid w:val="07456789"/>
    <w:rsid w:val="074C9B41"/>
    <w:rsid w:val="076187E2"/>
    <w:rsid w:val="078718C3"/>
    <w:rsid w:val="07896736"/>
    <w:rsid w:val="079B01A2"/>
    <w:rsid w:val="08006153"/>
    <w:rsid w:val="081CF801"/>
    <w:rsid w:val="0825659C"/>
    <w:rsid w:val="0868B9A5"/>
    <w:rsid w:val="0891FB67"/>
    <w:rsid w:val="089B4F7A"/>
    <w:rsid w:val="08B00374"/>
    <w:rsid w:val="08D63268"/>
    <w:rsid w:val="08DF30A5"/>
    <w:rsid w:val="0902E01C"/>
    <w:rsid w:val="09149AD4"/>
    <w:rsid w:val="093DE99D"/>
    <w:rsid w:val="0942F245"/>
    <w:rsid w:val="096DBB00"/>
    <w:rsid w:val="097DD354"/>
    <w:rsid w:val="09822500"/>
    <w:rsid w:val="09AA8922"/>
    <w:rsid w:val="09C22AD5"/>
    <w:rsid w:val="09D19699"/>
    <w:rsid w:val="09FA24B0"/>
    <w:rsid w:val="0A3F2D5F"/>
    <w:rsid w:val="0A6E4E80"/>
    <w:rsid w:val="0A889D5D"/>
    <w:rsid w:val="0A9F0848"/>
    <w:rsid w:val="0AA0C5EA"/>
    <w:rsid w:val="0AA231A1"/>
    <w:rsid w:val="0AA5CC37"/>
    <w:rsid w:val="0AA83FE5"/>
    <w:rsid w:val="0AABD4CC"/>
    <w:rsid w:val="0AB676E3"/>
    <w:rsid w:val="0AE81FF8"/>
    <w:rsid w:val="0AF22C1B"/>
    <w:rsid w:val="0B294D77"/>
    <w:rsid w:val="0B515BC4"/>
    <w:rsid w:val="0B539FAF"/>
    <w:rsid w:val="0BBBF77B"/>
    <w:rsid w:val="0BF9DC6D"/>
    <w:rsid w:val="0C33EDCA"/>
    <w:rsid w:val="0C9E9A9F"/>
    <w:rsid w:val="0CBA3ECF"/>
    <w:rsid w:val="0CC1731A"/>
    <w:rsid w:val="0CD594B1"/>
    <w:rsid w:val="0CE536DD"/>
    <w:rsid w:val="0D1E46E1"/>
    <w:rsid w:val="0D35F365"/>
    <w:rsid w:val="0D5042B6"/>
    <w:rsid w:val="0D567BF8"/>
    <w:rsid w:val="0D6B7D38"/>
    <w:rsid w:val="0D913E83"/>
    <w:rsid w:val="0DA27096"/>
    <w:rsid w:val="0DA27096"/>
    <w:rsid w:val="0DBCF18A"/>
    <w:rsid w:val="0DC74918"/>
    <w:rsid w:val="0E2145CC"/>
    <w:rsid w:val="0E3FEE2D"/>
    <w:rsid w:val="0E765314"/>
    <w:rsid w:val="0EAFF61E"/>
    <w:rsid w:val="0EBF4DA5"/>
    <w:rsid w:val="0ED42372"/>
    <w:rsid w:val="0ED9F11F"/>
    <w:rsid w:val="0EE37A0B"/>
    <w:rsid w:val="0EEAB8F5"/>
    <w:rsid w:val="0EED3A82"/>
    <w:rsid w:val="0EF5D620"/>
    <w:rsid w:val="0EF8E069"/>
    <w:rsid w:val="0F22140C"/>
    <w:rsid w:val="0F4035CD"/>
    <w:rsid w:val="0F5FC8AB"/>
    <w:rsid w:val="0F963280"/>
    <w:rsid w:val="0FC8C779"/>
    <w:rsid w:val="0FE50E50"/>
    <w:rsid w:val="105D1967"/>
    <w:rsid w:val="106793E9"/>
    <w:rsid w:val="10747D73"/>
    <w:rsid w:val="10AABC83"/>
    <w:rsid w:val="10C90942"/>
    <w:rsid w:val="10C90942"/>
    <w:rsid w:val="10DD7AA5"/>
    <w:rsid w:val="10DFF632"/>
    <w:rsid w:val="10ECF178"/>
    <w:rsid w:val="110E4075"/>
    <w:rsid w:val="1127215E"/>
    <w:rsid w:val="113B808F"/>
    <w:rsid w:val="113F2F66"/>
    <w:rsid w:val="1153A601"/>
    <w:rsid w:val="115920FC"/>
    <w:rsid w:val="11597F15"/>
    <w:rsid w:val="115D57A0"/>
    <w:rsid w:val="118499E5"/>
    <w:rsid w:val="1186737D"/>
    <w:rsid w:val="119B6E78"/>
    <w:rsid w:val="11B809F5"/>
    <w:rsid w:val="11BEB01D"/>
    <w:rsid w:val="11D74F5E"/>
    <w:rsid w:val="11F41263"/>
    <w:rsid w:val="120816EC"/>
    <w:rsid w:val="121F2E28"/>
    <w:rsid w:val="123A1B25"/>
    <w:rsid w:val="124B6FF3"/>
    <w:rsid w:val="12963DB2"/>
    <w:rsid w:val="12B77F38"/>
    <w:rsid w:val="12C1C7FE"/>
    <w:rsid w:val="12CE2201"/>
    <w:rsid w:val="12E70D4C"/>
    <w:rsid w:val="130D6CC5"/>
    <w:rsid w:val="13121B3A"/>
    <w:rsid w:val="135FEAF0"/>
    <w:rsid w:val="138D0DAF"/>
    <w:rsid w:val="13C90683"/>
    <w:rsid w:val="13DF5929"/>
    <w:rsid w:val="13E29A38"/>
    <w:rsid w:val="13ED0D8D"/>
    <w:rsid w:val="14115D74"/>
    <w:rsid w:val="1446F5F3"/>
    <w:rsid w:val="146256BA"/>
    <w:rsid w:val="14939CB4"/>
    <w:rsid w:val="14ABA6E3"/>
    <w:rsid w:val="14AE584E"/>
    <w:rsid w:val="14F3F9C0"/>
    <w:rsid w:val="15113BF9"/>
    <w:rsid w:val="15378B20"/>
    <w:rsid w:val="1549429E"/>
    <w:rsid w:val="15744B50"/>
    <w:rsid w:val="1592224D"/>
    <w:rsid w:val="15BBC58D"/>
    <w:rsid w:val="15D4825C"/>
    <w:rsid w:val="15D95824"/>
    <w:rsid w:val="162359D3"/>
    <w:rsid w:val="162FC9B4"/>
    <w:rsid w:val="16463950"/>
    <w:rsid w:val="1675FF4C"/>
    <w:rsid w:val="16E1A09B"/>
    <w:rsid w:val="16FA3272"/>
    <w:rsid w:val="16FBE8C6"/>
    <w:rsid w:val="171A7990"/>
    <w:rsid w:val="171CAFAB"/>
    <w:rsid w:val="17437F39"/>
    <w:rsid w:val="1763D4DE"/>
    <w:rsid w:val="1778520A"/>
    <w:rsid w:val="1790EAEB"/>
    <w:rsid w:val="17A98850"/>
    <w:rsid w:val="17CB8390"/>
    <w:rsid w:val="17CE300E"/>
    <w:rsid w:val="17DD46F5"/>
    <w:rsid w:val="1801405B"/>
    <w:rsid w:val="1827BF29"/>
    <w:rsid w:val="182B59AE"/>
    <w:rsid w:val="1856095E"/>
    <w:rsid w:val="185E92C9"/>
    <w:rsid w:val="1867EFF6"/>
    <w:rsid w:val="18AF8596"/>
    <w:rsid w:val="18E4A121"/>
    <w:rsid w:val="190696BC"/>
    <w:rsid w:val="1907C090"/>
    <w:rsid w:val="1926166C"/>
    <w:rsid w:val="193DD176"/>
    <w:rsid w:val="194B536A"/>
    <w:rsid w:val="19717E08"/>
    <w:rsid w:val="19742CA0"/>
    <w:rsid w:val="1984588C"/>
    <w:rsid w:val="19968541"/>
    <w:rsid w:val="19A292D0"/>
    <w:rsid w:val="19E4344E"/>
    <w:rsid w:val="19F28EFE"/>
    <w:rsid w:val="19F64A7D"/>
    <w:rsid w:val="1A1A217A"/>
    <w:rsid w:val="1A363EC2"/>
    <w:rsid w:val="1A3DAC00"/>
    <w:rsid w:val="1A5D0E31"/>
    <w:rsid w:val="1A7F04DA"/>
    <w:rsid w:val="1A811B64"/>
    <w:rsid w:val="1A8F1580"/>
    <w:rsid w:val="1AB26016"/>
    <w:rsid w:val="1AC93B87"/>
    <w:rsid w:val="1ADC5E77"/>
    <w:rsid w:val="1AEF516D"/>
    <w:rsid w:val="1B112299"/>
    <w:rsid w:val="1B364F17"/>
    <w:rsid w:val="1B4B2C52"/>
    <w:rsid w:val="1BAE7391"/>
    <w:rsid w:val="1BB27897"/>
    <w:rsid w:val="1BB45D0B"/>
    <w:rsid w:val="1BBBA9C8"/>
    <w:rsid w:val="1BEFD1E1"/>
    <w:rsid w:val="1BF97DA0"/>
    <w:rsid w:val="1C02E8CC"/>
    <w:rsid w:val="1C153C5F"/>
    <w:rsid w:val="1C157044"/>
    <w:rsid w:val="1C340CB2"/>
    <w:rsid w:val="1C3781AF"/>
    <w:rsid w:val="1C48F882"/>
    <w:rsid w:val="1C5F5706"/>
    <w:rsid w:val="1C691101"/>
    <w:rsid w:val="1C6A9FB3"/>
    <w:rsid w:val="1C6D30CE"/>
    <w:rsid w:val="1C898524"/>
    <w:rsid w:val="1CCE96C4"/>
    <w:rsid w:val="1CE6EB3E"/>
    <w:rsid w:val="1CFCCE14"/>
    <w:rsid w:val="1D109342"/>
    <w:rsid w:val="1D2B290A"/>
    <w:rsid w:val="1D95A413"/>
    <w:rsid w:val="1DDD8C70"/>
    <w:rsid w:val="1DDF813B"/>
    <w:rsid w:val="1DE22D4D"/>
    <w:rsid w:val="1DE3618A"/>
    <w:rsid w:val="1DE3E9AE"/>
    <w:rsid w:val="1DF0E414"/>
    <w:rsid w:val="1E36FC9E"/>
    <w:rsid w:val="1E3A6679"/>
    <w:rsid w:val="1E3D52B0"/>
    <w:rsid w:val="1E9F707A"/>
    <w:rsid w:val="1EA0F66A"/>
    <w:rsid w:val="1EA857B2"/>
    <w:rsid w:val="1EAE7932"/>
    <w:rsid w:val="1EAF50C8"/>
    <w:rsid w:val="1ED8CEF5"/>
    <w:rsid w:val="1EDAFC52"/>
    <w:rsid w:val="1EE12717"/>
    <w:rsid w:val="1EEEA3E7"/>
    <w:rsid w:val="1EF0E66E"/>
    <w:rsid w:val="1F2F1F3C"/>
    <w:rsid w:val="1F46B03A"/>
    <w:rsid w:val="1F4AAAB0"/>
    <w:rsid w:val="1F4ED850"/>
    <w:rsid w:val="1F5A124E"/>
    <w:rsid w:val="1F8B54FE"/>
    <w:rsid w:val="1F96256E"/>
    <w:rsid w:val="1FAE147B"/>
    <w:rsid w:val="1FAE231A"/>
    <w:rsid w:val="1FD4BC7A"/>
    <w:rsid w:val="1FEF371E"/>
    <w:rsid w:val="1FF83F98"/>
    <w:rsid w:val="1FFB6DC9"/>
    <w:rsid w:val="1FFC1B31"/>
    <w:rsid w:val="1FFD35EC"/>
    <w:rsid w:val="20029F15"/>
    <w:rsid w:val="200D0174"/>
    <w:rsid w:val="20171DEE"/>
    <w:rsid w:val="201E3A71"/>
    <w:rsid w:val="201F4E0E"/>
    <w:rsid w:val="203582C2"/>
    <w:rsid w:val="203DE305"/>
    <w:rsid w:val="205017E7"/>
    <w:rsid w:val="2064E290"/>
    <w:rsid w:val="208AB2BF"/>
    <w:rsid w:val="20916EC5"/>
    <w:rsid w:val="209D8DBA"/>
    <w:rsid w:val="20A26552"/>
    <w:rsid w:val="20AAB42B"/>
    <w:rsid w:val="20BDD814"/>
    <w:rsid w:val="20DE4DA3"/>
    <w:rsid w:val="20E120DC"/>
    <w:rsid w:val="20E2DB67"/>
    <w:rsid w:val="20F23205"/>
    <w:rsid w:val="20F959C4"/>
    <w:rsid w:val="210EF5D1"/>
    <w:rsid w:val="21154A83"/>
    <w:rsid w:val="2130ECDE"/>
    <w:rsid w:val="213A34DD"/>
    <w:rsid w:val="214008BE"/>
    <w:rsid w:val="21509E60"/>
    <w:rsid w:val="21522D6B"/>
    <w:rsid w:val="215A3836"/>
    <w:rsid w:val="216BC2F1"/>
    <w:rsid w:val="2196EBA9"/>
    <w:rsid w:val="21B56F16"/>
    <w:rsid w:val="21B892BA"/>
    <w:rsid w:val="21C24AF2"/>
    <w:rsid w:val="21D9770F"/>
    <w:rsid w:val="21DE33B4"/>
    <w:rsid w:val="2243ADE0"/>
    <w:rsid w:val="22CD4DFA"/>
    <w:rsid w:val="22E8E7D7"/>
    <w:rsid w:val="22F7ED48"/>
    <w:rsid w:val="22FC5EFB"/>
    <w:rsid w:val="23493107"/>
    <w:rsid w:val="235A3B7E"/>
    <w:rsid w:val="23867654"/>
    <w:rsid w:val="239521D5"/>
    <w:rsid w:val="23DC4815"/>
    <w:rsid w:val="2420D6D5"/>
    <w:rsid w:val="2426C907"/>
    <w:rsid w:val="243744EE"/>
    <w:rsid w:val="24986615"/>
    <w:rsid w:val="249B01FF"/>
    <w:rsid w:val="249C134D"/>
    <w:rsid w:val="24AA6A29"/>
    <w:rsid w:val="2526802A"/>
    <w:rsid w:val="253186E3"/>
    <w:rsid w:val="25406617"/>
    <w:rsid w:val="25489950"/>
    <w:rsid w:val="2548F7D8"/>
    <w:rsid w:val="25956201"/>
    <w:rsid w:val="25956201"/>
    <w:rsid w:val="259DD458"/>
    <w:rsid w:val="25CC9936"/>
    <w:rsid w:val="25CDE3D0"/>
    <w:rsid w:val="25D8F3DB"/>
    <w:rsid w:val="25DDFCAA"/>
    <w:rsid w:val="25E81218"/>
    <w:rsid w:val="2613ACB7"/>
    <w:rsid w:val="264F0A17"/>
    <w:rsid w:val="264F69C7"/>
    <w:rsid w:val="26723820"/>
    <w:rsid w:val="269CA444"/>
    <w:rsid w:val="269DFA65"/>
    <w:rsid w:val="26A001A9"/>
    <w:rsid w:val="26C0E7BB"/>
    <w:rsid w:val="26C7969E"/>
    <w:rsid w:val="2735BB04"/>
    <w:rsid w:val="273712AD"/>
    <w:rsid w:val="273AD5CC"/>
    <w:rsid w:val="279185A0"/>
    <w:rsid w:val="27C7FD02"/>
    <w:rsid w:val="27E7B76A"/>
    <w:rsid w:val="27E8A77F"/>
    <w:rsid w:val="280BB773"/>
    <w:rsid w:val="280C0D74"/>
    <w:rsid w:val="28323117"/>
    <w:rsid w:val="2868BD18"/>
    <w:rsid w:val="2880B960"/>
    <w:rsid w:val="28AB5321"/>
    <w:rsid w:val="28E3366D"/>
    <w:rsid w:val="29069E4A"/>
    <w:rsid w:val="290804B8"/>
    <w:rsid w:val="293ECC2C"/>
    <w:rsid w:val="29519F7F"/>
    <w:rsid w:val="29641239"/>
    <w:rsid w:val="298F0D4F"/>
    <w:rsid w:val="298F86CB"/>
    <w:rsid w:val="29B46584"/>
    <w:rsid w:val="29BD5615"/>
    <w:rsid w:val="29DFF855"/>
    <w:rsid w:val="2A00C5EB"/>
    <w:rsid w:val="2A0E21EB"/>
    <w:rsid w:val="2A22A72C"/>
    <w:rsid w:val="2A37BF7A"/>
    <w:rsid w:val="2A59E96B"/>
    <w:rsid w:val="2AB575BB"/>
    <w:rsid w:val="2ACE2C59"/>
    <w:rsid w:val="2AEB9716"/>
    <w:rsid w:val="2B054AB3"/>
    <w:rsid w:val="2B13E02A"/>
    <w:rsid w:val="2B22AFA5"/>
    <w:rsid w:val="2B2637C3"/>
    <w:rsid w:val="2B68EDA0"/>
    <w:rsid w:val="2B6FC195"/>
    <w:rsid w:val="2B88C032"/>
    <w:rsid w:val="2B96145B"/>
    <w:rsid w:val="2BAF278F"/>
    <w:rsid w:val="2BB6E3E0"/>
    <w:rsid w:val="2BB79B6D"/>
    <w:rsid w:val="2BF570F0"/>
    <w:rsid w:val="2C1C7C16"/>
    <w:rsid w:val="2C384D0B"/>
    <w:rsid w:val="2C3A2854"/>
    <w:rsid w:val="2C4ED619"/>
    <w:rsid w:val="2C503844"/>
    <w:rsid w:val="2C6F5DA5"/>
    <w:rsid w:val="2C769A4D"/>
    <w:rsid w:val="2C7B705D"/>
    <w:rsid w:val="2C8A87E5"/>
    <w:rsid w:val="2CB87B7D"/>
    <w:rsid w:val="2CF37653"/>
    <w:rsid w:val="2D322886"/>
    <w:rsid w:val="2D355DCE"/>
    <w:rsid w:val="2D68B533"/>
    <w:rsid w:val="2D9404D4"/>
    <w:rsid w:val="2DD79236"/>
    <w:rsid w:val="2E26CCF2"/>
    <w:rsid w:val="2E31B4C5"/>
    <w:rsid w:val="2E5355D8"/>
    <w:rsid w:val="2E80AABC"/>
    <w:rsid w:val="2EBE674B"/>
    <w:rsid w:val="2ECCAC7A"/>
    <w:rsid w:val="2EE837BC"/>
    <w:rsid w:val="2F13AEA6"/>
    <w:rsid w:val="2F23BF18"/>
    <w:rsid w:val="2F36B21D"/>
    <w:rsid w:val="2F54CA7B"/>
    <w:rsid w:val="2F641063"/>
    <w:rsid w:val="2FAEAC02"/>
    <w:rsid w:val="2FB3B1AB"/>
    <w:rsid w:val="2FC9B6E5"/>
    <w:rsid w:val="2FFBA569"/>
    <w:rsid w:val="3033F408"/>
    <w:rsid w:val="3063AAF9"/>
    <w:rsid w:val="3063ACF7"/>
    <w:rsid w:val="3076B926"/>
    <w:rsid w:val="30BDBBBF"/>
    <w:rsid w:val="30C0D37A"/>
    <w:rsid w:val="30C2FC6C"/>
    <w:rsid w:val="30C5F572"/>
    <w:rsid w:val="30EA2B36"/>
    <w:rsid w:val="3103FAAC"/>
    <w:rsid w:val="3107D70F"/>
    <w:rsid w:val="31104321"/>
    <w:rsid w:val="313F0D7E"/>
    <w:rsid w:val="3143998D"/>
    <w:rsid w:val="315EFAC4"/>
    <w:rsid w:val="3175F93C"/>
    <w:rsid w:val="3175F93C"/>
    <w:rsid w:val="318363EF"/>
    <w:rsid w:val="31A15C53"/>
    <w:rsid w:val="31B6CD5A"/>
    <w:rsid w:val="31BBD938"/>
    <w:rsid w:val="31C81BF9"/>
    <w:rsid w:val="31D3A0DE"/>
    <w:rsid w:val="31EF15DF"/>
    <w:rsid w:val="31F0700A"/>
    <w:rsid w:val="31F12C44"/>
    <w:rsid w:val="32231CC5"/>
    <w:rsid w:val="322B00BE"/>
    <w:rsid w:val="32389B34"/>
    <w:rsid w:val="3244D78C"/>
    <w:rsid w:val="3276C57B"/>
    <w:rsid w:val="3279D70D"/>
    <w:rsid w:val="32868B89"/>
    <w:rsid w:val="328E9B53"/>
    <w:rsid w:val="329E836C"/>
    <w:rsid w:val="32A34F76"/>
    <w:rsid w:val="32ABB8DF"/>
    <w:rsid w:val="32C94511"/>
    <w:rsid w:val="32CDCFC8"/>
    <w:rsid w:val="32D55498"/>
    <w:rsid w:val="32DD7DD8"/>
    <w:rsid w:val="330EB22E"/>
    <w:rsid w:val="330EB22E"/>
    <w:rsid w:val="33100D0A"/>
    <w:rsid w:val="332C11DC"/>
    <w:rsid w:val="333F8183"/>
    <w:rsid w:val="3354891C"/>
    <w:rsid w:val="3373B789"/>
    <w:rsid w:val="337ACC4A"/>
    <w:rsid w:val="33A0AB37"/>
    <w:rsid w:val="33B0F256"/>
    <w:rsid w:val="33B58BEB"/>
    <w:rsid w:val="33C66960"/>
    <w:rsid w:val="33C79E48"/>
    <w:rsid w:val="33E755A2"/>
    <w:rsid w:val="341876A6"/>
    <w:rsid w:val="3443F753"/>
    <w:rsid w:val="345C4311"/>
    <w:rsid w:val="3474722E"/>
    <w:rsid w:val="3498ED6A"/>
    <w:rsid w:val="34AD3F80"/>
    <w:rsid w:val="34CD12F0"/>
    <w:rsid w:val="34D383BA"/>
    <w:rsid w:val="350AC841"/>
    <w:rsid w:val="351AAFE2"/>
    <w:rsid w:val="351FD81F"/>
    <w:rsid w:val="3535F7E8"/>
    <w:rsid w:val="353DCE00"/>
    <w:rsid w:val="3553E6D4"/>
    <w:rsid w:val="35856CF2"/>
    <w:rsid w:val="35AE7CDD"/>
    <w:rsid w:val="35BA5934"/>
    <w:rsid w:val="35BBFEE5"/>
    <w:rsid w:val="35E07FD7"/>
    <w:rsid w:val="35EC7BF4"/>
    <w:rsid w:val="361184DA"/>
    <w:rsid w:val="36A9A113"/>
    <w:rsid w:val="36E2B784"/>
    <w:rsid w:val="373DFA87"/>
    <w:rsid w:val="374DED21"/>
    <w:rsid w:val="374DEDE9"/>
    <w:rsid w:val="3760754A"/>
    <w:rsid w:val="376E8E9E"/>
    <w:rsid w:val="3773BC40"/>
    <w:rsid w:val="378C3B6D"/>
    <w:rsid w:val="379C0D1F"/>
    <w:rsid w:val="37A2B71E"/>
    <w:rsid w:val="37BC9E52"/>
    <w:rsid w:val="37E809E6"/>
    <w:rsid w:val="38036545"/>
    <w:rsid w:val="380E4FB4"/>
    <w:rsid w:val="383D36C6"/>
    <w:rsid w:val="3853BAB7"/>
    <w:rsid w:val="385E6443"/>
    <w:rsid w:val="3883D7D0"/>
    <w:rsid w:val="38A0D082"/>
    <w:rsid w:val="38B9C287"/>
    <w:rsid w:val="38C49AB7"/>
    <w:rsid w:val="38F2B630"/>
    <w:rsid w:val="3911F4D7"/>
    <w:rsid w:val="391599A7"/>
    <w:rsid w:val="395C0EA0"/>
    <w:rsid w:val="3969CBFC"/>
    <w:rsid w:val="398ECFF5"/>
    <w:rsid w:val="39959C0B"/>
    <w:rsid w:val="39AF3B06"/>
    <w:rsid w:val="39B0987B"/>
    <w:rsid w:val="39B3143F"/>
    <w:rsid w:val="39C2A42B"/>
    <w:rsid w:val="39E5CF0D"/>
    <w:rsid w:val="39F3DC09"/>
    <w:rsid w:val="3A10C48D"/>
    <w:rsid w:val="3A641C4C"/>
    <w:rsid w:val="3A827121"/>
    <w:rsid w:val="3A996B81"/>
    <w:rsid w:val="3AA6E3B6"/>
    <w:rsid w:val="3AF796DD"/>
    <w:rsid w:val="3B111699"/>
    <w:rsid w:val="3B1C8B56"/>
    <w:rsid w:val="3B3B2904"/>
    <w:rsid w:val="3B47FE2B"/>
    <w:rsid w:val="3BE38B2A"/>
    <w:rsid w:val="3BED6E01"/>
    <w:rsid w:val="3C2216A2"/>
    <w:rsid w:val="3C48DCC9"/>
    <w:rsid w:val="3C5FF9A3"/>
    <w:rsid w:val="3C97CC52"/>
    <w:rsid w:val="3C9FD96E"/>
    <w:rsid w:val="3CB58F95"/>
    <w:rsid w:val="3CB67A3A"/>
    <w:rsid w:val="3D0626B0"/>
    <w:rsid w:val="3D06ED4A"/>
    <w:rsid w:val="3D430E00"/>
    <w:rsid w:val="3D520AC2"/>
    <w:rsid w:val="3D583040"/>
    <w:rsid w:val="3D5EF39B"/>
    <w:rsid w:val="3D6426B4"/>
    <w:rsid w:val="3D6C8D45"/>
    <w:rsid w:val="3D86ED9F"/>
    <w:rsid w:val="3DA517AF"/>
    <w:rsid w:val="3DAA5A5B"/>
    <w:rsid w:val="3DB32B50"/>
    <w:rsid w:val="3DD47542"/>
    <w:rsid w:val="3DD9C409"/>
    <w:rsid w:val="3DE35FC5"/>
    <w:rsid w:val="3DFDF746"/>
    <w:rsid w:val="3E1AF67D"/>
    <w:rsid w:val="3E2BDF2C"/>
    <w:rsid w:val="3E4B5A5A"/>
    <w:rsid w:val="3E5444A1"/>
    <w:rsid w:val="3E5FAF0F"/>
    <w:rsid w:val="3E6278AB"/>
    <w:rsid w:val="3E85E849"/>
    <w:rsid w:val="3EA7245A"/>
    <w:rsid w:val="3EAB5C4F"/>
    <w:rsid w:val="3EBAC05C"/>
    <w:rsid w:val="3ECECA4C"/>
    <w:rsid w:val="3EFC5A6C"/>
    <w:rsid w:val="3EFEBB3A"/>
    <w:rsid w:val="3F5554DB"/>
    <w:rsid w:val="3F56F9B7"/>
    <w:rsid w:val="3F5B87DB"/>
    <w:rsid w:val="3F6064BF"/>
    <w:rsid w:val="3F6425AA"/>
    <w:rsid w:val="3F95169F"/>
    <w:rsid w:val="3FB5A553"/>
    <w:rsid w:val="3FB761ED"/>
    <w:rsid w:val="4057B05E"/>
    <w:rsid w:val="40595A60"/>
    <w:rsid w:val="40643FD8"/>
    <w:rsid w:val="408B8972"/>
    <w:rsid w:val="40D9886E"/>
    <w:rsid w:val="40F6EFA3"/>
    <w:rsid w:val="41081755"/>
    <w:rsid w:val="4121BA41"/>
    <w:rsid w:val="4123CAD7"/>
    <w:rsid w:val="417D0E47"/>
    <w:rsid w:val="4198B5C8"/>
    <w:rsid w:val="41A0E88E"/>
    <w:rsid w:val="41AF400B"/>
    <w:rsid w:val="41F6930C"/>
    <w:rsid w:val="420799BE"/>
    <w:rsid w:val="4220094E"/>
    <w:rsid w:val="423959E6"/>
    <w:rsid w:val="425C8AC2"/>
    <w:rsid w:val="42634BD4"/>
    <w:rsid w:val="426C685B"/>
    <w:rsid w:val="428D7CF1"/>
    <w:rsid w:val="4299DCE0"/>
    <w:rsid w:val="42A1A6E7"/>
    <w:rsid w:val="42AA0C07"/>
    <w:rsid w:val="42AD8A5F"/>
    <w:rsid w:val="42CCE332"/>
    <w:rsid w:val="42E0C076"/>
    <w:rsid w:val="42E3BA01"/>
    <w:rsid w:val="42FA96F1"/>
    <w:rsid w:val="430E3430"/>
    <w:rsid w:val="43110986"/>
    <w:rsid w:val="435DD59A"/>
    <w:rsid w:val="43649168"/>
    <w:rsid w:val="4372EF14"/>
    <w:rsid w:val="438D88FE"/>
    <w:rsid w:val="43C72138"/>
    <w:rsid w:val="4401B864"/>
    <w:rsid w:val="440EDEB4"/>
    <w:rsid w:val="441FF629"/>
    <w:rsid w:val="443B386A"/>
    <w:rsid w:val="444ED094"/>
    <w:rsid w:val="4470EA0F"/>
    <w:rsid w:val="44753446"/>
    <w:rsid w:val="44C59FE8"/>
    <w:rsid w:val="4500F6BD"/>
    <w:rsid w:val="450E140D"/>
    <w:rsid w:val="455F4791"/>
    <w:rsid w:val="456378A0"/>
    <w:rsid w:val="45662650"/>
    <w:rsid w:val="459B40B3"/>
    <w:rsid w:val="45A47851"/>
    <w:rsid w:val="45A8B92F"/>
    <w:rsid w:val="45BA834D"/>
    <w:rsid w:val="45BE422D"/>
    <w:rsid w:val="45E8EC62"/>
    <w:rsid w:val="45FB9267"/>
    <w:rsid w:val="4626F916"/>
    <w:rsid w:val="463D671C"/>
    <w:rsid w:val="46612E65"/>
    <w:rsid w:val="469BB7F7"/>
    <w:rsid w:val="46A2A0E2"/>
    <w:rsid w:val="46C4B6BC"/>
    <w:rsid w:val="46C62BA1"/>
    <w:rsid w:val="471072F1"/>
    <w:rsid w:val="4769BB5F"/>
    <w:rsid w:val="4788653C"/>
    <w:rsid w:val="47E6A115"/>
    <w:rsid w:val="481EE567"/>
    <w:rsid w:val="4825EE57"/>
    <w:rsid w:val="482BFEA2"/>
    <w:rsid w:val="482D9CA8"/>
    <w:rsid w:val="483D6300"/>
    <w:rsid w:val="4866A6C6"/>
    <w:rsid w:val="48D8A7B2"/>
    <w:rsid w:val="48E586A7"/>
    <w:rsid w:val="48FA621D"/>
    <w:rsid w:val="4901EE39"/>
    <w:rsid w:val="49178287"/>
    <w:rsid w:val="49185700"/>
    <w:rsid w:val="491F0C24"/>
    <w:rsid w:val="492A5DF5"/>
    <w:rsid w:val="4949EC04"/>
    <w:rsid w:val="494F25AC"/>
    <w:rsid w:val="49893EB8"/>
    <w:rsid w:val="499F92BB"/>
    <w:rsid w:val="49B60868"/>
    <w:rsid w:val="49CAFC03"/>
    <w:rsid w:val="49D43693"/>
    <w:rsid w:val="49DB3D68"/>
    <w:rsid w:val="4A4BD3D2"/>
    <w:rsid w:val="4A4BEECE"/>
    <w:rsid w:val="4A4E8859"/>
    <w:rsid w:val="4A876150"/>
    <w:rsid w:val="4A9106A0"/>
    <w:rsid w:val="4A9DE493"/>
    <w:rsid w:val="4AA0192B"/>
    <w:rsid w:val="4AC4DF1F"/>
    <w:rsid w:val="4AE458FC"/>
    <w:rsid w:val="4B149463"/>
    <w:rsid w:val="4B3C1C23"/>
    <w:rsid w:val="4B5C192B"/>
    <w:rsid w:val="4B5C56E6"/>
    <w:rsid w:val="4B7FEAF1"/>
    <w:rsid w:val="4BB47C16"/>
    <w:rsid w:val="4BB71413"/>
    <w:rsid w:val="4BE76256"/>
    <w:rsid w:val="4BF69B15"/>
    <w:rsid w:val="4C312900"/>
    <w:rsid w:val="4C356095"/>
    <w:rsid w:val="4C3A8B9F"/>
    <w:rsid w:val="4C45B099"/>
    <w:rsid w:val="4C46FC10"/>
    <w:rsid w:val="4C855392"/>
    <w:rsid w:val="4C96E096"/>
    <w:rsid w:val="4CA89E69"/>
    <w:rsid w:val="4CAC6FD0"/>
    <w:rsid w:val="4CE20E4B"/>
    <w:rsid w:val="4CE912C9"/>
    <w:rsid w:val="4CEFE381"/>
    <w:rsid w:val="4CFCAA86"/>
    <w:rsid w:val="4D104F1A"/>
    <w:rsid w:val="4D3D85C6"/>
    <w:rsid w:val="4D91F4D1"/>
    <w:rsid w:val="4DB608E4"/>
    <w:rsid w:val="4DC23F02"/>
    <w:rsid w:val="4E020AC4"/>
    <w:rsid w:val="4E30525E"/>
    <w:rsid w:val="4E526975"/>
    <w:rsid w:val="4E967B2D"/>
    <w:rsid w:val="4EA5C565"/>
    <w:rsid w:val="4EBCE7CE"/>
    <w:rsid w:val="4F148A63"/>
    <w:rsid w:val="4F530038"/>
    <w:rsid w:val="4F536E1C"/>
    <w:rsid w:val="4F7A8011"/>
    <w:rsid w:val="4FAC19C5"/>
    <w:rsid w:val="4FE473F5"/>
    <w:rsid w:val="5011B3A9"/>
    <w:rsid w:val="502A97F5"/>
    <w:rsid w:val="50412BE1"/>
    <w:rsid w:val="506FF471"/>
    <w:rsid w:val="507A1254"/>
    <w:rsid w:val="50BF1BD6"/>
    <w:rsid w:val="50C48C1C"/>
    <w:rsid w:val="50D51342"/>
    <w:rsid w:val="510E8C61"/>
    <w:rsid w:val="5129B9E1"/>
    <w:rsid w:val="518F7562"/>
    <w:rsid w:val="51B798E4"/>
    <w:rsid w:val="51D02B32"/>
    <w:rsid w:val="51DAE28B"/>
    <w:rsid w:val="51DF9083"/>
    <w:rsid w:val="51E080C2"/>
    <w:rsid w:val="51EA25DA"/>
    <w:rsid w:val="5209FEAE"/>
    <w:rsid w:val="520A4C0B"/>
    <w:rsid w:val="520E23E0"/>
    <w:rsid w:val="5236DB4F"/>
    <w:rsid w:val="52427A5D"/>
    <w:rsid w:val="52582BC8"/>
    <w:rsid w:val="526A5354"/>
    <w:rsid w:val="5275AFFE"/>
    <w:rsid w:val="52C0C39A"/>
    <w:rsid w:val="52FE7FBF"/>
    <w:rsid w:val="5307E627"/>
    <w:rsid w:val="53133821"/>
    <w:rsid w:val="53235978"/>
    <w:rsid w:val="5344CC6B"/>
    <w:rsid w:val="5357B9FD"/>
    <w:rsid w:val="538CBA5C"/>
    <w:rsid w:val="53947A9A"/>
    <w:rsid w:val="53AFC04F"/>
    <w:rsid w:val="53C1469A"/>
    <w:rsid w:val="53D638D4"/>
    <w:rsid w:val="541099A5"/>
    <w:rsid w:val="546DED49"/>
    <w:rsid w:val="5478309E"/>
    <w:rsid w:val="548898B5"/>
    <w:rsid w:val="549B90A3"/>
    <w:rsid w:val="54AA0BAB"/>
    <w:rsid w:val="54CE5980"/>
    <w:rsid w:val="54E91470"/>
    <w:rsid w:val="5500F3BD"/>
    <w:rsid w:val="5533723C"/>
    <w:rsid w:val="555A1212"/>
    <w:rsid w:val="5571B4F4"/>
    <w:rsid w:val="55892803"/>
    <w:rsid w:val="558BC4B7"/>
    <w:rsid w:val="5593C9B4"/>
    <w:rsid w:val="55A77699"/>
    <w:rsid w:val="55C0ECC9"/>
    <w:rsid w:val="55EA7582"/>
    <w:rsid w:val="55F35681"/>
    <w:rsid w:val="5633A36D"/>
    <w:rsid w:val="5683C514"/>
    <w:rsid w:val="569911C5"/>
    <w:rsid w:val="56F30419"/>
    <w:rsid w:val="56FCF606"/>
    <w:rsid w:val="57327FC1"/>
    <w:rsid w:val="57395D50"/>
    <w:rsid w:val="576101DB"/>
    <w:rsid w:val="5786A2AC"/>
    <w:rsid w:val="57963A21"/>
    <w:rsid w:val="57BC4A59"/>
    <w:rsid w:val="57BD8F53"/>
    <w:rsid w:val="57C99BEF"/>
    <w:rsid w:val="57E47E71"/>
    <w:rsid w:val="57F4B1A8"/>
    <w:rsid w:val="57FCBFCE"/>
    <w:rsid w:val="58155EF5"/>
    <w:rsid w:val="581CEF88"/>
    <w:rsid w:val="581F63D1"/>
    <w:rsid w:val="5826E082"/>
    <w:rsid w:val="5835515B"/>
    <w:rsid w:val="58438C36"/>
    <w:rsid w:val="58452120"/>
    <w:rsid w:val="58503FD9"/>
    <w:rsid w:val="585C5173"/>
    <w:rsid w:val="5888C049"/>
    <w:rsid w:val="589006C2"/>
    <w:rsid w:val="589BD360"/>
    <w:rsid w:val="58A9157A"/>
    <w:rsid w:val="58AF4B8A"/>
    <w:rsid w:val="58B013D3"/>
    <w:rsid w:val="58B62F18"/>
    <w:rsid w:val="58BA50FA"/>
    <w:rsid w:val="58D063E5"/>
    <w:rsid w:val="58DE1AB7"/>
    <w:rsid w:val="58E50485"/>
    <w:rsid w:val="59001246"/>
    <w:rsid w:val="59072421"/>
    <w:rsid w:val="59130D11"/>
    <w:rsid w:val="5967565A"/>
    <w:rsid w:val="5989847B"/>
    <w:rsid w:val="59B3B171"/>
    <w:rsid w:val="59B48780"/>
    <w:rsid w:val="59D6335A"/>
    <w:rsid w:val="59EDCAC3"/>
    <w:rsid w:val="5A00FFFF"/>
    <w:rsid w:val="5A0D20C6"/>
    <w:rsid w:val="5AA99BB2"/>
    <w:rsid w:val="5ADD1E77"/>
    <w:rsid w:val="5AE14385"/>
    <w:rsid w:val="5AFD8795"/>
    <w:rsid w:val="5B407F5A"/>
    <w:rsid w:val="5B4C1F9F"/>
    <w:rsid w:val="5B5467E0"/>
    <w:rsid w:val="5B5D499F"/>
    <w:rsid w:val="5B7DE20C"/>
    <w:rsid w:val="5B836E9A"/>
    <w:rsid w:val="5B9EB579"/>
    <w:rsid w:val="5BA9263A"/>
    <w:rsid w:val="5BBFB33E"/>
    <w:rsid w:val="5BC6A05D"/>
    <w:rsid w:val="5BCCA0FC"/>
    <w:rsid w:val="5BD79BC6"/>
    <w:rsid w:val="5BDFE531"/>
    <w:rsid w:val="5BEB3767"/>
    <w:rsid w:val="5BFF2933"/>
    <w:rsid w:val="5C38844E"/>
    <w:rsid w:val="5C3E453A"/>
    <w:rsid w:val="5C4C6325"/>
    <w:rsid w:val="5C713C11"/>
    <w:rsid w:val="5CBAE21C"/>
    <w:rsid w:val="5CBD2FA0"/>
    <w:rsid w:val="5CDB6DB1"/>
    <w:rsid w:val="5CE32818"/>
    <w:rsid w:val="5CF52C61"/>
    <w:rsid w:val="5CFD70B4"/>
    <w:rsid w:val="5CFD84C2"/>
    <w:rsid w:val="5D34F66D"/>
    <w:rsid w:val="5D50CA72"/>
    <w:rsid w:val="5D52F4CC"/>
    <w:rsid w:val="5D60EBE4"/>
    <w:rsid w:val="5D8D5338"/>
    <w:rsid w:val="5D8E9BD5"/>
    <w:rsid w:val="5D901069"/>
    <w:rsid w:val="5D9E4E22"/>
    <w:rsid w:val="5DB0B942"/>
    <w:rsid w:val="5DD29B9E"/>
    <w:rsid w:val="5DE66F02"/>
    <w:rsid w:val="5E16C4DE"/>
    <w:rsid w:val="5E1B299C"/>
    <w:rsid w:val="5E276FF2"/>
    <w:rsid w:val="5E3E30E8"/>
    <w:rsid w:val="5E3F83BB"/>
    <w:rsid w:val="5E738BAC"/>
    <w:rsid w:val="5E7E3491"/>
    <w:rsid w:val="5E91D63A"/>
    <w:rsid w:val="5E9ADDF5"/>
    <w:rsid w:val="5E9D74B5"/>
    <w:rsid w:val="5EA63317"/>
    <w:rsid w:val="5EB995CF"/>
    <w:rsid w:val="5EBE45EE"/>
    <w:rsid w:val="5EFC8814"/>
    <w:rsid w:val="5F0B2374"/>
    <w:rsid w:val="5F2DED3C"/>
    <w:rsid w:val="5F48ADDE"/>
    <w:rsid w:val="5F54EDA2"/>
    <w:rsid w:val="5F77228A"/>
    <w:rsid w:val="5F955691"/>
    <w:rsid w:val="5F9E8646"/>
    <w:rsid w:val="5FA8FC23"/>
    <w:rsid w:val="5FAAAEAE"/>
    <w:rsid w:val="5FAAAEAE"/>
    <w:rsid w:val="5FBAF1DB"/>
    <w:rsid w:val="5FF26318"/>
    <w:rsid w:val="600EA213"/>
    <w:rsid w:val="600F8C25"/>
    <w:rsid w:val="604F5F79"/>
    <w:rsid w:val="609354FC"/>
    <w:rsid w:val="60E607AF"/>
    <w:rsid w:val="6103FB41"/>
    <w:rsid w:val="611AFAB2"/>
    <w:rsid w:val="6131087C"/>
    <w:rsid w:val="613234B3"/>
    <w:rsid w:val="6160A2A9"/>
    <w:rsid w:val="61794711"/>
    <w:rsid w:val="61BE4303"/>
    <w:rsid w:val="61CE4506"/>
    <w:rsid w:val="620224A0"/>
    <w:rsid w:val="620A8653"/>
    <w:rsid w:val="62581442"/>
    <w:rsid w:val="63218D9F"/>
    <w:rsid w:val="6350A714"/>
    <w:rsid w:val="6378CD1F"/>
    <w:rsid w:val="638FF874"/>
    <w:rsid w:val="639A7400"/>
    <w:rsid w:val="63A52D76"/>
    <w:rsid w:val="63A791E2"/>
    <w:rsid w:val="63AAD9A0"/>
    <w:rsid w:val="63AEAAFA"/>
    <w:rsid w:val="63C79CEE"/>
    <w:rsid w:val="63E804EA"/>
    <w:rsid w:val="64033E88"/>
    <w:rsid w:val="64204DAF"/>
    <w:rsid w:val="64279EEB"/>
    <w:rsid w:val="6457C27D"/>
    <w:rsid w:val="6485571C"/>
    <w:rsid w:val="6497E08F"/>
    <w:rsid w:val="64A0B1D3"/>
    <w:rsid w:val="64A4E174"/>
    <w:rsid w:val="64B2742D"/>
    <w:rsid w:val="64E41553"/>
    <w:rsid w:val="6501AD1D"/>
    <w:rsid w:val="6507A823"/>
    <w:rsid w:val="650CA2D2"/>
    <w:rsid w:val="6526D59B"/>
    <w:rsid w:val="6526D59B"/>
    <w:rsid w:val="65457E80"/>
    <w:rsid w:val="65CB5B36"/>
    <w:rsid w:val="65DD8015"/>
    <w:rsid w:val="65E0D54D"/>
    <w:rsid w:val="65EC81F1"/>
    <w:rsid w:val="65F1D609"/>
    <w:rsid w:val="66004121"/>
    <w:rsid w:val="660F1968"/>
    <w:rsid w:val="66253C39"/>
    <w:rsid w:val="664E9D58"/>
    <w:rsid w:val="6654E366"/>
    <w:rsid w:val="6679F67E"/>
    <w:rsid w:val="6689A0B2"/>
    <w:rsid w:val="66941AB1"/>
    <w:rsid w:val="6697CA31"/>
    <w:rsid w:val="6699C6CC"/>
    <w:rsid w:val="66AE3775"/>
    <w:rsid w:val="66B6F47D"/>
    <w:rsid w:val="66B6F47D"/>
    <w:rsid w:val="66E6AA6D"/>
    <w:rsid w:val="66EE68B6"/>
    <w:rsid w:val="66F3CEFC"/>
    <w:rsid w:val="6704D9FF"/>
    <w:rsid w:val="6771F287"/>
    <w:rsid w:val="678D81E2"/>
    <w:rsid w:val="679A6BDD"/>
    <w:rsid w:val="67AC1EEC"/>
    <w:rsid w:val="67D66488"/>
    <w:rsid w:val="67D70A96"/>
    <w:rsid w:val="67DC9B80"/>
    <w:rsid w:val="6858E6D8"/>
    <w:rsid w:val="686497C3"/>
    <w:rsid w:val="686562C0"/>
    <w:rsid w:val="68958841"/>
    <w:rsid w:val="689A4487"/>
    <w:rsid w:val="689D9F39"/>
    <w:rsid w:val="68D66C49"/>
    <w:rsid w:val="6909CB02"/>
    <w:rsid w:val="690DD193"/>
    <w:rsid w:val="6957D36A"/>
    <w:rsid w:val="69664493"/>
    <w:rsid w:val="69914A93"/>
    <w:rsid w:val="699ACADA"/>
    <w:rsid w:val="69D4F7B8"/>
    <w:rsid w:val="69E8C7E0"/>
    <w:rsid w:val="6A06022D"/>
    <w:rsid w:val="6A08161D"/>
    <w:rsid w:val="6A0B54EF"/>
    <w:rsid w:val="6A1DB529"/>
    <w:rsid w:val="6A2084F7"/>
    <w:rsid w:val="6A3296CF"/>
    <w:rsid w:val="6A6DAB31"/>
    <w:rsid w:val="6A945F3F"/>
    <w:rsid w:val="6AAD04BB"/>
    <w:rsid w:val="6AAD2200"/>
    <w:rsid w:val="6AAEA364"/>
    <w:rsid w:val="6ADC6FFF"/>
    <w:rsid w:val="6B2D0B2F"/>
    <w:rsid w:val="6B429C13"/>
    <w:rsid w:val="6B49B0A8"/>
    <w:rsid w:val="6B74224B"/>
    <w:rsid w:val="6B89F371"/>
    <w:rsid w:val="6BA6367A"/>
    <w:rsid w:val="6BD711CE"/>
    <w:rsid w:val="6BD847F9"/>
    <w:rsid w:val="6BDC4164"/>
    <w:rsid w:val="6BF3FA27"/>
    <w:rsid w:val="6C33E0E9"/>
    <w:rsid w:val="6C5510C6"/>
    <w:rsid w:val="6C628D19"/>
    <w:rsid w:val="6C8C5545"/>
    <w:rsid w:val="6CB38BA9"/>
    <w:rsid w:val="6CB4B3DC"/>
    <w:rsid w:val="6CCCBBE9"/>
    <w:rsid w:val="6CD97024"/>
    <w:rsid w:val="6CE379AE"/>
    <w:rsid w:val="6CF4D75E"/>
    <w:rsid w:val="6CFFF4E4"/>
    <w:rsid w:val="6D0717F5"/>
    <w:rsid w:val="6D104C90"/>
    <w:rsid w:val="6D13753F"/>
    <w:rsid w:val="6D4A44BB"/>
    <w:rsid w:val="6D7C76E2"/>
    <w:rsid w:val="6D88CEAF"/>
    <w:rsid w:val="6E45A5AC"/>
    <w:rsid w:val="6E49FA88"/>
    <w:rsid w:val="6E54189C"/>
    <w:rsid w:val="6E731E89"/>
    <w:rsid w:val="6E88CD59"/>
    <w:rsid w:val="6E8FF756"/>
    <w:rsid w:val="6E916B2D"/>
    <w:rsid w:val="6EA72E42"/>
    <w:rsid w:val="6EBC9F87"/>
    <w:rsid w:val="6ECF2A49"/>
    <w:rsid w:val="6EE2B794"/>
    <w:rsid w:val="6EF348D8"/>
    <w:rsid w:val="6F419707"/>
    <w:rsid w:val="6F6AD91C"/>
    <w:rsid w:val="6FA9F39C"/>
    <w:rsid w:val="6FED91BB"/>
    <w:rsid w:val="702AE7E9"/>
    <w:rsid w:val="70410B51"/>
    <w:rsid w:val="704CB1A0"/>
    <w:rsid w:val="70670572"/>
    <w:rsid w:val="707B7B74"/>
    <w:rsid w:val="70875F10"/>
    <w:rsid w:val="70A77608"/>
    <w:rsid w:val="70BC3E9F"/>
    <w:rsid w:val="70BDD340"/>
    <w:rsid w:val="70DD4D0F"/>
    <w:rsid w:val="70EA7780"/>
    <w:rsid w:val="712568CD"/>
    <w:rsid w:val="7175925B"/>
    <w:rsid w:val="71ACEEE6"/>
    <w:rsid w:val="71C51ABE"/>
    <w:rsid w:val="720258AF"/>
    <w:rsid w:val="7202773E"/>
    <w:rsid w:val="72049E37"/>
    <w:rsid w:val="723C3D51"/>
    <w:rsid w:val="72456695"/>
    <w:rsid w:val="72477A6C"/>
    <w:rsid w:val="7285923B"/>
    <w:rsid w:val="7292CC58"/>
    <w:rsid w:val="72945A31"/>
    <w:rsid w:val="729D4DE9"/>
    <w:rsid w:val="72B0E754"/>
    <w:rsid w:val="72CE541E"/>
    <w:rsid w:val="7303EFDF"/>
    <w:rsid w:val="731CD0A4"/>
    <w:rsid w:val="7321E44B"/>
    <w:rsid w:val="73269606"/>
    <w:rsid w:val="734CBA69"/>
    <w:rsid w:val="734D1D43"/>
    <w:rsid w:val="7376DF57"/>
    <w:rsid w:val="737B77CE"/>
    <w:rsid w:val="73802D08"/>
    <w:rsid w:val="73894BB0"/>
    <w:rsid w:val="73C75250"/>
    <w:rsid w:val="73C8AD17"/>
    <w:rsid w:val="741844B0"/>
    <w:rsid w:val="74233C6A"/>
    <w:rsid w:val="74359448"/>
    <w:rsid w:val="747C3E24"/>
    <w:rsid w:val="7497EDCA"/>
    <w:rsid w:val="74B24BE3"/>
    <w:rsid w:val="7512CD9F"/>
    <w:rsid w:val="751F2D82"/>
    <w:rsid w:val="75329692"/>
    <w:rsid w:val="7537BCAF"/>
    <w:rsid w:val="759EAC60"/>
    <w:rsid w:val="75AB11C4"/>
    <w:rsid w:val="75C3DF1B"/>
    <w:rsid w:val="75C69AD4"/>
    <w:rsid w:val="75D42DC8"/>
    <w:rsid w:val="75F999F6"/>
    <w:rsid w:val="75FDE0DA"/>
    <w:rsid w:val="760A04F2"/>
    <w:rsid w:val="76433B24"/>
    <w:rsid w:val="765E8B20"/>
    <w:rsid w:val="76614DE7"/>
    <w:rsid w:val="7661F38C"/>
    <w:rsid w:val="769F9D73"/>
    <w:rsid w:val="76A7A627"/>
    <w:rsid w:val="76BED760"/>
    <w:rsid w:val="76C1D201"/>
    <w:rsid w:val="77198E81"/>
    <w:rsid w:val="7748E630"/>
    <w:rsid w:val="77497A69"/>
    <w:rsid w:val="77552366"/>
    <w:rsid w:val="7780F5F5"/>
    <w:rsid w:val="77AA9265"/>
    <w:rsid w:val="77BA651C"/>
    <w:rsid w:val="7814271F"/>
    <w:rsid w:val="781960AC"/>
    <w:rsid w:val="7827C590"/>
    <w:rsid w:val="7875906F"/>
    <w:rsid w:val="787C0E54"/>
    <w:rsid w:val="787E0FDA"/>
    <w:rsid w:val="78968910"/>
    <w:rsid w:val="78975F8D"/>
    <w:rsid w:val="789F28BC"/>
    <w:rsid w:val="78AAF916"/>
    <w:rsid w:val="78C1B4CC"/>
    <w:rsid w:val="78E1BD7F"/>
    <w:rsid w:val="78E4C759"/>
    <w:rsid w:val="78F10B5E"/>
    <w:rsid w:val="78FE0BDA"/>
    <w:rsid w:val="792A7402"/>
    <w:rsid w:val="792D9AB5"/>
    <w:rsid w:val="7931EDDE"/>
    <w:rsid w:val="795B4DB8"/>
    <w:rsid w:val="79626D8A"/>
    <w:rsid w:val="796311D1"/>
    <w:rsid w:val="7994B8AA"/>
    <w:rsid w:val="799A0B2E"/>
    <w:rsid w:val="79A615CC"/>
    <w:rsid w:val="79E8604D"/>
    <w:rsid w:val="7A06E8BD"/>
    <w:rsid w:val="7A223445"/>
    <w:rsid w:val="7ADB8697"/>
    <w:rsid w:val="7AF246C5"/>
    <w:rsid w:val="7B06FBB2"/>
    <w:rsid w:val="7B15F8D1"/>
    <w:rsid w:val="7B300E36"/>
    <w:rsid w:val="7B489BF5"/>
    <w:rsid w:val="7B730A7C"/>
    <w:rsid w:val="7BB9B8C1"/>
    <w:rsid w:val="7BBC1C9C"/>
    <w:rsid w:val="7BC2F8A9"/>
    <w:rsid w:val="7BC4E156"/>
    <w:rsid w:val="7BEAF507"/>
    <w:rsid w:val="7C0F15C3"/>
    <w:rsid w:val="7C46F5DE"/>
    <w:rsid w:val="7C5578B5"/>
    <w:rsid w:val="7C5E7729"/>
    <w:rsid w:val="7C77F83B"/>
    <w:rsid w:val="7C9BB3F6"/>
    <w:rsid w:val="7C9BB3F6"/>
    <w:rsid w:val="7CA8AA87"/>
    <w:rsid w:val="7CC6B4EF"/>
    <w:rsid w:val="7D0A6EEA"/>
    <w:rsid w:val="7D218274"/>
    <w:rsid w:val="7D47CBCE"/>
    <w:rsid w:val="7D6E2E06"/>
    <w:rsid w:val="7D75E194"/>
    <w:rsid w:val="7D8E3E0F"/>
    <w:rsid w:val="7D927832"/>
    <w:rsid w:val="7DA04D1C"/>
    <w:rsid w:val="7DABB896"/>
    <w:rsid w:val="7DB15EE2"/>
    <w:rsid w:val="7DB53781"/>
    <w:rsid w:val="7DC2796B"/>
    <w:rsid w:val="7DDEF95E"/>
    <w:rsid w:val="7E3A92ED"/>
    <w:rsid w:val="7E40B2CE"/>
    <w:rsid w:val="7E702FA8"/>
    <w:rsid w:val="7E70C114"/>
    <w:rsid w:val="7E92F070"/>
    <w:rsid w:val="7F030F5F"/>
    <w:rsid w:val="7F11BB36"/>
    <w:rsid w:val="7F7A1186"/>
    <w:rsid w:val="7FC86E49"/>
    <w:rsid w:val="7FDCC86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6EC7512"/>
  <w15:chartTrackingRefBased/>
  <w15:docId w15:val="{8465D8CE-C924-4D28-9848-6430C56AA3B4}"/>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15608B"/>
    <w:pPr>
      <w:spacing w:line="266" w:lineRule="auto"/>
    </w:pPr>
    <w:rPr>
      <w:rFonts w:ascii="Roboto" w:hAnsi="Roboto"/>
      <w:sz w:val="20"/>
    </w:rPr>
  </w:style>
  <w:style w:type="paragraph" w:styleId="Heading1">
    <w:name w:val="heading 1"/>
    <w:basedOn w:val="Normal"/>
    <w:next w:val="Normal"/>
    <w:link w:val="Heading1Char"/>
    <w:uiPriority w:val="9"/>
    <w:qFormat/>
    <w:rsid w:val="00185064"/>
    <w:pPr>
      <w:keepNext/>
      <w:keepLines/>
      <w:spacing w:before="240" w:after="0"/>
      <w:outlineLvl w:val="0"/>
    </w:pPr>
    <w:rPr>
      <w:rFonts w:ascii="IBM Plex Sans Medium" w:hAnsi="IBM Plex Sans Medium" w:eastAsiaTheme="majorEastAsia" w:cstheme="majorBidi"/>
      <w:color w:val="005B97" w:themeColor="text2"/>
      <w:sz w:val="32"/>
      <w:szCs w:val="32"/>
    </w:rPr>
  </w:style>
  <w:style w:type="paragraph" w:styleId="Heading2">
    <w:name w:val="heading 2"/>
    <w:basedOn w:val="Normal"/>
    <w:next w:val="Normal"/>
    <w:link w:val="Heading2Char"/>
    <w:uiPriority w:val="9"/>
    <w:unhideWhenUsed/>
    <w:qFormat/>
    <w:rsid w:val="009E2879"/>
    <w:pPr>
      <w:keepLines/>
      <w:spacing w:before="120" w:after="0"/>
      <w:outlineLvl w:val="1"/>
    </w:pPr>
    <w:rPr>
      <w:rFonts w:ascii="IBM Plex Sans Medium" w:hAnsi="IBM Plex Sans Medium" w:eastAsiaTheme="majorEastAsia" w:cstheme="majorBidi"/>
      <w:color w:val="0089E5" w:themeColor="accent1" w:themeShade="BF"/>
      <w:sz w:val="26"/>
      <w:szCs w:val="26"/>
    </w:rPr>
  </w:style>
  <w:style w:type="paragraph" w:styleId="Heading3">
    <w:name w:val="heading 3"/>
    <w:basedOn w:val="Normal"/>
    <w:next w:val="Normal"/>
    <w:link w:val="Heading3Char"/>
    <w:uiPriority w:val="9"/>
    <w:unhideWhenUsed/>
    <w:qFormat/>
    <w:rsid w:val="00641138"/>
    <w:pPr>
      <w:keepNext/>
      <w:keepLines/>
      <w:spacing w:before="40" w:after="0"/>
      <w:outlineLvl w:val="2"/>
    </w:pPr>
    <w:rPr>
      <w:rFonts w:eastAsiaTheme="majorEastAsia" w:cstheme="majorBidi"/>
      <w:b/>
      <w:color w:val="005B97" w:themeColor="text2"/>
      <w:sz w:val="22"/>
      <w:szCs w:val="24"/>
    </w:rPr>
  </w:style>
  <w:style w:type="paragraph" w:styleId="Heading4">
    <w:name w:val="heading 4"/>
    <w:basedOn w:val="Normal"/>
    <w:next w:val="Normal"/>
    <w:link w:val="Heading4Char"/>
    <w:uiPriority w:val="9"/>
    <w:unhideWhenUsed/>
    <w:qFormat/>
    <w:rsid w:val="00E33FF7"/>
    <w:pPr>
      <w:keepNext/>
      <w:keepLines/>
      <w:spacing w:before="40" w:after="0"/>
      <w:outlineLvl w:val="3"/>
    </w:pPr>
    <w:rPr>
      <w:rFonts w:asciiTheme="majorHAnsi" w:hAnsiTheme="majorHAnsi" w:eastAsiaTheme="majorEastAsia" w:cstheme="majorBidi"/>
      <w:i/>
      <w:iCs/>
      <w:color w:val="0089E5" w:themeColor="accent1" w:themeShade="BF"/>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185064"/>
    <w:rPr>
      <w:rFonts w:ascii="IBM Plex Sans Medium" w:hAnsi="IBM Plex Sans Medium" w:eastAsiaTheme="majorEastAsia" w:cstheme="majorBidi"/>
      <w:color w:val="005B97" w:themeColor="text2"/>
      <w:sz w:val="32"/>
      <w:szCs w:val="32"/>
    </w:rPr>
  </w:style>
  <w:style w:type="character" w:styleId="Heading2Char" w:customStyle="1">
    <w:name w:val="Heading 2 Char"/>
    <w:basedOn w:val="DefaultParagraphFont"/>
    <w:link w:val="Heading2"/>
    <w:uiPriority w:val="9"/>
    <w:rsid w:val="009E2879"/>
    <w:rPr>
      <w:rFonts w:ascii="IBM Plex Sans Medium" w:hAnsi="IBM Plex Sans Medium" w:eastAsiaTheme="majorEastAsia" w:cstheme="majorBidi"/>
      <w:color w:val="0089E5" w:themeColor="accent1" w:themeShade="BF"/>
      <w:sz w:val="26"/>
      <w:szCs w:val="26"/>
    </w:rPr>
  </w:style>
  <w:style w:type="character" w:styleId="Heading3Char" w:customStyle="1">
    <w:name w:val="Heading 3 Char"/>
    <w:basedOn w:val="DefaultParagraphFont"/>
    <w:link w:val="Heading3"/>
    <w:uiPriority w:val="9"/>
    <w:rsid w:val="00641138"/>
    <w:rPr>
      <w:rFonts w:ascii="Roboto" w:hAnsi="Roboto" w:eastAsiaTheme="majorEastAsia" w:cstheme="majorBidi"/>
      <w:b/>
      <w:color w:val="005B97" w:themeColor="text2"/>
      <w:szCs w:val="24"/>
    </w:rPr>
  </w:style>
  <w:style w:type="paragraph" w:styleId="ListParagraph">
    <w:name w:val="List Paragraph"/>
    <w:basedOn w:val="Normal"/>
    <w:uiPriority w:val="34"/>
    <w:qFormat/>
    <w:rsid w:val="00C4322B"/>
    <w:pPr>
      <w:ind w:left="720"/>
      <w:contextualSpacing/>
    </w:pPr>
  </w:style>
  <w:style w:type="paragraph" w:styleId="Header">
    <w:name w:val="header"/>
    <w:basedOn w:val="Normal"/>
    <w:link w:val="HeaderChar"/>
    <w:uiPriority w:val="99"/>
    <w:unhideWhenUsed/>
    <w:rsid w:val="00C4322B"/>
    <w:pPr>
      <w:tabs>
        <w:tab w:val="center" w:pos="4680"/>
        <w:tab w:val="right" w:pos="9360"/>
      </w:tabs>
      <w:spacing w:after="0" w:line="240" w:lineRule="auto"/>
    </w:pPr>
  </w:style>
  <w:style w:type="character" w:styleId="HeaderChar" w:customStyle="1">
    <w:name w:val="Header Char"/>
    <w:basedOn w:val="DefaultParagraphFont"/>
    <w:link w:val="Header"/>
    <w:uiPriority w:val="99"/>
    <w:rsid w:val="00C4322B"/>
    <w:rPr>
      <w:rFonts w:ascii="Roboto" w:hAnsi="Roboto"/>
      <w:sz w:val="20"/>
    </w:rPr>
  </w:style>
  <w:style w:type="paragraph" w:styleId="Footer">
    <w:name w:val="footer"/>
    <w:basedOn w:val="Normal"/>
    <w:link w:val="FooterChar"/>
    <w:uiPriority w:val="99"/>
    <w:unhideWhenUsed/>
    <w:rsid w:val="00C4322B"/>
    <w:pPr>
      <w:tabs>
        <w:tab w:val="center" w:pos="4680"/>
        <w:tab w:val="right" w:pos="9360"/>
      </w:tabs>
      <w:spacing w:after="0" w:line="240" w:lineRule="auto"/>
    </w:pPr>
  </w:style>
  <w:style w:type="character" w:styleId="FooterChar" w:customStyle="1">
    <w:name w:val="Footer Char"/>
    <w:basedOn w:val="DefaultParagraphFont"/>
    <w:link w:val="Footer"/>
    <w:uiPriority w:val="99"/>
    <w:rsid w:val="00C4322B"/>
    <w:rPr>
      <w:rFonts w:ascii="Roboto" w:hAnsi="Roboto"/>
      <w:sz w:val="20"/>
    </w:rPr>
  </w:style>
  <w:style w:type="table" w:styleId="TableGrid">
    <w:name w:val="Table Grid"/>
    <w:basedOn w:val="TableNormal"/>
    <w:uiPriority w:val="59"/>
    <w:rsid w:val="00C4322B"/>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Title">
    <w:name w:val="Title"/>
    <w:basedOn w:val="Normal"/>
    <w:next w:val="Normal"/>
    <w:link w:val="TitleChar"/>
    <w:uiPriority w:val="10"/>
    <w:qFormat/>
    <w:rsid w:val="00641138"/>
    <w:pPr>
      <w:spacing w:after="0" w:line="240" w:lineRule="auto"/>
      <w:contextualSpacing/>
    </w:pPr>
    <w:rPr>
      <w:rFonts w:ascii="IBM Plex Sans Medium" w:hAnsi="IBM Plex Sans Medium" w:eastAsiaTheme="majorEastAsia" w:cstheme="majorBidi"/>
      <w:color w:val="1E303C" w:themeColor="accent4"/>
      <w:spacing w:val="-10"/>
      <w:kern w:val="28"/>
      <w:sz w:val="56"/>
      <w:szCs w:val="56"/>
    </w:rPr>
  </w:style>
  <w:style w:type="character" w:styleId="TitleChar" w:customStyle="1">
    <w:name w:val="Title Char"/>
    <w:basedOn w:val="DefaultParagraphFont"/>
    <w:link w:val="Title"/>
    <w:uiPriority w:val="10"/>
    <w:rsid w:val="00641138"/>
    <w:rPr>
      <w:rFonts w:ascii="IBM Plex Sans Medium" w:hAnsi="IBM Plex Sans Medium" w:eastAsiaTheme="majorEastAsia" w:cstheme="majorBidi"/>
      <w:color w:val="1E303C" w:themeColor="accent4"/>
      <w:spacing w:val="-10"/>
      <w:kern w:val="28"/>
      <w:sz w:val="56"/>
      <w:szCs w:val="56"/>
    </w:rPr>
  </w:style>
  <w:style w:type="paragraph" w:styleId="TOCHeading">
    <w:name w:val="TOC Heading"/>
    <w:basedOn w:val="Heading1"/>
    <w:next w:val="Normal"/>
    <w:uiPriority w:val="39"/>
    <w:unhideWhenUsed/>
    <w:qFormat/>
    <w:rsid w:val="00A31E85"/>
    <w:pPr>
      <w:outlineLvl w:val="9"/>
    </w:pPr>
  </w:style>
  <w:style w:type="paragraph" w:styleId="TOC1">
    <w:name w:val="toc 1"/>
    <w:basedOn w:val="Normal"/>
    <w:next w:val="Normal"/>
    <w:autoRedefine/>
    <w:uiPriority w:val="39"/>
    <w:unhideWhenUsed/>
    <w:rsid w:val="00221CA9"/>
    <w:pPr>
      <w:spacing w:after="100"/>
    </w:pPr>
  </w:style>
  <w:style w:type="paragraph" w:styleId="TOC2">
    <w:name w:val="toc 2"/>
    <w:basedOn w:val="Normal"/>
    <w:next w:val="Normal"/>
    <w:autoRedefine/>
    <w:uiPriority w:val="39"/>
    <w:unhideWhenUsed/>
    <w:rsid w:val="00221CA9"/>
    <w:pPr>
      <w:spacing w:after="100"/>
      <w:ind w:left="200"/>
    </w:pPr>
  </w:style>
  <w:style w:type="paragraph" w:styleId="TOC3">
    <w:name w:val="toc 3"/>
    <w:basedOn w:val="Normal"/>
    <w:next w:val="Normal"/>
    <w:autoRedefine/>
    <w:uiPriority w:val="39"/>
    <w:unhideWhenUsed/>
    <w:rsid w:val="00221CA9"/>
    <w:pPr>
      <w:spacing w:after="100"/>
      <w:ind w:left="400"/>
    </w:pPr>
  </w:style>
  <w:style w:type="character" w:styleId="Hyperlink">
    <w:name w:val="Hyperlink"/>
    <w:basedOn w:val="DefaultParagraphFont"/>
    <w:uiPriority w:val="99"/>
    <w:unhideWhenUsed/>
    <w:rsid w:val="00221CA9"/>
    <w:rPr>
      <w:color w:val="0563C1" w:themeColor="hyperlink"/>
      <w:u w:val="single"/>
    </w:rPr>
  </w:style>
  <w:style w:type="paragraph" w:styleId="Subtitle">
    <w:name w:val="Subtitle"/>
    <w:basedOn w:val="Normal"/>
    <w:next w:val="Normal"/>
    <w:link w:val="SubtitleChar"/>
    <w:uiPriority w:val="11"/>
    <w:qFormat/>
    <w:rsid w:val="00A31E85"/>
    <w:pPr>
      <w:numPr>
        <w:ilvl w:val="1"/>
      </w:numPr>
    </w:pPr>
    <w:rPr>
      <w:rFonts w:eastAsiaTheme="minorEastAsia"/>
      <w:color w:val="5A5A5A" w:themeColor="text1" w:themeTint="A5"/>
      <w:spacing w:val="15"/>
      <w:sz w:val="22"/>
    </w:rPr>
  </w:style>
  <w:style w:type="character" w:styleId="SubtitleChar" w:customStyle="1">
    <w:name w:val="Subtitle Char"/>
    <w:basedOn w:val="DefaultParagraphFont"/>
    <w:link w:val="Subtitle"/>
    <w:uiPriority w:val="11"/>
    <w:rsid w:val="00A31E85"/>
    <w:rPr>
      <w:rFonts w:ascii="Roboto" w:hAnsi="Roboto" w:eastAsiaTheme="minorEastAsia"/>
      <w:color w:val="5A5A5A" w:themeColor="text1" w:themeTint="A5"/>
      <w:spacing w:val="15"/>
    </w:rPr>
  </w:style>
  <w:style w:type="character" w:styleId="UnresolvedMention">
    <w:name w:val="Unresolved Mention"/>
    <w:basedOn w:val="DefaultParagraphFont"/>
    <w:uiPriority w:val="99"/>
    <w:semiHidden/>
    <w:unhideWhenUsed/>
    <w:rsid w:val="002942A7"/>
    <w:rPr>
      <w:color w:val="605E5C"/>
      <w:shd w:val="clear" w:color="auto" w:fill="E1DFDD"/>
    </w:rPr>
  </w:style>
  <w:style w:type="character" w:styleId="PlaceholderText">
    <w:name w:val="Placeholder Text"/>
    <w:basedOn w:val="DefaultParagraphFont"/>
    <w:uiPriority w:val="99"/>
    <w:semiHidden/>
    <w:rsid w:val="00987078"/>
    <w:rPr>
      <w:color w:val="808080"/>
    </w:rPr>
  </w:style>
  <w:style w:type="paragraph" w:styleId="NormalWeb">
    <w:name w:val="Normal (Web)"/>
    <w:basedOn w:val="Normal"/>
    <w:uiPriority w:val="99"/>
    <w:unhideWhenUsed/>
    <w:rsid w:val="00F25620"/>
    <w:pPr>
      <w:spacing w:before="100" w:beforeAutospacing="1" w:after="100" w:afterAutospacing="1" w:line="240" w:lineRule="auto"/>
    </w:pPr>
    <w:rPr>
      <w:rFonts w:ascii="Times New Roman" w:hAnsi="Times New Roman" w:eastAsia="Times New Roman" w:cs="Times New Roman"/>
      <w:sz w:val="24"/>
      <w:szCs w:val="24"/>
    </w:rPr>
  </w:style>
  <w:style w:type="character" w:styleId="Strong">
    <w:name w:val="Strong"/>
    <w:basedOn w:val="DefaultParagraphFont"/>
    <w:uiPriority w:val="22"/>
    <w:qFormat/>
    <w:rsid w:val="00F328C5"/>
    <w:rPr>
      <w:b/>
      <w:bCs/>
    </w:rPr>
  </w:style>
  <w:style w:type="paragraph" w:styleId="z-TopofForm">
    <w:name w:val="HTML Top of Form"/>
    <w:basedOn w:val="Normal"/>
    <w:next w:val="Normal"/>
    <w:link w:val="z-TopofFormChar"/>
    <w:hidden/>
    <w:uiPriority w:val="99"/>
    <w:semiHidden/>
    <w:unhideWhenUsed/>
    <w:rsid w:val="005F5BCB"/>
    <w:pPr>
      <w:pBdr>
        <w:bottom w:val="single" w:color="auto" w:sz="6" w:space="1"/>
      </w:pBdr>
      <w:spacing w:after="0" w:line="240" w:lineRule="auto"/>
      <w:jc w:val="center"/>
    </w:pPr>
    <w:rPr>
      <w:rFonts w:ascii="Arial" w:hAnsi="Arial" w:eastAsia="Times New Roman" w:cs="Arial"/>
      <w:vanish/>
      <w:sz w:val="16"/>
      <w:szCs w:val="16"/>
    </w:rPr>
  </w:style>
  <w:style w:type="character" w:styleId="z-TopofFormChar" w:customStyle="1">
    <w:name w:val="z-Top of Form Char"/>
    <w:basedOn w:val="DefaultParagraphFont"/>
    <w:link w:val="z-TopofForm"/>
    <w:uiPriority w:val="99"/>
    <w:semiHidden/>
    <w:rsid w:val="005F5BCB"/>
    <w:rPr>
      <w:rFonts w:ascii="Arial" w:hAnsi="Arial" w:eastAsia="Times New Roman" w:cs="Arial"/>
      <w:vanish/>
      <w:sz w:val="16"/>
      <w:szCs w:val="16"/>
    </w:rPr>
  </w:style>
  <w:style w:type="paragraph" w:styleId="NoSpacing">
    <w:name w:val="No Spacing"/>
    <w:uiPriority w:val="1"/>
    <w:qFormat/>
    <w:rsid w:val="00E72716"/>
    <w:pPr>
      <w:spacing w:after="0" w:line="240" w:lineRule="auto"/>
    </w:pPr>
    <w:rPr>
      <w:rFonts w:ascii="Roboto" w:hAnsi="Roboto"/>
      <w:sz w:val="20"/>
    </w:rPr>
  </w:style>
  <w:style w:type="character" w:styleId="Heading4Char" w:customStyle="1">
    <w:name w:val="Heading 4 Char"/>
    <w:basedOn w:val="DefaultParagraphFont"/>
    <w:link w:val="Heading4"/>
    <w:uiPriority w:val="9"/>
    <w:rsid w:val="00E33FF7"/>
    <w:rPr>
      <w:rFonts w:asciiTheme="majorHAnsi" w:hAnsiTheme="majorHAnsi" w:eastAsiaTheme="majorEastAsia" w:cstheme="majorBidi"/>
      <w:i/>
      <w:iCs/>
      <w:color w:val="0089E5" w:themeColor="accent1" w:themeShade="BF"/>
      <w:sz w:val="20"/>
    </w:rPr>
  </w:style>
  <w:style w:type="paragraph" w:styleId="paragraph" w:customStyle="1">
    <w:name w:val="paragraph"/>
    <w:basedOn w:val="Normal"/>
    <w:rsid w:val="003726D9"/>
    <w:pPr>
      <w:spacing w:before="100" w:beforeAutospacing="1" w:after="100" w:afterAutospacing="1" w:line="240" w:lineRule="auto"/>
    </w:pPr>
    <w:rPr>
      <w:rFonts w:ascii="Times New Roman" w:hAnsi="Times New Roman" w:eastAsia="Times New Roman" w:cs="Times New Roman"/>
      <w:sz w:val="24"/>
      <w:szCs w:val="24"/>
    </w:rPr>
  </w:style>
  <w:style w:type="character" w:styleId="normaltextrun" w:customStyle="1">
    <w:name w:val="normaltextrun"/>
    <w:basedOn w:val="DefaultParagraphFont"/>
    <w:rsid w:val="003726D9"/>
  </w:style>
  <w:style w:type="character" w:styleId="eop" w:customStyle="1">
    <w:name w:val="eop"/>
    <w:basedOn w:val="DefaultParagraphFont"/>
    <w:rsid w:val="003726D9"/>
  </w:style>
  <w:style w:type="character" w:styleId="wacimagecontainer" w:customStyle="1">
    <w:name w:val="wacimagecontainer"/>
    <w:basedOn w:val="DefaultParagraphFont"/>
    <w:rsid w:val="003F6775"/>
  </w:style>
  <w:style w:type="table" w:styleId="PlainTable1">
    <w:name w:val="Plain Table 1"/>
    <w:basedOn w:val="TableNormal"/>
    <w:uiPriority w:val="41"/>
    <w:rsid w:val="00EC0076"/>
    <w:pPr>
      <w:spacing w:after="0" w:line="240" w:lineRule="auto"/>
    </w:pPr>
    <w:tblPr>
      <w:tblStyleRowBandSize w:val="1"/>
      <w:tblStyleColBandSize w:val="1"/>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tblStylePr w:type="firstRow">
      <w:rPr>
        <w:b/>
        <w:bCs/>
      </w:rPr>
    </w:tblStylePr>
    <w:tblStylePr w:type="lastRow">
      <w:rPr>
        <w:b/>
        <w:bCs/>
      </w:rPr>
      <w:tblPr/>
      <w:tcPr>
        <w:tcBorders>
          <w:top w:val="double" w:color="BFBFBF" w:themeColor="background1" w:themeShade="BF" w:sz="4" w:space="0"/>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scxp3191885" w:customStyle="1">
    <w:name w:val="scxp3191885"/>
    <w:basedOn w:val="DefaultParagraphFont"/>
    <w:rsid w:val="00B762A7"/>
  </w:style>
  <w:style w:type="character" w:styleId="CommentReference">
    <w:name w:val="annotation reference"/>
    <w:basedOn w:val="DefaultParagraphFont"/>
    <w:uiPriority w:val="99"/>
    <w:semiHidden/>
    <w:unhideWhenUsed/>
    <w:rsid w:val="001132A6"/>
    <w:rPr>
      <w:sz w:val="16"/>
      <w:szCs w:val="16"/>
    </w:rPr>
  </w:style>
  <w:style w:type="paragraph" w:styleId="CommentText">
    <w:name w:val="annotation text"/>
    <w:basedOn w:val="Normal"/>
    <w:link w:val="CommentTextChar"/>
    <w:uiPriority w:val="99"/>
    <w:unhideWhenUsed/>
    <w:rsid w:val="001132A6"/>
    <w:pPr>
      <w:spacing w:line="240" w:lineRule="auto"/>
    </w:pPr>
    <w:rPr>
      <w:szCs w:val="20"/>
    </w:rPr>
  </w:style>
  <w:style w:type="character" w:styleId="CommentTextChar" w:customStyle="1">
    <w:name w:val="Comment Text Char"/>
    <w:basedOn w:val="DefaultParagraphFont"/>
    <w:link w:val="CommentText"/>
    <w:uiPriority w:val="99"/>
    <w:rsid w:val="001132A6"/>
    <w:rPr>
      <w:rFonts w:ascii="Roboto" w:hAnsi="Roboto"/>
      <w:sz w:val="20"/>
      <w:szCs w:val="20"/>
    </w:rPr>
  </w:style>
  <w:style w:type="paragraph" w:styleId="CommentSubject">
    <w:name w:val="annotation subject"/>
    <w:basedOn w:val="CommentText"/>
    <w:next w:val="CommentText"/>
    <w:link w:val="CommentSubjectChar"/>
    <w:uiPriority w:val="99"/>
    <w:semiHidden/>
    <w:unhideWhenUsed/>
    <w:rsid w:val="001132A6"/>
    <w:rPr>
      <w:b/>
      <w:bCs/>
    </w:rPr>
  </w:style>
  <w:style w:type="character" w:styleId="CommentSubjectChar" w:customStyle="1">
    <w:name w:val="Comment Subject Char"/>
    <w:basedOn w:val="CommentTextChar"/>
    <w:link w:val="CommentSubject"/>
    <w:uiPriority w:val="99"/>
    <w:semiHidden/>
    <w:rsid w:val="001132A6"/>
    <w:rPr>
      <w:rFonts w:ascii="Roboto" w:hAnsi="Roboto"/>
      <w:b/>
      <w:bCs/>
      <w:sz w:val="20"/>
      <w:szCs w:val="20"/>
    </w:rPr>
  </w:style>
  <w:style w:type="character" w:styleId="x1lliihq" w:customStyle="1">
    <w:name w:val="x1lliihq"/>
    <w:basedOn w:val="DefaultParagraphFont"/>
    <w:rsid w:val="007F7418"/>
  </w:style>
  <w:style w:type="character" w:styleId="x193iq5w" w:customStyle="1">
    <w:name w:val="x193iq5w"/>
    <w:basedOn w:val="DefaultParagraphFont"/>
    <w:rsid w:val="007F7418"/>
  </w:style>
  <w:style w:type="paragraph" w:styleId="Revision">
    <w:name w:val="Revision"/>
    <w:hidden/>
    <w:uiPriority w:val="99"/>
    <w:semiHidden/>
    <w:rsid w:val="00265449"/>
    <w:pPr>
      <w:spacing w:after="0" w:line="240" w:lineRule="auto"/>
    </w:pPr>
    <w:rPr>
      <w:rFonts w:ascii="Roboto" w:hAnsi="Roboto"/>
      <w:sz w:val="20"/>
    </w:rPr>
  </w:style>
  <w:style w:type="character" w:styleId="Mention">
    <w:name w:val="Mention"/>
    <w:basedOn w:val="DefaultParagraphFont"/>
    <w:uiPriority w:val="99"/>
    <w:unhideWhenUsed/>
    <w:rsid w:val="00A857A9"/>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4445595">
      <w:bodyDiv w:val="1"/>
      <w:marLeft w:val="0"/>
      <w:marRight w:val="0"/>
      <w:marTop w:val="0"/>
      <w:marBottom w:val="0"/>
      <w:divBdr>
        <w:top w:val="none" w:sz="0" w:space="0" w:color="auto"/>
        <w:left w:val="none" w:sz="0" w:space="0" w:color="auto"/>
        <w:bottom w:val="none" w:sz="0" w:space="0" w:color="auto"/>
        <w:right w:val="none" w:sz="0" w:space="0" w:color="auto"/>
      </w:divBdr>
      <w:divsChild>
        <w:div w:id="163008463">
          <w:marLeft w:val="0"/>
          <w:marRight w:val="0"/>
          <w:marTop w:val="0"/>
          <w:marBottom w:val="0"/>
          <w:divBdr>
            <w:top w:val="single" w:sz="2" w:space="0" w:color="E3E3E3"/>
            <w:left w:val="single" w:sz="2" w:space="0" w:color="E3E3E3"/>
            <w:bottom w:val="single" w:sz="2" w:space="0" w:color="E3E3E3"/>
            <w:right w:val="single" w:sz="2" w:space="0" w:color="E3E3E3"/>
          </w:divBdr>
          <w:divsChild>
            <w:div w:id="1337346897">
              <w:marLeft w:val="0"/>
              <w:marRight w:val="0"/>
              <w:marTop w:val="0"/>
              <w:marBottom w:val="0"/>
              <w:divBdr>
                <w:top w:val="single" w:sz="2" w:space="0" w:color="E3E3E3"/>
                <w:left w:val="single" w:sz="2" w:space="0" w:color="E3E3E3"/>
                <w:bottom w:val="single" w:sz="2" w:space="0" w:color="E3E3E3"/>
                <w:right w:val="single" w:sz="2" w:space="0" w:color="E3E3E3"/>
              </w:divBdr>
              <w:divsChild>
                <w:div w:id="273170105">
                  <w:marLeft w:val="0"/>
                  <w:marRight w:val="0"/>
                  <w:marTop w:val="0"/>
                  <w:marBottom w:val="0"/>
                  <w:divBdr>
                    <w:top w:val="single" w:sz="2" w:space="0" w:color="E3E3E3"/>
                    <w:left w:val="single" w:sz="2" w:space="0" w:color="E3E3E3"/>
                    <w:bottom w:val="single" w:sz="2" w:space="0" w:color="E3E3E3"/>
                    <w:right w:val="single" w:sz="2" w:space="0" w:color="E3E3E3"/>
                  </w:divBdr>
                  <w:divsChild>
                    <w:div w:id="1745683553">
                      <w:marLeft w:val="0"/>
                      <w:marRight w:val="0"/>
                      <w:marTop w:val="0"/>
                      <w:marBottom w:val="0"/>
                      <w:divBdr>
                        <w:top w:val="single" w:sz="2" w:space="0" w:color="E3E3E3"/>
                        <w:left w:val="single" w:sz="2" w:space="0" w:color="E3E3E3"/>
                        <w:bottom w:val="single" w:sz="2" w:space="0" w:color="E3E3E3"/>
                        <w:right w:val="single" w:sz="2" w:space="0" w:color="E3E3E3"/>
                      </w:divBdr>
                      <w:divsChild>
                        <w:div w:id="609628973">
                          <w:marLeft w:val="0"/>
                          <w:marRight w:val="0"/>
                          <w:marTop w:val="0"/>
                          <w:marBottom w:val="0"/>
                          <w:divBdr>
                            <w:top w:val="single" w:sz="2" w:space="0" w:color="E3E3E3"/>
                            <w:left w:val="single" w:sz="2" w:space="0" w:color="E3E3E3"/>
                            <w:bottom w:val="single" w:sz="2" w:space="0" w:color="E3E3E3"/>
                            <w:right w:val="single" w:sz="2" w:space="0" w:color="E3E3E3"/>
                          </w:divBdr>
                          <w:divsChild>
                            <w:div w:id="1070081274">
                              <w:marLeft w:val="0"/>
                              <w:marRight w:val="0"/>
                              <w:marTop w:val="0"/>
                              <w:marBottom w:val="0"/>
                              <w:divBdr>
                                <w:top w:val="single" w:sz="2" w:space="0" w:color="E3E3E3"/>
                                <w:left w:val="single" w:sz="2" w:space="0" w:color="E3E3E3"/>
                                <w:bottom w:val="single" w:sz="2" w:space="0" w:color="E3E3E3"/>
                                <w:right w:val="single" w:sz="2" w:space="0" w:color="E3E3E3"/>
                              </w:divBdr>
                              <w:divsChild>
                                <w:div w:id="1091699474">
                                  <w:marLeft w:val="0"/>
                                  <w:marRight w:val="0"/>
                                  <w:marTop w:val="100"/>
                                  <w:marBottom w:val="100"/>
                                  <w:divBdr>
                                    <w:top w:val="single" w:sz="2" w:space="0" w:color="E3E3E3"/>
                                    <w:left w:val="single" w:sz="2" w:space="0" w:color="E3E3E3"/>
                                    <w:bottom w:val="single" w:sz="2" w:space="0" w:color="E3E3E3"/>
                                    <w:right w:val="single" w:sz="2" w:space="0" w:color="E3E3E3"/>
                                  </w:divBdr>
                                  <w:divsChild>
                                    <w:div w:id="389156810">
                                      <w:marLeft w:val="0"/>
                                      <w:marRight w:val="0"/>
                                      <w:marTop w:val="0"/>
                                      <w:marBottom w:val="0"/>
                                      <w:divBdr>
                                        <w:top w:val="single" w:sz="2" w:space="0" w:color="E3E3E3"/>
                                        <w:left w:val="single" w:sz="2" w:space="0" w:color="E3E3E3"/>
                                        <w:bottom w:val="single" w:sz="2" w:space="0" w:color="E3E3E3"/>
                                        <w:right w:val="single" w:sz="2" w:space="0" w:color="E3E3E3"/>
                                      </w:divBdr>
                                      <w:divsChild>
                                        <w:div w:id="1418868207">
                                          <w:marLeft w:val="0"/>
                                          <w:marRight w:val="0"/>
                                          <w:marTop w:val="0"/>
                                          <w:marBottom w:val="0"/>
                                          <w:divBdr>
                                            <w:top w:val="single" w:sz="2" w:space="0" w:color="E3E3E3"/>
                                            <w:left w:val="single" w:sz="2" w:space="0" w:color="E3E3E3"/>
                                            <w:bottom w:val="single" w:sz="2" w:space="0" w:color="E3E3E3"/>
                                            <w:right w:val="single" w:sz="2" w:space="0" w:color="E3E3E3"/>
                                          </w:divBdr>
                                          <w:divsChild>
                                            <w:div w:id="679233213">
                                              <w:marLeft w:val="0"/>
                                              <w:marRight w:val="0"/>
                                              <w:marTop w:val="0"/>
                                              <w:marBottom w:val="0"/>
                                              <w:divBdr>
                                                <w:top w:val="single" w:sz="2" w:space="0" w:color="E3E3E3"/>
                                                <w:left w:val="single" w:sz="2" w:space="0" w:color="E3E3E3"/>
                                                <w:bottom w:val="single" w:sz="2" w:space="0" w:color="E3E3E3"/>
                                                <w:right w:val="single" w:sz="2" w:space="0" w:color="E3E3E3"/>
                                              </w:divBdr>
                                              <w:divsChild>
                                                <w:div w:id="1275209098">
                                                  <w:marLeft w:val="0"/>
                                                  <w:marRight w:val="0"/>
                                                  <w:marTop w:val="0"/>
                                                  <w:marBottom w:val="0"/>
                                                  <w:divBdr>
                                                    <w:top w:val="single" w:sz="2" w:space="0" w:color="E3E3E3"/>
                                                    <w:left w:val="single" w:sz="2" w:space="0" w:color="E3E3E3"/>
                                                    <w:bottom w:val="single" w:sz="2" w:space="0" w:color="E3E3E3"/>
                                                    <w:right w:val="single" w:sz="2" w:space="0" w:color="E3E3E3"/>
                                                  </w:divBdr>
                                                  <w:divsChild>
                                                    <w:div w:id="1155491202">
                                                      <w:marLeft w:val="0"/>
                                                      <w:marRight w:val="0"/>
                                                      <w:marTop w:val="0"/>
                                                      <w:marBottom w:val="0"/>
                                                      <w:divBdr>
                                                        <w:top w:val="single" w:sz="2" w:space="0" w:color="E3E3E3"/>
                                                        <w:left w:val="single" w:sz="2" w:space="0" w:color="E3E3E3"/>
                                                        <w:bottom w:val="single" w:sz="2" w:space="0" w:color="E3E3E3"/>
                                                        <w:right w:val="single" w:sz="2" w:space="0" w:color="E3E3E3"/>
                                                      </w:divBdr>
                                                      <w:divsChild>
                                                        <w:div w:id="209593694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954336396">
          <w:marLeft w:val="0"/>
          <w:marRight w:val="0"/>
          <w:marTop w:val="0"/>
          <w:marBottom w:val="0"/>
          <w:divBdr>
            <w:top w:val="none" w:sz="0" w:space="0" w:color="auto"/>
            <w:left w:val="none" w:sz="0" w:space="0" w:color="auto"/>
            <w:bottom w:val="none" w:sz="0" w:space="0" w:color="auto"/>
            <w:right w:val="none" w:sz="0" w:space="0" w:color="auto"/>
          </w:divBdr>
        </w:div>
      </w:divsChild>
    </w:div>
    <w:div w:id="170533221">
      <w:bodyDiv w:val="1"/>
      <w:marLeft w:val="0"/>
      <w:marRight w:val="0"/>
      <w:marTop w:val="0"/>
      <w:marBottom w:val="0"/>
      <w:divBdr>
        <w:top w:val="none" w:sz="0" w:space="0" w:color="auto"/>
        <w:left w:val="none" w:sz="0" w:space="0" w:color="auto"/>
        <w:bottom w:val="none" w:sz="0" w:space="0" w:color="auto"/>
        <w:right w:val="none" w:sz="0" w:space="0" w:color="auto"/>
      </w:divBdr>
    </w:div>
    <w:div w:id="224100272">
      <w:bodyDiv w:val="1"/>
      <w:marLeft w:val="0"/>
      <w:marRight w:val="0"/>
      <w:marTop w:val="0"/>
      <w:marBottom w:val="0"/>
      <w:divBdr>
        <w:top w:val="none" w:sz="0" w:space="0" w:color="auto"/>
        <w:left w:val="none" w:sz="0" w:space="0" w:color="auto"/>
        <w:bottom w:val="none" w:sz="0" w:space="0" w:color="auto"/>
        <w:right w:val="none" w:sz="0" w:space="0" w:color="auto"/>
      </w:divBdr>
      <w:divsChild>
        <w:div w:id="47267898">
          <w:marLeft w:val="547"/>
          <w:marRight w:val="0"/>
          <w:marTop w:val="0"/>
          <w:marBottom w:val="0"/>
          <w:divBdr>
            <w:top w:val="none" w:sz="0" w:space="0" w:color="auto"/>
            <w:left w:val="none" w:sz="0" w:space="0" w:color="auto"/>
            <w:bottom w:val="none" w:sz="0" w:space="0" w:color="auto"/>
            <w:right w:val="none" w:sz="0" w:space="0" w:color="auto"/>
          </w:divBdr>
        </w:div>
        <w:div w:id="620304282">
          <w:marLeft w:val="547"/>
          <w:marRight w:val="0"/>
          <w:marTop w:val="0"/>
          <w:marBottom w:val="0"/>
          <w:divBdr>
            <w:top w:val="none" w:sz="0" w:space="0" w:color="auto"/>
            <w:left w:val="none" w:sz="0" w:space="0" w:color="auto"/>
            <w:bottom w:val="none" w:sz="0" w:space="0" w:color="auto"/>
            <w:right w:val="none" w:sz="0" w:space="0" w:color="auto"/>
          </w:divBdr>
        </w:div>
        <w:div w:id="673646794">
          <w:marLeft w:val="547"/>
          <w:marRight w:val="0"/>
          <w:marTop w:val="0"/>
          <w:marBottom w:val="0"/>
          <w:divBdr>
            <w:top w:val="none" w:sz="0" w:space="0" w:color="auto"/>
            <w:left w:val="none" w:sz="0" w:space="0" w:color="auto"/>
            <w:bottom w:val="none" w:sz="0" w:space="0" w:color="auto"/>
            <w:right w:val="none" w:sz="0" w:space="0" w:color="auto"/>
          </w:divBdr>
        </w:div>
        <w:div w:id="828593211">
          <w:marLeft w:val="547"/>
          <w:marRight w:val="0"/>
          <w:marTop w:val="0"/>
          <w:marBottom w:val="0"/>
          <w:divBdr>
            <w:top w:val="none" w:sz="0" w:space="0" w:color="auto"/>
            <w:left w:val="none" w:sz="0" w:space="0" w:color="auto"/>
            <w:bottom w:val="none" w:sz="0" w:space="0" w:color="auto"/>
            <w:right w:val="none" w:sz="0" w:space="0" w:color="auto"/>
          </w:divBdr>
        </w:div>
        <w:div w:id="1143079287">
          <w:marLeft w:val="547"/>
          <w:marRight w:val="0"/>
          <w:marTop w:val="0"/>
          <w:marBottom w:val="0"/>
          <w:divBdr>
            <w:top w:val="none" w:sz="0" w:space="0" w:color="auto"/>
            <w:left w:val="none" w:sz="0" w:space="0" w:color="auto"/>
            <w:bottom w:val="none" w:sz="0" w:space="0" w:color="auto"/>
            <w:right w:val="none" w:sz="0" w:space="0" w:color="auto"/>
          </w:divBdr>
        </w:div>
        <w:div w:id="1287077054">
          <w:marLeft w:val="547"/>
          <w:marRight w:val="0"/>
          <w:marTop w:val="0"/>
          <w:marBottom w:val="0"/>
          <w:divBdr>
            <w:top w:val="none" w:sz="0" w:space="0" w:color="auto"/>
            <w:left w:val="none" w:sz="0" w:space="0" w:color="auto"/>
            <w:bottom w:val="none" w:sz="0" w:space="0" w:color="auto"/>
            <w:right w:val="none" w:sz="0" w:space="0" w:color="auto"/>
          </w:divBdr>
        </w:div>
        <w:div w:id="1467549637">
          <w:marLeft w:val="547"/>
          <w:marRight w:val="0"/>
          <w:marTop w:val="0"/>
          <w:marBottom w:val="0"/>
          <w:divBdr>
            <w:top w:val="none" w:sz="0" w:space="0" w:color="auto"/>
            <w:left w:val="none" w:sz="0" w:space="0" w:color="auto"/>
            <w:bottom w:val="none" w:sz="0" w:space="0" w:color="auto"/>
            <w:right w:val="none" w:sz="0" w:space="0" w:color="auto"/>
          </w:divBdr>
        </w:div>
        <w:div w:id="1849250709">
          <w:marLeft w:val="547"/>
          <w:marRight w:val="0"/>
          <w:marTop w:val="0"/>
          <w:marBottom w:val="0"/>
          <w:divBdr>
            <w:top w:val="none" w:sz="0" w:space="0" w:color="auto"/>
            <w:left w:val="none" w:sz="0" w:space="0" w:color="auto"/>
            <w:bottom w:val="none" w:sz="0" w:space="0" w:color="auto"/>
            <w:right w:val="none" w:sz="0" w:space="0" w:color="auto"/>
          </w:divBdr>
        </w:div>
        <w:div w:id="1882201704">
          <w:marLeft w:val="547"/>
          <w:marRight w:val="0"/>
          <w:marTop w:val="0"/>
          <w:marBottom w:val="0"/>
          <w:divBdr>
            <w:top w:val="none" w:sz="0" w:space="0" w:color="auto"/>
            <w:left w:val="none" w:sz="0" w:space="0" w:color="auto"/>
            <w:bottom w:val="none" w:sz="0" w:space="0" w:color="auto"/>
            <w:right w:val="none" w:sz="0" w:space="0" w:color="auto"/>
          </w:divBdr>
        </w:div>
      </w:divsChild>
    </w:div>
    <w:div w:id="290401740">
      <w:bodyDiv w:val="1"/>
      <w:marLeft w:val="0"/>
      <w:marRight w:val="0"/>
      <w:marTop w:val="0"/>
      <w:marBottom w:val="0"/>
      <w:divBdr>
        <w:top w:val="none" w:sz="0" w:space="0" w:color="auto"/>
        <w:left w:val="none" w:sz="0" w:space="0" w:color="auto"/>
        <w:bottom w:val="none" w:sz="0" w:space="0" w:color="auto"/>
        <w:right w:val="none" w:sz="0" w:space="0" w:color="auto"/>
      </w:divBdr>
      <w:divsChild>
        <w:div w:id="394396549">
          <w:marLeft w:val="0"/>
          <w:marRight w:val="0"/>
          <w:marTop w:val="240"/>
          <w:marBottom w:val="0"/>
          <w:divBdr>
            <w:top w:val="none" w:sz="0" w:space="0" w:color="auto"/>
            <w:left w:val="none" w:sz="0" w:space="0" w:color="auto"/>
            <w:bottom w:val="none" w:sz="0" w:space="0" w:color="auto"/>
            <w:right w:val="none" w:sz="0" w:space="0" w:color="auto"/>
          </w:divBdr>
          <w:divsChild>
            <w:div w:id="1818918788">
              <w:marLeft w:val="0"/>
              <w:marRight w:val="0"/>
              <w:marTop w:val="0"/>
              <w:marBottom w:val="0"/>
              <w:divBdr>
                <w:top w:val="none" w:sz="0" w:space="0" w:color="auto"/>
                <w:left w:val="none" w:sz="0" w:space="0" w:color="auto"/>
                <w:bottom w:val="none" w:sz="0" w:space="0" w:color="auto"/>
                <w:right w:val="none" w:sz="0" w:space="0" w:color="auto"/>
              </w:divBdr>
              <w:divsChild>
                <w:div w:id="595020057">
                  <w:marLeft w:val="0"/>
                  <w:marRight w:val="0"/>
                  <w:marTop w:val="0"/>
                  <w:marBottom w:val="0"/>
                  <w:divBdr>
                    <w:top w:val="none" w:sz="0" w:space="0" w:color="auto"/>
                    <w:left w:val="none" w:sz="0" w:space="0" w:color="auto"/>
                    <w:bottom w:val="none" w:sz="0" w:space="0" w:color="auto"/>
                    <w:right w:val="none" w:sz="0" w:space="0" w:color="auto"/>
                  </w:divBdr>
                  <w:divsChild>
                    <w:div w:id="1363171865">
                      <w:marLeft w:val="0"/>
                      <w:marRight w:val="0"/>
                      <w:marTop w:val="0"/>
                      <w:marBottom w:val="0"/>
                      <w:divBdr>
                        <w:top w:val="none" w:sz="0" w:space="0" w:color="auto"/>
                        <w:left w:val="none" w:sz="0" w:space="0" w:color="auto"/>
                        <w:bottom w:val="none" w:sz="0" w:space="0" w:color="auto"/>
                        <w:right w:val="none" w:sz="0" w:space="0" w:color="auto"/>
                      </w:divBdr>
                      <w:divsChild>
                        <w:div w:id="788015539">
                          <w:marLeft w:val="0"/>
                          <w:marRight w:val="0"/>
                          <w:marTop w:val="0"/>
                          <w:marBottom w:val="0"/>
                          <w:divBdr>
                            <w:top w:val="none" w:sz="0" w:space="0" w:color="auto"/>
                            <w:left w:val="none" w:sz="0" w:space="0" w:color="auto"/>
                            <w:bottom w:val="none" w:sz="0" w:space="0" w:color="auto"/>
                            <w:right w:val="none" w:sz="0" w:space="0" w:color="auto"/>
                          </w:divBdr>
                          <w:divsChild>
                            <w:div w:id="1397699472">
                              <w:marLeft w:val="0"/>
                              <w:marRight w:val="0"/>
                              <w:marTop w:val="0"/>
                              <w:marBottom w:val="0"/>
                              <w:divBdr>
                                <w:top w:val="none" w:sz="0" w:space="0" w:color="auto"/>
                                <w:left w:val="none" w:sz="0" w:space="0" w:color="auto"/>
                                <w:bottom w:val="none" w:sz="0" w:space="0" w:color="auto"/>
                                <w:right w:val="none" w:sz="0" w:space="0" w:color="auto"/>
                              </w:divBdr>
                              <w:divsChild>
                                <w:div w:id="1237713769">
                                  <w:marLeft w:val="0"/>
                                  <w:marRight w:val="0"/>
                                  <w:marTop w:val="0"/>
                                  <w:marBottom w:val="0"/>
                                  <w:divBdr>
                                    <w:top w:val="none" w:sz="0" w:space="0" w:color="auto"/>
                                    <w:left w:val="none" w:sz="0" w:space="0" w:color="auto"/>
                                    <w:bottom w:val="none" w:sz="0" w:space="0" w:color="auto"/>
                                    <w:right w:val="none" w:sz="0" w:space="0" w:color="auto"/>
                                  </w:divBdr>
                                  <w:divsChild>
                                    <w:div w:id="1289510974">
                                      <w:marLeft w:val="0"/>
                                      <w:marRight w:val="0"/>
                                      <w:marTop w:val="0"/>
                                      <w:marBottom w:val="0"/>
                                      <w:divBdr>
                                        <w:top w:val="none" w:sz="0" w:space="0" w:color="auto"/>
                                        <w:left w:val="none" w:sz="0" w:space="0" w:color="auto"/>
                                        <w:bottom w:val="none" w:sz="0" w:space="0" w:color="auto"/>
                                        <w:right w:val="none" w:sz="0" w:space="0" w:color="auto"/>
                                      </w:divBdr>
                                      <w:divsChild>
                                        <w:div w:id="812139346">
                                          <w:marLeft w:val="0"/>
                                          <w:marRight w:val="0"/>
                                          <w:marTop w:val="0"/>
                                          <w:marBottom w:val="0"/>
                                          <w:divBdr>
                                            <w:top w:val="none" w:sz="0" w:space="0" w:color="auto"/>
                                            <w:left w:val="none" w:sz="0" w:space="0" w:color="auto"/>
                                            <w:bottom w:val="none" w:sz="0" w:space="0" w:color="auto"/>
                                            <w:right w:val="none" w:sz="0" w:space="0" w:color="auto"/>
                                          </w:divBdr>
                                          <w:divsChild>
                                            <w:div w:id="301231663">
                                              <w:marLeft w:val="0"/>
                                              <w:marRight w:val="0"/>
                                              <w:marTop w:val="0"/>
                                              <w:marBottom w:val="0"/>
                                              <w:divBdr>
                                                <w:top w:val="none" w:sz="0" w:space="0" w:color="auto"/>
                                                <w:left w:val="none" w:sz="0" w:space="0" w:color="auto"/>
                                                <w:bottom w:val="none" w:sz="0" w:space="0" w:color="auto"/>
                                                <w:right w:val="none" w:sz="0" w:space="0" w:color="auto"/>
                                              </w:divBdr>
                                              <w:divsChild>
                                                <w:div w:id="1659112676">
                                                  <w:marLeft w:val="0"/>
                                                  <w:marRight w:val="0"/>
                                                  <w:marTop w:val="0"/>
                                                  <w:marBottom w:val="0"/>
                                                  <w:divBdr>
                                                    <w:top w:val="single" w:sz="6" w:space="0" w:color="auto"/>
                                                    <w:left w:val="single" w:sz="6" w:space="12" w:color="auto"/>
                                                    <w:bottom w:val="single" w:sz="6" w:space="0" w:color="auto"/>
                                                    <w:right w:val="single" w:sz="6" w:space="0" w:color="auto"/>
                                                  </w:divBdr>
                                                  <w:divsChild>
                                                    <w:div w:id="1096560182">
                                                      <w:marLeft w:val="0"/>
                                                      <w:marRight w:val="0"/>
                                                      <w:marTop w:val="0"/>
                                                      <w:marBottom w:val="0"/>
                                                      <w:divBdr>
                                                        <w:top w:val="none" w:sz="0" w:space="0" w:color="auto"/>
                                                        <w:left w:val="none" w:sz="0" w:space="0" w:color="auto"/>
                                                        <w:bottom w:val="none" w:sz="0" w:space="0" w:color="auto"/>
                                                        <w:right w:val="none" w:sz="0" w:space="0" w:color="auto"/>
                                                      </w:divBdr>
                                                      <w:divsChild>
                                                        <w:div w:id="1067998880">
                                                          <w:marLeft w:val="-30"/>
                                                          <w:marRight w:val="-30"/>
                                                          <w:marTop w:val="0"/>
                                                          <w:marBottom w:val="0"/>
                                                          <w:divBdr>
                                                            <w:top w:val="none" w:sz="0" w:space="0" w:color="auto"/>
                                                            <w:left w:val="none" w:sz="0" w:space="0" w:color="auto"/>
                                                            <w:bottom w:val="none" w:sz="0" w:space="0" w:color="auto"/>
                                                            <w:right w:val="none" w:sz="0" w:space="0" w:color="auto"/>
                                                          </w:divBdr>
                                                          <w:divsChild>
                                                            <w:div w:id="721027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53836659">
          <w:marLeft w:val="0"/>
          <w:marRight w:val="0"/>
          <w:marTop w:val="100"/>
          <w:marBottom w:val="0"/>
          <w:divBdr>
            <w:top w:val="none" w:sz="0" w:space="0" w:color="auto"/>
            <w:left w:val="none" w:sz="0" w:space="0" w:color="auto"/>
            <w:bottom w:val="none" w:sz="0" w:space="0" w:color="auto"/>
            <w:right w:val="none" w:sz="0" w:space="0" w:color="auto"/>
          </w:divBdr>
          <w:divsChild>
            <w:div w:id="631641385">
              <w:marLeft w:val="0"/>
              <w:marRight w:val="0"/>
              <w:marTop w:val="0"/>
              <w:marBottom w:val="0"/>
              <w:divBdr>
                <w:top w:val="none" w:sz="0" w:space="0" w:color="auto"/>
                <w:left w:val="none" w:sz="0" w:space="0" w:color="auto"/>
                <w:bottom w:val="none" w:sz="0" w:space="0" w:color="auto"/>
                <w:right w:val="none" w:sz="0" w:space="0" w:color="auto"/>
              </w:divBdr>
              <w:divsChild>
                <w:div w:id="1201165032">
                  <w:marLeft w:val="0"/>
                  <w:marRight w:val="0"/>
                  <w:marTop w:val="0"/>
                  <w:marBottom w:val="0"/>
                  <w:divBdr>
                    <w:top w:val="none" w:sz="0" w:space="0" w:color="auto"/>
                    <w:left w:val="none" w:sz="0" w:space="0" w:color="auto"/>
                    <w:bottom w:val="none" w:sz="0" w:space="0" w:color="auto"/>
                    <w:right w:val="none" w:sz="0" w:space="0" w:color="auto"/>
                  </w:divBdr>
                  <w:divsChild>
                    <w:div w:id="896473889">
                      <w:marLeft w:val="0"/>
                      <w:marRight w:val="0"/>
                      <w:marTop w:val="0"/>
                      <w:marBottom w:val="0"/>
                      <w:divBdr>
                        <w:top w:val="none" w:sz="0" w:space="0" w:color="auto"/>
                        <w:left w:val="none" w:sz="0" w:space="0" w:color="auto"/>
                        <w:bottom w:val="none" w:sz="0" w:space="0" w:color="auto"/>
                        <w:right w:val="none" w:sz="0" w:space="0" w:color="auto"/>
                      </w:divBdr>
                      <w:divsChild>
                        <w:div w:id="337275292">
                          <w:marLeft w:val="0"/>
                          <w:marRight w:val="0"/>
                          <w:marTop w:val="0"/>
                          <w:marBottom w:val="0"/>
                          <w:divBdr>
                            <w:top w:val="none" w:sz="0" w:space="0" w:color="auto"/>
                            <w:left w:val="none" w:sz="0" w:space="0" w:color="auto"/>
                            <w:bottom w:val="none" w:sz="0" w:space="0" w:color="auto"/>
                            <w:right w:val="none" w:sz="0" w:space="0" w:color="auto"/>
                          </w:divBdr>
                          <w:divsChild>
                            <w:div w:id="774522595">
                              <w:marLeft w:val="0"/>
                              <w:marRight w:val="0"/>
                              <w:marTop w:val="0"/>
                              <w:marBottom w:val="0"/>
                              <w:divBdr>
                                <w:top w:val="none" w:sz="0" w:space="0" w:color="auto"/>
                                <w:left w:val="none" w:sz="0" w:space="0" w:color="auto"/>
                                <w:bottom w:val="none" w:sz="0" w:space="0" w:color="auto"/>
                                <w:right w:val="none" w:sz="0" w:space="0" w:color="auto"/>
                              </w:divBdr>
                              <w:divsChild>
                                <w:div w:id="864173852">
                                  <w:marLeft w:val="0"/>
                                  <w:marRight w:val="0"/>
                                  <w:marTop w:val="30"/>
                                  <w:marBottom w:val="0"/>
                                  <w:divBdr>
                                    <w:top w:val="none" w:sz="0" w:space="0" w:color="auto"/>
                                    <w:left w:val="none" w:sz="0" w:space="0" w:color="auto"/>
                                    <w:bottom w:val="none" w:sz="0" w:space="0" w:color="auto"/>
                                    <w:right w:val="none" w:sz="0" w:space="0" w:color="auto"/>
                                  </w:divBdr>
                                  <w:divsChild>
                                    <w:div w:id="1503934149">
                                      <w:marLeft w:val="0"/>
                                      <w:marRight w:val="0"/>
                                      <w:marTop w:val="0"/>
                                      <w:marBottom w:val="0"/>
                                      <w:divBdr>
                                        <w:top w:val="none" w:sz="0" w:space="0" w:color="auto"/>
                                        <w:left w:val="none" w:sz="0" w:space="0" w:color="auto"/>
                                        <w:bottom w:val="none" w:sz="0" w:space="0" w:color="auto"/>
                                        <w:right w:val="none" w:sz="0" w:space="0" w:color="auto"/>
                                      </w:divBdr>
                                      <w:divsChild>
                                        <w:div w:id="1785297877">
                                          <w:marLeft w:val="0"/>
                                          <w:marRight w:val="0"/>
                                          <w:marTop w:val="0"/>
                                          <w:marBottom w:val="0"/>
                                          <w:divBdr>
                                            <w:top w:val="none" w:sz="0" w:space="0" w:color="auto"/>
                                            <w:left w:val="none" w:sz="0" w:space="0" w:color="auto"/>
                                            <w:bottom w:val="none" w:sz="0" w:space="0" w:color="auto"/>
                                            <w:right w:val="none" w:sz="0" w:space="0" w:color="auto"/>
                                          </w:divBdr>
                                          <w:divsChild>
                                            <w:div w:id="834345945">
                                              <w:marLeft w:val="0"/>
                                              <w:marRight w:val="0"/>
                                              <w:marTop w:val="0"/>
                                              <w:marBottom w:val="0"/>
                                              <w:divBdr>
                                                <w:top w:val="none" w:sz="0" w:space="0" w:color="auto"/>
                                                <w:left w:val="none" w:sz="0" w:space="0" w:color="auto"/>
                                                <w:bottom w:val="none" w:sz="0" w:space="0" w:color="auto"/>
                                                <w:right w:val="none" w:sz="0" w:space="0" w:color="auto"/>
                                              </w:divBdr>
                                              <w:divsChild>
                                                <w:div w:id="416561848">
                                                  <w:marLeft w:val="0"/>
                                                  <w:marRight w:val="0"/>
                                                  <w:marTop w:val="0"/>
                                                  <w:marBottom w:val="0"/>
                                                  <w:divBdr>
                                                    <w:top w:val="none" w:sz="0" w:space="0" w:color="auto"/>
                                                    <w:left w:val="none" w:sz="0" w:space="0" w:color="auto"/>
                                                    <w:bottom w:val="none" w:sz="0" w:space="0" w:color="auto"/>
                                                    <w:right w:val="none" w:sz="0" w:space="0" w:color="auto"/>
                                                  </w:divBdr>
                                                  <w:divsChild>
                                                    <w:div w:id="1479760699">
                                                      <w:marLeft w:val="0"/>
                                                      <w:marRight w:val="0"/>
                                                      <w:marTop w:val="0"/>
                                                      <w:marBottom w:val="0"/>
                                                      <w:divBdr>
                                                        <w:top w:val="none" w:sz="0" w:space="0" w:color="auto"/>
                                                        <w:left w:val="none" w:sz="0" w:space="0" w:color="auto"/>
                                                        <w:bottom w:val="none" w:sz="0" w:space="0" w:color="auto"/>
                                                        <w:right w:val="none" w:sz="0" w:space="0" w:color="auto"/>
                                                      </w:divBdr>
                                                      <w:divsChild>
                                                        <w:div w:id="196898341">
                                                          <w:marLeft w:val="0"/>
                                                          <w:marRight w:val="0"/>
                                                          <w:marTop w:val="0"/>
                                                          <w:marBottom w:val="120"/>
                                                          <w:divBdr>
                                                            <w:top w:val="none" w:sz="0" w:space="0" w:color="auto"/>
                                                            <w:left w:val="none" w:sz="0" w:space="0" w:color="auto"/>
                                                            <w:bottom w:val="none" w:sz="0" w:space="0" w:color="auto"/>
                                                            <w:right w:val="none" w:sz="0" w:space="0" w:color="auto"/>
                                                          </w:divBdr>
                                                        </w:div>
                                                        <w:div w:id="272909613">
                                                          <w:marLeft w:val="0"/>
                                                          <w:marRight w:val="0"/>
                                                          <w:marTop w:val="0"/>
                                                          <w:marBottom w:val="120"/>
                                                          <w:divBdr>
                                                            <w:top w:val="none" w:sz="0" w:space="0" w:color="auto"/>
                                                            <w:left w:val="none" w:sz="0" w:space="0" w:color="auto"/>
                                                            <w:bottom w:val="none" w:sz="0" w:space="0" w:color="auto"/>
                                                            <w:right w:val="none" w:sz="0" w:space="0" w:color="auto"/>
                                                          </w:divBdr>
                                                        </w:div>
                                                        <w:div w:id="534276916">
                                                          <w:marLeft w:val="0"/>
                                                          <w:marRight w:val="0"/>
                                                          <w:marTop w:val="0"/>
                                                          <w:marBottom w:val="120"/>
                                                          <w:divBdr>
                                                            <w:top w:val="none" w:sz="0" w:space="0" w:color="auto"/>
                                                            <w:left w:val="none" w:sz="0" w:space="0" w:color="auto"/>
                                                            <w:bottom w:val="none" w:sz="0" w:space="0" w:color="auto"/>
                                                            <w:right w:val="none" w:sz="0" w:space="0" w:color="auto"/>
                                                          </w:divBdr>
                                                        </w:div>
                                                        <w:div w:id="687174021">
                                                          <w:marLeft w:val="0"/>
                                                          <w:marRight w:val="0"/>
                                                          <w:marTop w:val="0"/>
                                                          <w:marBottom w:val="120"/>
                                                          <w:divBdr>
                                                            <w:top w:val="none" w:sz="0" w:space="0" w:color="auto"/>
                                                            <w:left w:val="none" w:sz="0" w:space="0" w:color="auto"/>
                                                            <w:bottom w:val="none" w:sz="0" w:space="0" w:color="auto"/>
                                                            <w:right w:val="none" w:sz="0" w:space="0" w:color="auto"/>
                                                          </w:divBdr>
                                                        </w:div>
                                                        <w:div w:id="717364049">
                                                          <w:marLeft w:val="0"/>
                                                          <w:marRight w:val="0"/>
                                                          <w:marTop w:val="0"/>
                                                          <w:marBottom w:val="120"/>
                                                          <w:divBdr>
                                                            <w:top w:val="none" w:sz="0" w:space="0" w:color="auto"/>
                                                            <w:left w:val="none" w:sz="0" w:space="0" w:color="auto"/>
                                                            <w:bottom w:val="none" w:sz="0" w:space="0" w:color="auto"/>
                                                            <w:right w:val="none" w:sz="0" w:space="0" w:color="auto"/>
                                                          </w:divBdr>
                                                        </w:div>
                                                        <w:div w:id="1507358435">
                                                          <w:marLeft w:val="0"/>
                                                          <w:marRight w:val="0"/>
                                                          <w:marTop w:val="0"/>
                                                          <w:marBottom w:val="120"/>
                                                          <w:divBdr>
                                                            <w:top w:val="none" w:sz="0" w:space="0" w:color="auto"/>
                                                            <w:left w:val="none" w:sz="0" w:space="0" w:color="auto"/>
                                                            <w:bottom w:val="none" w:sz="0" w:space="0" w:color="auto"/>
                                                            <w:right w:val="none" w:sz="0" w:space="0" w:color="auto"/>
                                                          </w:divBdr>
                                                        </w:div>
                                                        <w:div w:id="1793816159">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20039670">
      <w:bodyDiv w:val="1"/>
      <w:marLeft w:val="0"/>
      <w:marRight w:val="0"/>
      <w:marTop w:val="0"/>
      <w:marBottom w:val="0"/>
      <w:divBdr>
        <w:top w:val="none" w:sz="0" w:space="0" w:color="auto"/>
        <w:left w:val="none" w:sz="0" w:space="0" w:color="auto"/>
        <w:bottom w:val="none" w:sz="0" w:space="0" w:color="auto"/>
        <w:right w:val="none" w:sz="0" w:space="0" w:color="auto"/>
      </w:divBdr>
    </w:div>
    <w:div w:id="321617012">
      <w:bodyDiv w:val="1"/>
      <w:marLeft w:val="0"/>
      <w:marRight w:val="0"/>
      <w:marTop w:val="0"/>
      <w:marBottom w:val="0"/>
      <w:divBdr>
        <w:top w:val="none" w:sz="0" w:space="0" w:color="auto"/>
        <w:left w:val="none" w:sz="0" w:space="0" w:color="auto"/>
        <w:bottom w:val="none" w:sz="0" w:space="0" w:color="auto"/>
        <w:right w:val="none" w:sz="0" w:space="0" w:color="auto"/>
      </w:divBdr>
      <w:divsChild>
        <w:div w:id="70928487">
          <w:marLeft w:val="0"/>
          <w:marRight w:val="0"/>
          <w:marTop w:val="0"/>
          <w:marBottom w:val="120"/>
          <w:divBdr>
            <w:top w:val="none" w:sz="0" w:space="0" w:color="auto"/>
            <w:left w:val="none" w:sz="0" w:space="0" w:color="auto"/>
            <w:bottom w:val="none" w:sz="0" w:space="0" w:color="auto"/>
            <w:right w:val="none" w:sz="0" w:space="0" w:color="auto"/>
          </w:divBdr>
        </w:div>
        <w:div w:id="106242924">
          <w:marLeft w:val="0"/>
          <w:marRight w:val="0"/>
          <w:marTop w:val="0"/>
          <w:marBottom w:val="120"/>
          <w:divBdr>
            <w:top w:val="none" w:sz="0" w:space="0" w:color="auto"/>
            <w:left w:val="none" w:sz="0" w:space="0" w:color="auto"/>
            <w:bottom w:val="none" w:sz="0" w:space="0" w:color="auto"/>
            <w:right w:val="none" w:sz="0" w:space="0" w:color="auto"/>
          </w:divBdr>
        </w:div>
        <w:div w:id="355078606">
          <w:marLeft w:val="0"/>
          <w:marRight w:val="0"/>
          <w:marTop w:val="0"/>
          <w:marBottom w:val="240"/>
          <w:divBdr>
            <w:top w:val="none" w:sz="0" w:space="0" w:color="auto"/>
            <w:left w:val="none" w:sz="0" w:space="0" w:color="auto"/>
            <w:bottom w:val="none" w:sz="0" w:space="0" w:color="auto"/>
            <w:right w:val="none" w:sz="0" w:space="0" w:color="auto"/>
          </w:divBdr>
        </w:div>
        <w:div w:id="601257599">
          <w:marLeft w:val="0"/>
          <w:marRight w:val="0"/>
          <w:marTop w:val="0"/>
          <w:marBottom w:val="240"/>
          <w:divBdr>
            <w:top w:val="none" w:sz="0" w:space="0" w:color="auto"/>
            <w:left w:val="none" w:sz="0" w:space="0" w:color="auto"/>
            <w:bottom w:val="none" w:sz="0" w:space="0" w:color="auto"/>
            <w:right w:val="none" w:sz="0" w:space="0" w:color="auto"/>
          </w:divBdr>
        </w:div>
        <w:div w:id="969478784">
          <w:marLeft w:val="0"/>
          <w:marRight w:val="0"/>
          <w:marTop w:val="0"/>
          <w:marBottom w:val="120"/>
          <w:divBdr>
            <w:top w:val="none" w:sz="0" w:space="0" w:color="auto"/>
            <w:left w:val="none" w:sz="0" w:space="0" w:color="auto"/>
            <w:bottom w:val="none" w:sz="0" w:space="0" w:color="auto"/>
            <w:right w:val="none" w:sz="0" w:space="0" w:color="auto"/>
          </w:divBdr>
        </w:div>
        <w:div w:id="1012492753">
          <w:marLeft w:val="0"/>
          <w:marRight w:val="0"/>
          <w:marTop w:val="0"/>
          <w:marBottom w:val="240"/>
          <w:divBdr>
            <w:top w:val="none" w:sz="0" w:space="0" w:color="auto"/>
            <w:left w:val="none" w:sz="0" w:space="0" w:color="auto"/>
            <w:bottom w:val="none" w:sz="0" w:space="0" w:color="auto"/>
            <w:right w:val="none" w:sz="0" w:space="0" w:color="auto"/>
          </w:divBdr>
        </w:div>
        <w:div w:id="1147282865">
          <w:marLeft w:val="0"/>
          <w:marRight w:val="0"/>
          <w:marTop w:val="0"/>
          <w:marBottom w:val="120"/>
          <w:divBdr>
            <w:top w:val="none" w:sz="0" w:space="0" w:color="auto"/>
            <w:left w:val="none" w:sz="0" w:space="0" w:color="auto"/>
            <w:bottom w:val="none" w:sz="0" w:space="0" w:color="auto"/>
            <w:right w:val="none" w:sz="0" w:space="0" w:color="auto"/>
          </w:divBdr>
        </w:div>
        <w:div w:id="1927838362">
          <w:marLeft w:val="0"/>
          <w:marRight w:val="0"/>
          <w:marTop w:val="0"/>
          <w:marBottom w:val="120"/>
          <w:divBdr>
            <w:top w:val="none" w:sz="0" w:space="0" w:color="auto"/>
            <w:left w:val="none" w:sz="0" w:space="0" w:color="auto"/>
            <w:bottom w:val="none" w:sz="0" w:space="0" w:color="auto"/>
            <w:right w:val="none" w:sz="0" w:space="0" w:color="auto"/>
          </w:divBdr>
        </w:div>
      </w:divsChild>
    </w:div>
    <w:div w:id="321812379">
      <w:bodyDiv w:val="1"/>
      <w:marLeft w:val="0"/>
      <w:marRight w:val="0"/>
      <w:marTop w:val="0"/>
      <w:marBottom w:val="0"/>
      <w:divBdr>
        <w:top w:val="none" w:sz="0" w:space="0" w:color="auto"/>
        <w:left w:val="none" w:sz="0" w:space="0" w:color="auto"/>
        <w:bottom w:val="none" w:sz="0" w:space="0" w:color="auto"/>
        <w:right w:val="none" w:sz="0" w:space="0" w:color="auto"/>
      </w:divBdr>
      <w:divsChild>
        <w:div w:id="1681004626">
          <w:marLeft w:val="0"/>
          <w:marRight w:val="0"/>
          <w:marTop w:val="0"/>
          <w:marBottom w:val="0"/>
          <w:divBdr>
            <w:top w:val="none" w:sz="0" w:space="0" w:color="auto"/>
            <w:left w:val="none" w:sz="0" w:space="0" w:color="auto"/>
            <w:bottom w:val="none" w:sz="0" w:space="0" w:color="auto"/>
            <w:right w:val="none" w:sz="0" w:space="0" w:color="auto"/>
          </w:divBdr>
          <w:divsChild>
            <w:div w:id="39480054">
              <w:marLeft w:val="0"/>
              <w:marRight w:val="0"/>
              <w:marTop w:val="0"/>
              <w:marBottom w:val="0"/>
              <w:divBdr>
                <w:top w:val="none" w:sz="0" w:space="0" w:color="auto"/>
                <w:left w:val="none" w:sz="0" w:space="0" w:color="auto"/>
                <w:bottom w:val="none" w:sz="0" w:space="0" w:color="auto"/>
                <w:right w:val="none" w:sz="0" w:space="0" w:color="auto"/>
              </w:divBdr>
              <w:divsChild>
                <w:div w:id="1371809197">
                  <w:marLeft w:val="0"/>
                  <w:marRight w:val="0"/>
                  <w:marTop w:val="0"/>
                  <w:marBottom w:val="0"/>
                  <w:divBdr>
                    <w:top w:val="none" w:sz="0" w:space="0" w:color="auto"/>
                    <w:left w:val="none" w:sz="0" w:space="0" w:color="auto"/>
                    <w:bottom w:val="none" w:sz="0" w:space="0" w:color="auto"/>
                    <w:right w:val="none" w:sz="0" w:space="0" w:color="auto"/>
                  </w:divBdr>
                </w:div>
              </w:divsChild>
            </w:div>
            <w:div w:id="76024456">
              <w:marLeft w:val="0"/>
              <w:marRight w:val="0"/>
              <w:marTop w:val="0"/>
              <w:marBottom w:val="0"/>
              <w:divBdr>
                <w:top w:val="none" w:sz="0" w:space="0" w:color="auto"/>
                <w:left w:val="none" w:sz="0" w:space="0" w:color="auto"/>
                <w:bottom w:val="none" w:sz="0" w:space="0" w:color="auto"/>
                <w:right w:val="none" w:sz="0" w:space="0" w:color="auto"/>
              </w:divBdr>
              <w:divsChild>
                <w:div w:id="1931349894">
                  <w:marLeft w:val="0"/>
                  <w:marRight w:val="0"/>
                  <w:marTop w:val="0"/>
                  <w:marBottom w:val="0"/>
                  <w:divBdr>
                    <w:top w:val="none" w:sz="0" w:space="0" w:color="auto"/>
                    <w:left w:val="none" w:sz="0" w:space="0" w:color="auto"/>
                    <w:bottom w:val="none" w:sz="0" w:space="0" w:color="auto"/>
                    <w:right w:val="none" w:sz="0" w:space="0" w:color="auto"/>
                  </w:divBdr>
                </w:div>
              </w:divsChild>
            </w:div>
            <w:div w:id="85655918">
              <w:marLeft w:val="0"/>
              <w:marRight w:val="0"/>
              <w:marTop w:val="0"/>
              <w:marBottom w:val="0"/>
              <w:divBdr>
                <w:top w:val="none" w:sz="0" w:space="0" w:color="auto"/>
                <w:left w:val="none" w:sz="0" w:space="0" w:color="auto"/>
                <w:bottom w:val="none" w:sz="0" w:space="0" w:color="auto"/>
                <w:right w:val="none" w:sz="0" w:space="0" w:color="auto"/>
              </w:divBdr>
              <w:divsChild>
                <w:div w:id="704139433">
                  <w:marLeft w:val="0"/>
                  <w:marRight w:val="0"/>
                  <w:marTop w:val="0"/>
                  <w:marBottom w:val="0"/>
                  <w:divBdr>
                    <w:top w:val="none" w:sz="0" w:space="0" w:color="auto"/>
                    <w:left w:val="none" w:sz="0" w:space="0" w:color="auto"/>
                    <w:bottom w:val="none" w:sz="0" w:space="0" w:color="auto"/>
                    <w:right w:val="none" w:sz="0" w:space="0" w:color="auto"/>
                  </w:divBdr>
                </w:div>
              </w:divsChild>
            </w:div>
            <w:div w:id="289827046">
              <w:marLeft w:val="0"/>
              <w:marRight w:val="0"/>
              <w:marTop w:val="0"/>
              <w:marBottom w:val="0"/>
              <w:divBdr>
                <w:top w:val="none" w:sz="0" w:space="0" w:color="auto"/>
                <w:left w:val="none" w:sz="0" w:space="0" w:color="auto"/>
                <w:bottom w:val="none" w:sz="0" w:space="0" w:color="auto"/>
                <w:right w:val="none" w:sz="0" w:space="0" w:color="auto"/>
              </w:divBdr>
              <w:divsChild>
                <w:div w:id="98839786">
                  <w:marLeft w:val="0"/>
                  <w:marRight w:val="0"/>
                  <w:marTop w:val="0"/>
                  <w:marBottom w:val="0"/>
                  <w:divBdr>
                    <w:top w:val="none" w:sz="0" w:space="0" w:color="auto"/>
                    <w:left w:val="none" w:sz="0" w:space="0" w:color="auto"/>
                    <w:bottom w:val="none" w:sz="0" w:space="0" w:color="auto"/>
                    <w:right w:val="none" w:sz="0" w:space="0" w:color="auto"/>
                  </w:divBdr>
                </w:div>
              </w:divsChild>
            </w:div>
            <w:div w:id="647436082">
              <w:marLeft w:val="0"/>
              <w:marRight w:val="0"/>
              <w:marTop w:val="0"/>
              <w:marBottom w:val="0"/>
              <w:divBdr>
                <w:top w:val="none" w:sz="0" w:space="0" w:color="auto"/>
                <w:left w:val="none" w:sz="0" w:space="0" w:color="auto"/>
                <w:bottom w:val="none" w:sz="0" w:space="0" w:color="auto"/>
                <w:right w:val="none" w:sz="0" w:space="0" w:color="auto"/>
              </w:divBdr>
              <w:divsChild>
                <w:div w:id="1841850169">
                  <w:marLeft w:val="0"/>
                  <w:marRight w:val="0"/>
                  <w:marTop w:val="0"/>
                  <w:marBottom w:val="0"/>
                  <w:divBdr>
                    <w:top w:val="none" w:sz="0" w:space="0" w:color="auto"/>
                    <w:left w:val="none" w:sz="0" w:space="0" w:color="auto"/>
                    <w:bottom w:val="none" w:sz="0" w:space="0" w:color="auto"/>
                    <w:right w:val="none" w:sz="0" w:space="0" w:color="auto"/>
                  </w:divBdr>
                </w:div>
              </w:divsChild>
            </w:div>
            <w:div w:id="1304698541">
              <w:marLeft w:val="0"/>
              <w:marRight w:val="0"/>
              <w:marTop w:val="0"/>
              <w:marBottom w:val="0"/>
              <w:divBdr>
                <w:top w:val="none" w:sz="0" w:space="0" w:color="auto"/>
                <w:left w:val="none" w:sz="0" w:space="0" w:color="auto"/>
                <w:bottom w:val="none" w:sz="0" w:space="0" w:color="auto"/>
                <w:right w:val="none" w:sz="0" w:space="0" w:color="auto"/>
              </w:divBdr>
              <w:divsChild>
                <w:div w:id="903445932">
                  <w:marLeft w:val="0"/>
                  <w:marRight w:val="0"/>
                  <w:marTop w:val="0"/>
                  <w:marBottom w:val="0"/>
                  <w:divBdr>
                    <w:top w:val="none" w:sz="0" w:space="0" w:color="auto"/>
                    <w:left w:val="none" w:sz="0" w:space="0" w:color="auto"/>
                    <w:bottom w:val="none" w:sz="0" w:space="0" w:color="auto"/>
                    <w:right w:val="none" w:sz="0" w:space="0" w:color="auto"/>
                  </w:divBdr>
                </w:div>
              </w:divsChild>
            </w:div>
            <w:div w:id="1475290693">
              <w:marLeft w:val="0"/>
              <w:marRight w:val="0"/>
              <w:marTop w:val="0"/>
              <w:marBottom w:val="0"/>
              <w:divBdr>
                <w:top w:val="none" w:sz="0" w:space="0" w:color="auto"/>
                <w:left w:val="none" w:sz="0" w:space="0" w:color="auto"/>
                <w:bottom w:val="none" w:sz="0" w:space="0" w:color="auto"/>
                <w:right w:val="none" w:sz="0" w:space="0" w:color="auto"/>
              </w:divBdr>
              <w:divsChild>
                <w:div w:id="846600686">
                  <w:marLeft w:val="0"/>
                  <w:marRight w:val="0"/>
                  <w:marTop w:val="0"/>
                  <w:marBottom w:val="0"/>
                  <w:divBdr>
                    <w:top w:val="none" w:sz="0" w:space="0" w:color="auto"/>
                    <w:left w:val="none" w:sz="0" w:space="0" w:color="auto"/>
                    <w:bottom w:val="none" w:sz="0" w:space="0" w:color="auto"/>
                    <w:right w:val="none" w:sz="0" w:space="0" w:color="auto"/>
                  </w:divBdr>
                </w:div>
              </w:divsChild>
            </w:div>
            <w:div w:id="1551114465">
              <w:marLeft w:val="0"/>
              <w:marRight w:val="0"/>
              <w:marTop w:val="0"/>
              <w:marBottom w:val="0"/>
              <w:divBdr>
                <w:top w:val="none" w:sz="0" w:space="0" w:color="auto"/>
                <w:left w:val="none" w:sz="0" w:space="0" w:color="auto"/>
                <w:bottom w:val="none" w:sz="0" w:space="0" w:color="auto"/>
                <w:right w:val="none" w:sz="0" w:space="0" w:color="auto"/>
              </w:divBdr>
              <w:divsChild>
                <w:div w:id="1173883974">
                  <w:marLeft w:val="0"/>
                  <w:marRight w:val="0"/>
                  <w:marTop w:val="0"/>
                  <w:marBottom w:val="0"/>
                  <w:divBdr>
                    <w:top w:val="none" w:sz="0" w:space="0" w:color="auto"/>
                    <w:left w:val="none" w:sz="0" w:space="0" w:color="auto"/>
                    <w:bottom w:val="none" w:sz="0" w:space="0" w:color="auto"/>
                    <w:right w:val="none" w:sz="0" w:space="0" w:color="auto"/>
                  </w:divBdr>
                </w:div>
              </w:divsChild>
            </w:div>
            <w:div w:id="1593003894">
              <w:marLeft w:val="0"/>
              <w:marRight w:val="0"/>
              <w:marTop w:val="0"/>
              <w:marBottom w:val="0"/>
              <w:divBdr>
                <w:top w:val="none" w:sz="0" w:space="0" w:color="auto"/>
                <w:left w:val="none" w:sz="0" w:space="0" w:color="auto"/>
                <w:bottom w:val="none" w:sz="0" w:space="0" w:color="auto"/>
                <w:right w:val="none" w:sz="0" w:space="0" w:color="auto"/>
              </w:divBdr>
              <w:divsChild>
                <w:div w:id="272983743">
                  <w:marLeft w:val="0"/>
                  <w:marRight w:val="0"/>
                  <w:marTop w:val="0"/>
                  <w:marBottom w:val="0"/>
                  <w:divBdr>
                    <w:top w:val="none" w:sz="0" w:space="0" w:color="auto"/>
                    <w:left w:val="none" w:sz="0" w:space="0" w:color="auto"/>
                    <w:bottom w:val="none" w:sz="0" w:space="0" w:color="auto"/>
                    <w:right w:val="none" w:sz="0" w:space="0" w:color="auto"/>
                  </w:divBdr>
                </w:div>
              </w:divsChild>
            </w:div>
            <w:div w:id="1675842497">
              <w:marLeft w:val="0"/>
              <w:marRight w:val="0"/>
              <w:marTop w:val="0"/>
              <w:marBottom w:val="0"/>
              <w:divBdr>
                <w:top w:val="none" w:sz="0" w:space="0" w:color="auto"/>
                <w:left w:val="none" w:sz="0" w:space="0" w:color="auto"/>
                <w:bottom w:val="none" w:sz="0" w:space="0" w:color="auto"/>
                <w:right w:val="none" w:sz="0" w:space="0" w:color="auto"/>
              </w:divBdr>
              <w:divsChild>
                <w:div w:id="914244875">
                  <w:marLeft w:val="0"/>
                  <w:marRight w:val="0"/>
                  <w:marTop w:val="0"/>
                  <w:marBottom w:val="0"/>
                  <w:divBdr>
                    <w:top w:val="none" w:sz="0" w:space="0" w:color="auto"/>
                    <w:left w:val="none" w:sz="0" w:space="0" w:color="auto"/>
                    <w:bottom w:val="none" w:sz="0" w:space="0" w:color="auto"/>
                    <w:right w:val="none" w:sz="0" w:space="0" w:color="auto"/>
                  </w:divBdr>
                </w:div>
              </w:divsChild>
            </w:div>
            <w:div w:id="1694110977">
              <w:marLeft w:val="0"/>
              <w:marRight w:val="0"/>
              <w:marTop w:val="0"/>
              <w:marBottom w:val="0"/>
              <w:divBdr>
                <w:top w:val="none" w:sz="0" w:space="0" w:color="auto"/>
                <w:left w:val="none" w:sz="0" w:space="0" w:color="auto"/>
                <w:bottom w:val="none" w:sz="0" w:space="0" w:color="auto"/>
                <w:right w:val="none" w:sz="0" w:space="0" w:color="auto"/>
              </w:divBdr>
              <w:divsChild>
                <w:div w:id="1735734098">
                  <w:marLeft w:val="0"/>
                  <w:marRight w:val="0"/>
                  <w:marTop w:val="0"/>
                  <w:marBottom w:val="0"/>
                  <w:divBdr>
                    <w:top w:val="none" w:sz="0" w:space="0" w:color="auto"/>
                    <w:left w:val="none" w:sz="0" w:space="0" w:color="auto"/>
                    <w:bottom w:val="none" w:sz="0" w:space="0" w:color="auto"/>
                    <w:right w:val="none" w:sz="0" w:space="0" w:color="auto"/>
                  </w:divBdr>
                </w:div>
              </w:divsChild>
            </w:div>
            <w:div w:id="2078937071">
              <w:marLeft w:val="0"/>
              <w:marRight w:val="0"/>
              <w:marTop w:val="0"/>
              <w:marBottom w:val="0"/>
              <w:divBdr>
                <w:top w:val="none" w:sz="0" w:space="0" w:color="auto"/>
                <w:left w:val="none" w:sz="0" w:space="0" w:color="auto"/>
                <w:bottom w:val="none" w:sz="0" w:space="0" w:color="auto"/>
                <w:right w:val="none" w:sz="0" w:space="0" w:color="auto"/>
              </w:divBdr>
              <w:divsChild>
                <w:div w:id="1454208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6928756">
      <w:bodyDiv w:val="1"/>
      <w:marLeft w:val="0"/>
      <w:marRight w:val="0"/>
      <w:marTop w:val="0"/>
      <w:marBottom w:val="0"/>
      <w:divBdr>
        <w:top w:val="none" w:sz="0" w:space="0" w:color="auto"/>
        <w:left w:val="none" w:sz="0" w:space="0" w:color="auto"/>
        <w:bottom w:val="none" w:sz="0" w:space="0" w:color="auto"/>
        <w:right w:val="none" w:sz="0" w:space="0" w:color="auto"/>
      </w:divBdr>
    </w:div>
    <w:div w:id="370766653">
      <w:bodyDiv w:val="1"/>
      <w:marLeft w:val="0"/>
      <w:marRight w:val="0"/>
      <w:marTop w:val="0"/>
      <w:marBottom w:val="0"/>
      <w:divBdr>
        <w:top w:val="none" w:sz="0" w:space="0" w:color="auto"/>
        <w:left w:val="none" w:sz="0" w:space="0" w:color="auto"/>
        <w:bottom w:val="none" w:sz="0" w:space="0" w:color="auto"/>
        <w:right w:val="none" w:sz="0" w:space="0" w:color="auto"/>
      </w:divBdr>
      <w:divsChild>
        <w:div w:id="209650702">
          <w:marLeft w:val="0"/>
          <w:marRight w:val="0"/>
          <w:marTop w:val="0"/>
          <w:marBottom w:val="0"/>
          <w:divBdr>
            <w:top w:val="single" w:sz="2" w:space="0" w:color="E3E3E3"/>
            <w:left w:val="single" w:sz="2" w:space="0" w:color="E3E3E3"/>
            <w:bottom w:val="single" w:sz="2" w:space="0" w:color="E3E3E3"/>
            <w:right w:val="single" w:sz="2" w:space="0" w:color="E3E3E3"/>
          </w:divBdr>
          <w:divsChild>
            <w:div w:id="1985695219">
              <w:marLeft w:val="0"/>
              <w:marRight w:val="0"/>
              <w:marTop w:val="0"/>
              <w:marBottom w:val="0"/>
              <w:divBdr>
                <w:top w:val="single" w:sz="2" w:space="0" w:color="E3E3E3"/>
                <w:left w:val="single" w:sz="2" w:space="0" w:color="E3E3E3"/>
                <w:bottom w:val="single" w:sz="2" w:space="0" w:color="E3E3E3"/>
                <w:right w:val="single" w:sz="2" w:space="0" w:color="E3E3E3"/>
              </w:divBdr>
              <w:divsChild>
                <w:div w:id="1605453522">
                  <w:marLeft w:val="0"/>
                  <w:marRight w:val="0"/>
                  <w:marTop w:val="0"/>
                  <w:marBottom w:val="0"/>
                  <w:divBdr>
                    <w:top w:val="single" w:sz="2" w:space="0" w:color="E3E3E3"/>
                    <w:left w:val="single" w:sz="2" w:space="0" w:color="E3E3E3"/>
                    <w:bottom w:val="single" w:sz="2" w:space="0" w:color="E3E3E3"/>
                    <w:right w:val="single" w:sz="2" w:space="0" w:color="E3E3E3"/>
                  </w:divBdr>
                  <w:divsChild>
                    <w:div w:id="918176989">
                      <w:marLeft w:val="0"/>
                      <w:marRight w:val="0"/>
                      <w:marTop w:val="0"/>
                      <w:marBottom w:val="0"/>
                      <w:divBdr>
                        <w:top w:val="single" w:sz="2" w:space="0" w:color="E3E3E3"/>
                        <w:left w:val="single" w:sz="2" w:space="0" w:color="E3E3E3"/>
                        <w:bottom w:val="single" w:sz="2" w:space="0" w:color="E3E3E3"/>
                        <w:right w:val="single" w:sz="2" w:space="0" w:color="E3E3E3"/>
                      </w:divBdr>
                      <w:divsChild>
                        <w:div w:id="1120993655">
                          <w:marLeft w:val="0"/>
                          <w:marRight w:val="0"/>
                          <w:marTop w:val="0"/>
                          <w:marBottom w:val="0"/>
                          <w:divBdr>
                            <w:top w:val="single" w:sz="2" w:space="0" w:color="E3E3E3"/>
                            <w:left w:val="single" w:sz="2" w:space="0" w:color="E3E3E3"/>
                            <w:bottom w:val="single" w:sz="2" w:space="0" w:color="E3E3E3"/>
                            <w:right w:val="single" w:sz="2" w:space="0" w:color="E3E3E3"/>
                          </w:divBdr>
                          <w:divsChild>
                            <w:div w:id="1808628009">
                              <w:marLeft w:val="0"/>
                              <w:marRight w:val="0"/>
                              <w:marTop w:val="0"/>
                              <w:marBottom w:val="0"/>
                              <w:divBdr>
                                <w:top w:val="single" w:sz="2" w:space="0" w:color="E3E3E3"/>
                                <w:left w:val="single" w:sz="2" w:space="0" w:color="E3E3E3"/>
                                <w:bottom w:val="single" w:sz="2" w:space="0" w:color="E3E3E3"/>
                                <w:right w:val="single" w:sz="2" w:space="0" w:color="E3E3E3"/>
                              </w:divBdr>
                              <w:divsChild>
                                <w:div w:id="646473841">
                                  <w:marLeft w:val="0"/>
                                  <w:marRight w:val="0"/>
                                  <w:marTop w:val="100"/>
                                  <w:marBottom w:val="100"/>
                                  <w:divBdr>
                                    <w:top w:val="single" w:sz="2" w:space="0" w:color="E3E3E3"/>
                                    <w:left w:val="single" w:sz="2" w:space="0" w:color="E3E3E3"/>
                                    <w:bottom w:val="single" w:sz="2" w:space="0" w:color="E3E3E3"/>
                                    <w:right w:val="single" w:sz="2" w:space="0" w:color="E3E3E3"/>
                                  </w:divBdr>
                                  <w:divsChild>
                                    <w:div w:id="1949775690">
                                      <w:marLeft w:val="0"/>
                                      <w:marRight w:val="0"/>
                                      <w:marTop w:val="0"/>
                                      <w:marBottom w:val="0"/>
                                      <w:divBdr>
                                        <w:top w:val="single" w:sz="2" w:space="0" w:color="E3E3E3"/>
                                        <w:left w:val="single" w:sz="2" w:space="0" w:color="E3E3E3"/>
                                        <w:bottom w:val="single" w:sz="2" w:space="0" w:color="E3E3E3"/>
                                        <w:right w:val="single" w:sz="2" w:space="0" w:color="E3E3E3"/>
                                      </w:divBdr>
                                      <w:divsChild>
                                        <w:div w:id="601111209">
                                          <w:marLeft w:val="0"/>
                                          <w:marRight w:val="0"/>
                                          <w:marTop w:val="0"/>
                                          <w:marBottom w:val="0"/>
                                          <w:divBdr>
                                            <w:top w:val="single" w:sz="2" w:space="0" w:color="E3E3E3"/>
                                            <w:left w:val="single" w:sz="2" w:space="0" w:color="E3E3E3"/>
                                            <w:bottom w:val="single" w:sz="2" w:space="0" w:color="E3E3E3"/>
                                            <w:right w:val="single" w:sz="2" w:space="0" w:color="E3E3E3"/>
                                          </w:divBdr>
                                          <w:divsChild>
                                            <w:div w:id="1826509143">
                                              <w:marLeft w:val="0"/>
                                              <w:marRight w:val="0"/>
                                              <w:marTop w:val="0"/>
                                              <w:marBottom w:val="0"/>
                                              <w:divBdr>
                                                <w:top w:val="single" w:sz="2" w:space="0" w:color="E3E3E3"/>
                                                <w:left w:val="single" w:sz="2" w:space="0" w:color="E3E3E3"/>
                                                <w:bottom w:val="single" w:sz="2" w:space="0" w:color="E3E3E3"/>
                                                <w:right w:val="single" w:sz="2" w:space="0" w:color="E3E3E3"/>
                                              </w:divBdr>
                                              <w:divsChild>
                                                <w:div w:id="124588012">
                                                  <w:marLeft w:val="0"/>
                                                  <w:marRight w:val="0"/>
                                                  <w:marTop w:val="0"/>
                                                  <w:marBottom w:val="0"/>
                                                  <w:divBdr>
                                                    <w:top w:val="single" w:sz="2" w:space="0" w:color="E3E3E3"/>
                                                    <w:left w:val="single" w:sz="2" w:space="0" w:color="E3E3E3"/>
                                                    <w:bottom w:val="single" w:sz="2" w:space="0" w:color="E3E3E3"/>
                                                    <w:right w:val="single" w:sz="2" w:space="0" w:color="E3E3E3"/>
                                                  </w:divBdr>
                                                  <w:divsChild>
                                                    <w:div w:id="1024788844">
                                                      <w:marLeft w:val="0"/>
                                                      <w:marRight w:val="0"/>
                                                      <w:marTop w:val="0"/>
                                                      <w:marBottom w:val="0"/>
                                                      <w:divBdr>
                                                        <w:top w:val="single" w:sz="2" w:space="0" w:color="E3E3E3"/>
                                                        <w:left w:val="single" w:sz="2" w:space="0" w:color="E3E3E3"/>
                                                        <w:bottom w:val="single" w:sz="2" w:space="0" w:color="E3E3E3"/>
                                                        <w:right w:val="single" w:sz="2" w:space="0" w:color="E3E3E3"/>
                                                      </w:divBdr>
                                                      <w:divsChild>
                                                        <w:div w:id="63205331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136876314">
          <w:marLeft w:val="0"/>
          <w:marRight w:val="0"/>
          <w:marTop w:val="0"/>
          <w:marBottom w:val="0"/>
          <w:divBdr>
            <w:top w:val="none" w:sz="0" w:space="0" w:color="auto"/>
            <w:left w:val="none" w:sz="0" w:space="0" w:color="auto"/>
            <w:bottom w:val="none" w:sz="0" w:space="0" w:color="auto"/>
            <w:right w:val="none" w:sz="0" w:space="0" w:color="auto"/>
          </w:divBdr>
        </w:div>
      </w:divsChild>
    </w:div>
    <w:div w:id="372080559">
      <w:bodyDiv w:val="1"/>
      <w:marLeft w:val="0"/>
      <w:marRight w:val="0"/>
      <w:marTop w:val="0"/>
      <w:marBottom w:val="0"/>
      <w:divBdr>
        <w:top w:val="none" w:sz="0" w:space="0" w:color="auto"/>
        <w:left w:val="none" w:sz="0" w:space="0" w:color="auto"/>
        <w:bottom w:val="none" w:sz="0" w:space="0" w:color="auto"/>
        <w:right w:val="none" w:sz="0" w:space="0" w:color="auto"/>
      </w:divBdr>
    </w:div>
    <w:div w:id="378212837">
      <w:bodyDiv w:val="1"/>
      <w:marLeft w:val="0"/>
      <w:marRight w:val="0"/>
      <w:marTop w:val="0"/>
      <w:marBottom w:val="0"/>
      <w:divBdr>
        <w:top w:val="none" w:sz="0" w:space="0" w:color="auto"/>
        <w:left w:val="none" w:sz="0" w:space="0" w:color="auto"/>
        <w:bottom w:val="none" w:sz="0" w:space="0" w:color="auto"/>
        <w:right w:val="none" w:sz="0" w:space="0" w:color="auto"/>
      </w:divBdr>
      <w:divsChild>
        <w:div w:id="7372221">
          <w:marLeft w:val="0"/>
          <w:marRight w:val="0"/>
          <w:marTop w:val="0"/>
          <w:marBottom w:val="120"/>
          <w:divBdr>
            <w:top w:val="none" w:sz="0" w:space="0" w:color="auto"/>
            <w:left w:val="none" w:sz="0" w:space="0" w:color="auto"/>
            <w:bottom w:val="none" w:sz="0" w:space="0" w:color="auto"/>
            <w:right w:val="none" w:sz="0" w:space="0" w:color="auto"/>
          </w:divBdr>
        </w:div>
        <w:div w:id="223296426">
          <w:marLeft w:val="0"/>
          <w:marRight w:val="0"/>
          <w:marTop w:val="0"/>
          <w:marBottom w:val="240"/>
          <w:divBdr>
            <w:top w:val="none" w:sz="0" w:space="0" w:color="auto"/>
            <w:left w:val="none" w:sz="0" w:space="0" w:color="auto"/>
            <w:bottom w:val="none" w:sz="0" w:space="0" w:color="auto"/>
            <w:right w:val="none" w:sz="0" w:space="0" w:color="auto"/>
          </w:divBdr>
        </w:div>
        <w:div w:id="302928430">
          <w:marLeft w:val="0"/>
          <w:marRight w:val="0"/>
          <w:marTop w:val="0"/>
          <w:marBottom w:val="120"/>
          <w:divBdr>
            <w:top w:val="none" w:sz="0" w:space="0" w:color="auto"/>
            <w:left w:val="none" w:sz="0" w:space="0" w:color="auto"/>
            <w:bottom w:val="none" w:sz="0" w:space="0" w:color="auto"/>
            <w:right w:val="none" w:sz="0" w:space="0" w:color="auto"/>
          </w:divBdr>
        </w:div>
        <w:div w:id="519776299">
          <w:marLeft w:val="0"/>
          <w:marRight w:val="0"/>
          <w:marTop w:val="0"/>
          <w:marBottom w:val="240"/>
          <w:divBdr>
            <w:top w:val="none" w:sz="0" w:space="0" w:color="auto"/>
            <w:left w:val="none" w:sz="0" w:space="0" w:color="auto"/>
            <w:bottom w:val="none" w:sz="0" w:space="0" w:color="auto"/>
            <w:right w:val="none" w:sz="0" w:space="0" w:color="auto"/>
          </w:divBdr>
        </w:div>
        <w:div w:id="974337294">
          <w:marLeft w:val="0"/>
          <w:marRight w:val="0"/>
          <w:marTop w:val="0"/>
          <w:marBottom w:val="120"/>
          <w:divBdr>
            <w:top w:val="none" w:sz="0" w:space="0" w:color="auto"/>
            <w:left w:val="none" w:sz="0" w:space="0" w:color="auto"/>
            <w:bottom w:val="none" w:sz="0" w:space="0" w:color="auto"/>
            <w:right w:val="none" w:sz="0" w:space="0" w:color="auto"/>
          </w:divBdr>
        </w:div>
        <w:div w:id="1161578858">
          <w:marLeft w:val="0"/>
          <w:marRight w:val="0"/>
          <w:marTop w:val="0"/>
          <w:marBottom w:val="120"/>
          <w:divBdr>
            <w:top w:val="none" w:sz="0" w:space="0" w:color="auto"/>
            <w:left w:val="none" w:sz="0" w:space="0" w:color="auto"/>
            <w:bottom w:val="none" w:sz="0" w:space="0" w:color="auto"/>
            <w:right w:val="none" w:sz="0" w:space="0" w:color="auto"/>
          </w:divBdr>
        </w:div>
        <w:div w:id="1212157331">
          <w:marLeft w:val="0"/>
          <w:marRight w:val="0"/>
          <w:marTop w:val="0"/>
          <w:marBottom w:val="120"/>
          <w:divBdr>
            <w:top w:val="none" w:sz="0" w:space="0" w:color="auto"/>
            <w:left w:val="none" w:sz="0" w:space="0" w:color="auto"/>
            <w:bottom w:val="none" w:sz="0" w:space="0" w:color="auto"/>
            <w:right w:val="none" w:sz="0" w:space="0" w:color="auto"/>
          </w:divBdr>
        </w:div>
        <w:div w:id="1325477629">
          <w:marLeft w:val="0"/>
          <w:marRight w:val="0"/>
          <w:marTop w:val="0"/>
          <w:marBottom w:val="120"/>
          <w:divBdr>
            <w:top w:val="none" w:sz="0" w:space="0" w:color="auto"/>
            <w:left w:val="none" w:sz="0" w:space="0" w:color="auto"/>
            <w:bottom w:val="none" w:sz="0" w:space="0" w:color="auto"/>
            <w:right w:val="none" w:sz="0" w:space="0" w:color="auto"/>
          </w:divBdr>
        </w:div>
        <w:div w:id="1358239016">
          <w:marLeft w:val="0"/>
          <w:marRight w:val="0"/>
          <w:marTop w:val="0"/>
          <w:marBottom w:val="120"/>
          <w:divBdr>
            <w:top w:val="none" w:sz="0" w:space="0" w:color="auto"/>
            <w:left w:val="none" w:sz="0" w:space="0" w:color="auto"/>
            <w:bottom w:val="none" w:sz="0" w:space="0" w:color="auto"/>
            <w:right w:val="none" w:sz="0" w:space="0" w:color="auto"/>
          </w:divBdr>
        </w:div>
        <w:div w:id="2026589687">
          <w:marLeft w:val="0"/>
          <w:marRight w:val="0"/>
          <w:marTop w:val="0"/>
          <w:marBottom w:val="120"/>
          <w:divBdr>
            <w:top w:val="none" w:sz="0" w:space="0" w:color="auto"/>
            <w:left w:val="none" w:sz="0" w:space="0" w:color="auto"/>
            <w:bottom w:val="none" w:sz="0" w:space="0" w:color="auto"/>
            <w:right w:val="none" w:sz="0" w:space="0" w:color="auto"/>
          </w:divBdr>
        </w:div>
        <w:div w:id="2084988630">
          <w:marLeft w:val="0"/>
          <w:marRight w:val="0"/>
          <w:marTop w:val="0"/>
          <w:marBottom w:val="240"/>
          <w:divBdr>
            <w:top w:val="none" w:sz="0" w:space="0" w:color="auto"/>
            <w:left w:val="none" w:sz="0" w:space="0" w:color="auto"/>
            <w:bottom w:val="none" w:sz="0" w:space="0" w:color="auto"/>
            <w:right w:val="none" w:sz="0" w:space="0" w:color="auto"/>
          </w:divBdr>
        </w:div>
      </w:divsChild>
    </w:div>
    <w:div w:id="459226299">
      <w:bodyDiv w:val="1"/>
      <w:marLeft w:val="0"/>
      <w:marRight w:val="0"/>
      <w:marTop w:val="0"/>
      <w:marBottom w:val="0"/>
      <w:divBdr>
        <w:top w:val="none" w:sz="0" w:space="0" w:color="auto"/>
        <w:left w:val="none" w:sz="0" w:space="0" w:color="auto"/>
        <w:bottom w:val="none" w:sz="0" w:space="0" w:color="auto"/>
        <w:right w:val="none" w:sz="0" w:space="0" w:color="auto"/>
      </w:divBdr>
    </w:div>
    <w:div w:id="494343226">
      <w:bodyDiv w:val="1"/>
      <w:marLeft w:val="0"/>
      <w:marRight w:val="0"/>
      <w:marTop w:val="0"/>
      <w:marBottom w:val="0"/>
      <w:divBdr>
        <w:top w:val="none" w:sz="0" w:space="0" w:color="auto"/>
        <w:left w:val="none" w:sz="0" w:space="0" w:color="auto"/>
        <w:bottom w:val="none" w:sz="0" w:space="0" w:color="auto"/>
        <w:right w:val="none" w:sz="0" w:space="0" w:color="auto"/>
      </w:divBdr>
      <w:divsChild>
        <w:div w:id="1825781491">
          <w:marLeft w:val="446"/>
          <w:marRight w:val="0"/>
          <w:marTop w:val="0"/>
          <w:marBottom w:val="0"/>
          <w:divBdr>
            <w:top w:val="none" w:sz="0" w:space="0" w:color="auto"/>
            <w:left w:val="none" w:sz="0" w:space="0" w:color="auto"/>
            <w:bottom w:val="none" w:sz="0" w:space="0" w:color="auto"/>
            <w:right w:val="none" w:sz="0" w:space="0" w:color="auto"/>
          </w:divBdr>
        </w:div>
      </w:divsChild>
    </w:div>
    <w:div w:id="529296423">
      <w:bodyDiv w:val="1"/>
      <w:marLeft w:val="0"/>
      <w:marRight w:val="0"/>
      <w:marTop w:val="0"/>
      <w:marBottom w:val="0"/>
      <w:divBdr>
        <w:top w:val="none" w:sz="0" w:space="0" w:color="auto"/>
        <w:left w:val="none" w:sz="0" w:space="0" w:color="auto"/>
        <w:bottom w:val="none" w:sz="0" w:space="0" w:color="auto"/>
        <w:right w:val="none" w:sz="0" w:space="0" w:color="auto"/>
      </w:divBdr>
    </w:div>
    <w:div w:id="648678025">
      <w:bodyDiv w:val="1"/>
      <w:marLeft w:val="0"/>
      <w:marRight w:val="0"/>
      <w:marTop w:val="0"/>
      <w:marBottom w:val="0"/>
      <w:divBdr>
        <w:top w:val="none" w:sz="0" w:space="0" w:color="auto"/>
        <w:left w:val="none" w:sz="0" w:space="0" w:color="auto"/>
        <w:bottom w:val="none" w:sz="0" w:space="0" w:color="auto"/>
        <w:right w:val="none" w:sz="0" w:space="0" w:color="auto"/>
      </w:divBdr>
      <w:divsChild>
        <w:div w:id="521627753">
          <w:marLeft w:val="0"/>
          <w:marRight w:val="0"/>
          <w:marTop w:val="0"/>
          <w:marBottom w:val="0"/>
          <w:divBdr>
            <w:top w:val="none" w:sz="0" w:space="0" w:color="auto"/>
            <w:left w:val="none" w:sz="0" w:space="0" w:color="auto"/>
            <w:bottom w:val="none" w:sz="0" w:space="0" w:color="auto"/>
            <w:right w:val="none" w:sz="0" w:space="0" w:color="auto"/>
          </w:divBdr>
          <w:divsChild>
            <w:div w:id="1859655232">
              <w:marLeft w:val="0"/>
              <w:marRight w:val="0"/>
              <w:marTop w:val="0"/>
              <w:marBottom w:val="0"/>
              <w:divBdr>
                <w:top w:val="none" w:sz="0" w:space="0" w:color="auto"/>
                <w:left w:val="none" w:sz="0" w:space="0" w:color="auto"/>
                <w:bottom w:val="none" w:sz="0" w:space="0" w:color="auto"/>
                <w:right w:val="none" w:sz="0" w:space="0" w:color="auto"/>
              </w:divBdr>
            </w:div>
            <w:div w:id="280040583">
              <w:marLeft w:val="0"/>
              <w:marRight w:val="0"/>
              <w:marTop w:val="0"/>
              <w:marBottom w:val="0"/>
              <w:divBdr>
                <w:top w:val="none" w:sz="0" w:space="0" w:color="auto"/>
                <w:left w:val="none" w:sz="0" w:space="0" w:color="auto"/>
                <w:bottom w:val="none" w:sz="0" w:space="0" w:color="auto"/>
                <w:right w:val="none" w:sz="0" w:space="0" w:color="auto"/>
              </w:divBdr>
            </w:div>
            <w:div w:id="299001741">
              <w:marLeft w:val="0"/>
              <w:marRight w:val="0"/>
              <w:marTop w:val="0"/>
              <w:marBottom w:val="0"/>
              <w:divBdr>
                <w:top w:val="none" w:sz="0" w:space="0" w:color="auto"/>
                <w:left w:val="none" w:sz="0" w:space="0" w:color="auto"/>
                <w:bottom w:val="none" w:sz="0" w:space="0" w:color="auto"/>
                <w:right w:val="none" w:sz="0" w:space="0" w:color="auto"/>
              </w:divBdr>
            </w:div>
            <w:div w:id="824128465">
              <w:marLeft w:val="0"/>
              <w:marRight w:val="0"/>
              <w:marTop w:val="0"/>
              <w:marBottom w:val="0"/>
              <w:divBdr>
                <w:top w:val="none" w:sz="0" w:space="0" w:color="auto"/>
                <w:left w:val="none" w:sz="0" w:space="0" w:color="auto"/>
                <w:bottom w:val="none" w:sz="0" w:space="0" w:color="auto"/>
                <w:right w:val="none" w:sz="0" w:space="0" w:color="auto"/>
              </w:divBdr>
            </w:div>
            <w:div w:id="2039889488">
              <w:marLeft w:val="0"/>
              <w:marRight w:val="0"/>
              <w:marTop w:val="0"/>
              <w:marBottom w:val="0"/>
              <w:divBdr>
                <w:top w:val="none" w:sz="0" w:space="0" w:color="auto"/>
                <w:left w:val="none" w:sz="0" w:space="0" w:color="auto"/>
                <w:bottom w:val="none" w:sz="0" w:space="0" w:color="auto"/>
                <w:right w:val="none" w:sz="0" w:space="0" w:color="auto"/>
              </w:divBdr>
            </w:div>
            <w:div w:id="508062813">
              <w:marLeft w:val="0"/>
              <w:marRight w:val="0"/>
              <w:marTop w:val="0"/>
              <w:marBottom w:val="0"/>
              <w:divBdr>
                <w:top w:val="none" w:sz="0" w:space="0" w:color="auto"/>
                <w:left w:val="none" w:sz="0" w:space="0" w:color="auto"/>
                <w:bottom w:val="none" w:sz="0" w:space="0" w:color="auto"/>
                <w:right w:val="none" w:sz="0" w:space="0" w:color="auto"/>
              </w:divBdr>
            </w:div>
            <w:div w:id="1126197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2126018">
      <w:bodyDiv w:val="1"/>
      <w:marLeft w:val="0"/>
      <w:marRight w:val="0"/>
      <w:marTop w:val="0"/>
      <w:marBottom w:val="0"/>
      <w:divBdr>
        <w:top w:val="none" w:sz="0" w:space="0" w:color="auto"/>
        <w:left w:val="none" w:sz="0" w:space="0" w:color="auto"/>
        <w:bottom w:val="none" w:sz="0" w:space="0" w:color="auto"/>
        <w:right w:val="none" w:sz="0" w:space="0" w:color="auto"/>
      </w:divBdr>
    </w:div>
    <w:div w:id="694694708">
      <w:bodyDiv w:val="1"/>
      <w:marLeft w:val="0"/>
      <w:marRight w:val="0"/>
      <w:marTop w:val="0"/>
      <w:marBottom w:val="0"/>
      <w:divBdr>
        <w:top w:val="none" w:sz="0" w:space="0" w:color="auto"/>
        <w:left w:val="none" w:sz="0" w:space="0" w:color="auto"/>
        <w:bottom w:val="none" w:sz="0" w:space="0" w:color="auto"/>
        <w:right w:val="none" w:sz="0" w:space="0" w:color="auto"/>
      </w:divBdr>
    </w:div>
    <w:div w:id="757364563">
      <w:bodyDiv w:val="1"/>
      <w:marLeft w:val="0"/>
      <w:marRight w:val="0"/>
      <w:marTop w:val="0"/>
      <w:marBottom w:val="0"/>
      <w:divBdr>
        <w:top w:val="none" w:sz="0" w:space="0" w:color="auto"/>
        <w:left w:val="none" w:sz="0" w:space="0" w:color="auto"/>
        <w:bottom w:val="none" w:sz="0" w:space="0" w:color="auto"/>
        <w:right w:val="none" w:sz="0" w:space="0" w:color="auto"/>
      </w:divBdr>
      <w:divsChild>
        <w:div w:id="960574922">
          <w:marLeft w:val="446"/>
          <w:marRight w:val="0"/>
          <w:marTop w:val="0"/>
          <w:marBottom w:val="120"/>
          <w:divBdr>
            <w:top w:val="none" w:sz="0" w:space="0" w:color="auto"/>
            <w:left w:val="none" w:sz="0" w:space="0" w:color="auto"/>
            <w:bottom w:val="none" w:sz="0" w:space="0" w:color="auto"/>
            <w:right w:val="none" w:sz="0" w:space="0" w:color="auto"/>
          </w:divBdr>
        </w:div>
        <w:div w:id="1043477723">
          <w:marLeft w:val="446"/>
          <w:marRight w:val="0"/>
          <w:marTop w:val="0"/>
          <w:marBottom w:val="120"/>
          <w:divBdr>
            <w:top w:val="none" w:sz="0" w:space="0" w:color="auto"/>
            <w:left w:val="none" w:sz="0" w:space="0" w:color="auto"/>
            <w:bottom w:val="none" w:sz="0" w:space="0" w:color="auto"/>
            <w:right w:val="none" w:sz="0" w:space="0" w:color="auto"/>
          </w:divBdr>
        </w:div>
        <w:div w:id="1094473057">
          <w:marLeft w:val="446"/>
          <w:marRight w:val="0"/>
          <w:marTop w:val="0"/>
          <w:marBottom w:val="120"/>
          <w:divBdr>
            <w:top w:val="none" w:sz="0" w:space="0" w:color="auto"/>
            <w:left w:val="none" w:sz="0" w:space="0" w:color="auto"/>
            <w:bottom w:val="none" w:sz="0" w:space="0" w:color="auto"/>
            <w:right w:val="none" w:sz="0" w:space="0" w:color="auto"/>
          </w:divBdr>
        </w:div>
        <w:div w:id="1979991053">
          <w:marLeft w:val="446"/>
          <w:marRight w:val="0"/>
          <w:marTop w:val="0"/>
          <w:marBottom w:val="120"/>
          <w:divBdr>
            <w:top w:val="none" w:sz="0" w:space="0" w:color="auto"/>
            <w:left w:val="none" w:sz="0" w:space="0" w:color="auto"/>
            <w:bottom w:val="none" w:sz="0" w:space="0" w:color="auto"/>
            <w:right w:val="none" w:sz="0" w:space="0" w:color="auto"/>
          </w:divBdr>
        </w:div>
      </w:divsChild>
    </w:div>
    <w:div w:id="781342874">
      <w:bodyDiv w:val="1"/>
      <w:marLeft w:val="0"/>
      <w:marRight w:val="0"/>
      <w:marTop w:val="0"/>
      <w:marBottom w:val="0"/>
      <w:divBdr>
        <w:top w:val="none" w:sz="0" w:space="0" w:color="auto"/>
        <w:left w:val="none" w:sz="0" w:space="0" w:color="auto"/>
        <w:bottom w:val="none" w:sz="0" w:space="0" w:color="auto"/>
        <w:right w:val="none" w:sz="0" w:space="0" w:color="auto"/>
      </w:divBdr>
    </w:div>
    <w:div w:id="793909722">
      <w:bodyDiv w:val="1"/>
      <w:marLeft w:val="0"/>
      <w:marRight w:val="0"/>
      <w:marTop w:val="0"/>
      <w:marBottom w:val="0"/>
      <w:divBdr>
        <w:top w:val="none" w:sz="0" w:space="0" w:color="auto"/>
        <w:left w:val="none" w:sz="0" w:space="0" w:color="auto"/>
        <w:bottom w:val="none" w:sz="0" w:space="0" w:color="auto"/>
        <w:right w:val="none" w:sz="0" w:space="0" w:color="auto"/>
      </w:divBdr>
    </w:div>
    <w:div w:id="808593001">
      <w:bodyDiv w:val="1"/>
      <w:marLeft w:val="0"/>
      <w:marRight w:val="0"/>
      <w:marTop w:val="0"/>
      <w:marBottom w:val="0"/>
      <w:divBdr>
        <w:top w:val="none" w:sz="0" w:space="0" w:color="auto"/>
        <w:left w:val="none" w:sz="0" w:space="0" w:color="auto"/>
        <w:bottom w:val="none" w:sz="0" w:space="0" w:color="auto"/>
        <w:right w:val="none" w:sz="0" w:space="0" w:color="auto"/>
      </w:divBdr>
      <w:divsChild>
        <w:div w:id="417755933">
          <w:marLeft w:val="0"/>
          <w:marRight w:val="0"/>
          <w:marTop w:val="0"/>
          <w:marBottom w:val="0"/>
          <w:divBdr>
            <w:top w:val="none" w:sz="0" w:space="0" w:color="auto"/>
            <w:left w:val="none" w:sz="0" w:space="0" w:color="auto"/>
            <w:bottom w:val="none" w:sz="0" w:space="0" w:color="auto"/>
            <w:right w:val="none" w:sz="0" w:space="0" w:color="auto"/>
          </w:divBdr>
          <w:divsChild>
            <w:div w:id="598373992">
              <w:marLeft w:val="-75"/>
              <w:marRight w:val="0"/>
              <w:marTop w:val="30"/>
              <w:marBottom w:val="30"/>
              <w:divBdr>
                <w:top w:val="none" w:sz="0" w:space="0" w:color="auto"/>
                <w:left w:val="none" w:sz="0" w:space="0" w:color="auto"/>
                <w:bottom w:val="none" w:sz="0" w:space="0" w:color="auto"/>
                <w:right w:val="none" w:sz="0" w:space="0" w:color="auto"/>
              </w:divBdr>
              <w:divsChild>
                <w:div w:id="86654626">
                  <w:marLeft w:val="0"/>
                  <w:marRight w:val="0"/>
                  <w:marTop w:val="0"/>
                  <w:marBottom w:val="0"/>
                  <w:divBdr>
                    <w:top w:val="none" w:sz="0" w:space="0" w:color="auto"/>
                    <w:left w:val="none" w:sz="0" w:space="0" w:color="auto"/>
                    <w:bottom w:val="none" w:sz="0" w:space="0" w:color="auto"/>
                    <w:right w:val="none" w:sz="0" w:space="0" w:color="auto"/>
                  </w:divBdr>
                  <w:divsChild>
                    <w:div w:id="658578784">
                      <w:marLeft w:val="0"/>
                      <w:marRight w:val="0"/>
                      <w:marTop w:val="0"/>
                      <w:marBottom w:val="0"/>
                      <w:divBdr>
                        <w:top w:val="none" w:sz="0" w:space="0" w:color="auto"/>
                        <w:left w:val="none" w:sz="0" w:space="0" w:color="auto"/>
                        <w:bottom w:val="none" w:sz="0" w:space="0" w:color="auto"/>
                        <w:right w:val="none" w:sz="0" w:space="0" w:color="auto"/>
                      </w:divBdr>
                    </w:div>
                  </w:divsChild>
                </w:div>
                <w:div w:id="579749981">
                  <w:marLeft w:val="0"/>
                  <w:marRight w:val="0"/>
                  <w:marTop w:val="0"/>
                  <w:marBottom w:val="0"/>
                  <w:divBdr>
                    <w:top w:val="none" w:sz="0" w:space="0" w:color="auto"/>
                    <w:left w:val="none" w:sz="0" w:space="0" w:color="auto"/>
                    <w:bottom w:val="none" w:sz="0" w:space="0" w:color="auto"/>
                    <w:right w:val="none" w:sz="0" w:space="0" w:color="auto"/>
                  </w:divBdr>
                  <w:divsChild>
                    <w:div w:id="1952204906">
                      <w:marLeft w:val="0"/>
                      <w:marRight w:val="0"/>
                      <w:marTop w:val="0"/>
                      <w:marBottom w:val="0"/>
                      <w:divBdr>
                        <w:top w:val="none" w:sz="0" w:space="0" w:color="auto"/>
                        <w:left w:val="none" w:sz="0" w:space="0" w:color="auto"/>
                        <w:bottom w:val="none" w:sz="0" w:space="0" w:color="auto"/>
                        <w:right w:val="none" w:sz="0" w:space="0" w:color="auto"/>
                      </w:divBdr>
                    </w:div>
                  </w:divsChild>
                </w:div>
                <w:div w:id="639188019">
                  <w:marLeft w:val="0"/>
                  <w:marRight w:val="0"/>
                  <w:marTop w:val="0"/>
                  <w:marBottom w:val="0"/>
                  <w:divBdr>
                    <w:top w:val="none" w:sz="0" w:space="0" w:color="auto"/>
                    <w:left w:val="none" w:sz="0" w:space="0" w:color="auto"/>
                    <w:bottom w:val="none" w:sz="0" w:space="0" w:color="auto"/>
                    <w:right w:val="none" w:sz="0" w:space="0" w:color="auto"/>
                  </w:divBdr>
                  <w:divsChild>
                    <w:div w:id="805661184">
                      <w:marLeft w:val="0"/>
                      <w:marRight w:val="0"/>
                      <w:marTop w:val="0"/>
                      <w:marBottom w:val="0"/>
                      <w:divBdr>
                        <w:top w:val="none" w:sz="0" w:space="0" w:color="auto"/>
                        <w:left w:val="none" w:sz="0" w:space="0" w:color="auto"/>
                        <w:bottom w:val="none" w:sz="0" w:space="0" w:color="auto"/>
                        <w:right w:val="none" w:sz="0" w:space="0" w:color="auto"/>
                      </w:divBdr>
                    </w:div>
                  </w:divsChild>
                </w:div>
                <w:div w:id="640505522">
                  <w:marLeft w:val="0"/>
                  <w:marRight w:val="0"/>
                  <w:marTop w:val="0"/>
                  <w:marBottom w:val="0"/>
                  <w:divBdr>
                    <w:top w:val="none" w:sz="0" w:space="0" w:color="auto"/>
                    <w:left w:val="none" w:sz="0" w:space="0" w:color="auto"/>
                    <w:bottom w:val="none" w:sz="0" w:space="0" w:color="auto"/>
                    <w:right w:val="none" w:sz="0" w:space="0" w:color="auto"/>
                  </w:divBdr>
                  <w:divsChild>
                    <w:div w:id="370568741">
                      <w:marLeft w:val="0"/>
                      <w:marRight w:val="0"/>
                      <w:marTop w:val="0"/>
                      <w:marBottom w:val="0"/>
                      <w:divBdr>
                        <w:top w:val="none" w:sz="0" w:space="0" w:color="auto"/>
                        <w:left w:val="none" w:sz="0" w:space="0" w:color="auto"/>
                        <w:bottom w:val="none" w:sz="0" w:space="0" w:color="auto"/>
                        <w:right w:val="none" w:sz="0" w:space="0" w:color="auto"/>
                      </w:divBdr>
                    </w:div>
                  </w:divsChild>
                </w:div>
                <w:div w:id="888611890">
                  <w:marLeft w:val="0"/>
                  <w:marRight w:val="0"/>
                  <w:marTop w:val="0"/>
                  <w:marBottom w:val="0"/>
                  <w:divBdr>
                    <w:top w:val="none" w:sz="0" w:space="0" w:color="auto"/>
                    <w:left w:val="none" w:sz="0" w:space="0" w:color="auto"/>
                    <w:bottom w:val="none" w:sz="0" w:space="0" w:color="auto"/>
                    <w:right w:val="none" w:sz="0" w:space="0" w:color="auto"/>
                  </w:divBdr>
                  <w:divsChild>
                    <w:div w:id="1304970930">
                      <w:marLeft w:val="0"/>
                      <w:marRight w:val="0"/>
                      <w:marTop w:val="0"/>
                      <w:marBottom w:val="0"/>
                      <w:divBdr>
                        <w:top w:val="none" w:sz="0" w:space="0" w:color="auto"/>
                        <w:left w:val="none" w:sz="0" w:space="0" w:color="auto"/>
                        <w:bottom w:val="none" w:sz="0" w:space="0" w:color="auto"/>
                        <w:right w:val="none" w:sz="0" w:space="0" w:color="auto"/>
                      </w:divBdr>
                    </w:div>
                  </w:divsChild>
                </w:div>
                <w:div w:id="933438886">
                  <w:marLeft w:val="0"/>
                  <w:marRight w:val="0"/>
                  <w:marTop w:val="0"/>
                  <w:marBottom w:val="0"/>
                  <w:divBdr>
                    <w:top w:val="none" w:sz="0" w:space="0" w:color="auto"/>
                    <w:left w:val="none" w:sz="0" w:space="0" w:color="auto"/>
                    <w:bottom w:val="none" w:sz="0" w:space="0" w:color="auto"/>
                    <w:right w:val="none" w:sz="0" w:space="0" w:color="auto"/>
                  </w:divBdr>
                  <w:divsChild>
                    <w:div w:id="1956908551">
                      <w:marLeft w:val="0"/>
                      <w:marRight w:val="0"/>
                      <w:marTop w:val="0"/>
                      <w:marBottom w:val="0"/>
                      <w:divBdr>
                        <w:top w:val="none" w:sz="0" w:space="0" w:color="auto"/>
                        <w:left w:val="none" w:sz="0" w:space="0" w:color="auto"/>
                        <w:bottom w:val="none" w:sz="0" w:space="0" w:color="auto"/>
                        <w:right w:val="none" w:sz="0" w:space="0" w:color="auto"/>
                      </w:divBdr>
                    </w:div>
                  </w:divsChild>
                </w:div>
                <w:div w:id="945310471">
                  <w:marLeft w:val="0"/>
                  <w:marRight w:val="0"/>
                  <w:marTop w:val="0"/>
                  <w:marBottom w:val="0"/>
                  <w:divBdr>
                    <w:top w:val="none" w:sz="0" w:space="0" w:color="auto"/>
                    <w:left w:val="none" w:sz="0" w:space="0" w:color="auto"/>
                    <w:bottom w:val="none" w:sz="0" w:space="0" w:color="auto"/>
                    <w:right w:val="none" w:sz="0" w:space="0" w:color="auto"/>
                  </w:divBdr>
                  <w:divsChild>
                    <w:div w:id="772894966">
                      <w:marLeft w:val="0"/>
                      <w:marRight w:val="0"/>
                      <w:marTop w:val="0"/>
                      <w:marBottom w:val="0"/>
                      <w:divBdr>
                        <w:top w:val="none" w:sz="0" w:space="0" w:color="auto"/>
                        <w:left w:val="none" w:sz="0" w:space="0" w:color="auto"/>
                        <w:bottom w:val="none" w:sz="0" w:space="0" w:color="auto"/>
                        <w:right w:val="none" w:sz="0" w:space="0" w:color="auto"/>
                      </w:divBdr>
                    </w:div>
                  </w:divsChild>
                </w:div>
                <w:div w:id="1057822599">
                  <w:marLeft w:val="0"/>
                  <w:marRight w:val="0"/>
                  <w:marTop w:val="0"/>
                  <w:marBottom w:val="0"/>
                  <w:divBdr>
                    <w:top w:val="none" w:sz="0" w:space="0" w:color="auto"/>
                    <w:left w:val="none" w:sz="0" w:space="0" w:color="auto"/>
                    <w:bottom w:val="none" w:sz="0" w:space="0" w:color="auto"/>
                    <w:right w:val="none" w:sz="0" w:space="0" w:color="auto"/>
                  </w:divBdr>
                  <w:divsChild>
                    <w:div w:id="413014480">
                      <w:marLeft w:val="0"/>
                      <w:marRight w:val="0"/>
                      <w:marTop w:val="0"/>
                      <w:marBottom w:val="0"/>
                      <w:divBdr>
                        <w:top w:val="none" w:sz="0" w:space="0" w:color="auto"/>
                        <w:left w:val="none" w:sz="0" w:space="0" w:color="auto"/>
                        <w:bottom w:val="none" w:sz="0" w:space="0" w:color="auto"/>
                        <w:right w:val="none" w:sz="0" w:space="0" w:color="auto"/>
                      </w:divBdr>
                    </w:div>
                  </w:divsChild>
                </w:div>
                <w:div w:id="1169714515">
                  <w:marLeft w:val="0"/>
                  <w:marRight w:val="0"/>
                  <w:marTop w:val="0"/>
                  <w:marBottom w:val="0"/>
                  <w:divBdr>
                    <w:top w:val="none" w:sz="0" w:space="0" w:color="auto"/>
                    <w:left w:val="none" w:sz="0" w:space="0" w:color="auto"/>
                    <w:bottom w:val="none" w:sz="0" w:space="0" w:color="auto"/>
                    <w:right w:val="none" w:sz="0" w:space="0" w:color="auto"/>
                  </w:divBdr>
                  <w:divsChild>
                    <w:div w:id="276645231">
                      <w:marLeft w:val="0"/>
                      <w:marRight w:val="0"/>
                      <w:marTop w:val="0"/>
                      <w:marBottom w:val="0"/>
                      <w:divBdr>
                        <w:top w:val="none" w:sz="0" w:space="0" w:color="auto"/>
                        <w:left w:val="none" w:sz="0" w:space="0" w:color="auto"/>
                        <w:bottom w:val="none" w:sz="0" w:space="0" w:color="auto"/>
                        <w:right w:val="none" w:sz="0" w:space="0" w:color="auto"/>
                      </w:divBdr>
                    </w:div>
                  </w:divsChild>
                </w:div>
                <w:div w:id="1561793823">
                  <w:marLeft w:val="0"/>
                  <w:marRight w:val="0"/>
                  <w:marTop w:val="0"/>
                  <w:marBottom w:val="0"/>
                  <w:divBdr>
                    <w:top w:val="none" w:sz="0" w:space="0" w:color="auto"/>
                    <w:left w:val="none" w:sz="0" w:space="0" w:color="auto"/>
                    <w:bottom w:val="none" w:sz="0" w:space="0" w:color="auto"/>
                    <w:right w:val="none" w:sz="0" w:space="0" w:color="auto"/>
                  </w:divBdr>
                  <w:divsChild>
                    <w:div w:id="1949698271">
                      <w:marLeft w:val="0"/>
                      <w:marRight w:val="0"/>
                      <w:marTop w:val="0"/>
                      <w:marBottom w:val="0"/>
                      <w:divBdr>
                        <w:top w:val="none" w:sz="0" w:space="0" w:color="auto"/>
                        <w:left w:val="none" w:sz="0" w:space="0" w:color="auto"/>
                        <w:bottom w:val="none" w:sz="0" w:space="0" w:color="auto"/>
                        <w:right w:val="none" w:sz="0" w:space="0" w:color="auto"/>
                      </w:divBdr>
                    </w:div>
                  </w:divsChild>
                </w:div>
                <w:div w:id="1649090704">
                  <w:marLeft w:val="0"/>
                  <w:marRight w:val="0"/>
                  <w:marTop w:val="0"/>
                  <w:marBottom w:val="0"/>
                  <w:divBdr>
                    <w:top w:val="none" w:sz="0" w:space="0" w:color="auto"/>
                    <w:left w:val="none" w:sz="0" w:space="0" w:color="auto"/>
                    <w:bottom w:val="none" w:sz="0" w:space="0" w:color="auto"/>
                    <w:right w:val="none" w:sz="0" w:space="0" w:color="auto"/>
                  </w:divBdr>
                  <w:divsChild>
                    <w:div w:id="1676304390">
                      <w:marLeft w:val="0"/>
                      <w:marRight w:val="0"/>
                      <w:marTop w:val="0"/>
                      <w:marBottom w:val="0"/>
                      <w:divBdr>
                        <w:top w:val="none" w:sz="0" w:space="0" w:color="auto"/>
                        <w:left w:val="none" w:sz="0" w:space="0" w:color="auto"/>
                        <w:bottom w:val="none" w:sz="0" w:space="0" w:color="auto"/>
                        <w:right w:val="none" w:sz="0" w:space="0" w:color="auto"/>
                      </w:divBdr>
                    </w:div>
                  </w:divsChild>
                </w:div>
                <w:div w:id="1888759638">
                  <w:marLeft w:val="0"/>
                  <w:marRight w:val="0"/>
                  <w:marTop w:val="0"/>
                  <w:marBottom w:val="0"/>
                  <w:divBdr>
                    <w:top w:val="none" w:sz="0" w:space="0" w:color="auto"/>
                    <w:left w:val="none" w:sz="0" w:space="0" w:color="auto"/>
                    <w:bottom w:val="none" w:sz="0" w:space="0" w:color="auto"/>
                    <w:right w:val="none" w:sz="0" w:space="0" w:color="auto"/>
                  </w:divBdr>
                  <w:divsChild>
                    <w:div w:id="919801109">
                      <w:marLeft w:val="0"/>
                      <w:marRight w:val="0"/>
                      <w:marTop w:val="0"/>
                      <w:marBottom w:val="0"/>
                      <w:divBdr>
                        <w:top w:val="none" w:sz="0" w:space="0" w:color="auto"/>
                        <w:left w:val="none" w:sz="0" w:space="0" w:color="auto"/>
                        <w:bottom w:val="none" w:sz="0" w:space="0" w:color="auto"/>
                        <w:right w:val="none" w:sz="0" w:space="0" w:color="auto"/>
                      </w:divBdr>
                    </w:div>
                  </w:divsChild>
                </w:div>
                <w:div w:id="1949702179">
                  <w:marLeft w:val="0"/>
                  <w:marRight w:val="0"/>
                  <w:marTop w:val="0"/>
                  <w:marBottom w:val="0"/>
                  <w:divBdr>
                    <w:top w:val="none" w:sz="0" w:space="0" w:color="auto"/>
                    <w:left w:val="none" w:sz="0" w:space="0" w:color="auto"/>
                    <w:bottom w:val="none" w:sz="0" w:space="0" w:color="auto"/>
                    <w:right w:val="none" w:sz="0" w:space="0" w:color="auto"/>
                  </w:divBdr>
                  <w:divsChild>
                    <w:div w:id="1290013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9021232">
          <w:marLeft w:val="0"/>
          <w:marRight w:val="0"/>
          <w:marTop w:val="0"/>
          <w:marBottom w:val="0"/>
          <w:divBdr>
            <w:top w:val="none" w:sz="0" w:space="0" w:color="auto"/>
            <w:left w:val="none" w:sz="0" w:space="0" w:color="auto"/>
            <w:bottom w:val="none" w:sz="0" w:space="0" w:color="auto"/>
            <w:right w:val="none" w:sz="0" w:space="0" w:color="auto"/>
          </w:divBdr>
        </w:div>
        <w:div w:id="1027951597">
          <w:marLeft w:val="0"/>
          <w:marRight w:val="0"/>
          <w:marTop w:val="0"/>
          <w:marBottom w:val="0"/>
          <w:divBdr>
            <w:top w:val="none" w:sz="0" w:space="0" w:color="auto"/>
            <w:left w:val="none" w:sz="0" w:space="0" w:color="auto"/>
            <w:bottom w:val="none" w:sz="0" w:space="0" w:color="auto"/>
            <w:right w:val="none" w:sz="0" w:space="0" w:color="auto"/>
          </w:divBdr>
        </w:div>
      </w:divsChild>
    </w:div>
    <w:div w:id="909772167">
      <w:bodyDiv w:val="1"/>
      <w:marLeft w:val="0"/>
      <w:marRight w:val="0"/>
      <w:marTop w:val="0"/>
      <w:marBottom w:val="0"/>
      <w:divBdr>
        <w:top w:val="none" w:sz="0" w:space="0" w:color="auto"/>
        <w:left w:val="none" w:sz="0" w:space="0" w:color="auto"/>
        <w:bottom w:val="none" w:sz="0" w:space="0" w:color="auto"/>
        <w:right w:val="none" w:sz="0" w:space="0" w:color="auto"/>
      </w:divBdr>
    </w:div>
    <w:div w:id="1272274302">
      <w:bodyDiv w:val="1"/>
      <w:marLeft w:val="0"/>
      <w:marRight w:val="0"/>
      <w:marTop w:val="0"/>
      <w:marBottom w:val="0"/>
      <w:divBdr>
        <w:top w:val="none" w:sz="0" w:space="0" w:color="auto"/>
        <w:left w:val="none" w:sz="0" w:space="0" w:color="auto"/>
        <w:bottom w:val="none" w:sz="0" w:space="0" w:color="auto"/>
        <w:right w:val="none" w:sz="0" w:space="0" w:color="auto"/>
      </w:divBdr>
    </w:div>
    <w:div w:id="1274821417">
      <w:bodyDiv w:val="1"/>
      <w:marLeft w:val="0"/>
      <w:marRight w:val="0"/>
      <w:marTop w:val="0"/>
      <w:marBottom w:val="0"/>
      <w:divBdr>
        <w:top w:val="none" w:sz="0" w:space="0" w:color="auto"/>
        <w:left w:val="none" w:sz="0" w:space="0" w:color="auto"/>
        <w:bottom w:val="none" w:sz="0" w:space="0" w:color="auto"/>
        <w:right w:val="none" w:sz="0" w:space="0" w:color="auto"/>
      </w:divBdr>
    </w:div>
    <w:div w:id="1353074260">
      <w:bodyDiv w:val="1"/>
      <w:marLeft w:val="0"/>
      <w:marRight w:val="0"/>
      <w:marTop w:val="0"/>
      <w:marBottom w:val="0"/>
      <w:divBdr>
        <w:top w:val="none" w:sz="0" w:space="0" w:color="auto"/>
        <w:left w:val="none" w:sz="0" w:space="0" w:color="auto"/>
        <w:bottom w:val="none" w:sz="0" w:space="0" w:color="auto"/>
        <w:right w:val="none" w:sz="0" w:space="0" w:color="auto"/>
      </w:divBdr>
    </w:div>
    <w:div w:id="1396197862">
      <w:bodyDiv w:val="1"/>
      <w:marLeft w:val="0"/>
      <w:marRight w:val="0"/>
      <w:marTop w:val="0"/>
      <w:marBottom w:val="0"/>
      <w:divBdr>
        <w:top w:val="none" w:sz="0" w:space="0" w:color="auto"/>
        <w:left w:val="none" w:sz="0" w:space="0" w:color="auto"/>
        <w:bottom w:val="none" w:sz="0" w:space="0" w:color="auto"/>
        <w:right w:val="none" w:sz="0" w:space="0" w:color="auto"/>
      </w:divBdr>
      <w:divsChild>
        <w:div w:id="699859852">
          <w:marLeft w:val="0"/>
          <w:marRight w:val="0"/>
          <w:marTop w:val="0"/>
          <w:marBottom w:val="0"/>
          <w:divBdr>
            <w:top w:val="single" w:sz="2" w:space="0" w:color="E3E3E3"/>
            <w:left w:val="single" w:sz="2" w:space="0" w:color="E3E3E3"/>
            <w:bottom w:val="single" w:sz="2" w:space="0" w:color="E3E3E3"/>
            <w:right w:val="single" w:sz="2" w:space="0" w:color="E3E3E3"/>
          </w:divBdr>
          <w:divsChild>
            <w:div w:id="1137914030">
              <w:marLeft w:val="0"/>
              <w:marRight w:val="0"/>
              <w:marTop w:val="0"/>
              <w:marBottom w:val="0"/>
              <w:divBdr>
                <w:top w:val="single" w:sz="2" w:space="0" w:color="E3E3E3"/>
                <w:left w:val="single" w:sz="2" w:space="0" w:color="E3E3E3"/>
                <w:bottom w:val="single" w:sz="2" w:space="0" w:color="E3E3E3"/>
                <w:right w:val="single" w:sz="2" w:space="0" w:color="E3E3E3"/>
              </w:divBdr>
              <w:divsChild>
                <w:div w:id="138310589">
                  <w:marLeft w:val="0"/>
                  <w:marRight w:val="0"/>
                  <w:marTop w:val="0"/>
                  <w:marBottom w:val="0"/>
                  <w:divBdr>
                    <w:top w:val="single" w:sz="2" w:space="0" w:color="E3E3E3"/>
                    <w:left w:val="single" w:sz="2" w:space="0" w:color="E3E3E3"/>
                    <w:bottom w:val="single" w:sz="2" w:space="0" w:color="E3E3E3"/>
                    <w:right w:val="single" w:sz="2" w:space="0" w:color="E3E3E3"/>
                  </w:divBdr>
                  <w:divsChild>
                    <w:div w:id="1158033808">
                      <w:marLeft w:val="0"/>
                      <w:marRight w:val="0"/>
                      <w:marTop w:val="0"/>
                      <w:marBottom w:val="0"/>
                      <w:divBdr>
                        <w:top w:val="single" w:sz="2" w:space="0" w:color="E3E3E3"/>
                        <w:left w:val="single" w:sz="2" w:space="0" w:color="E3E3E3"/>
                        <w:bottom w:val="single" w:sz="2" w:space="0" w:color="E3E3E3"/>
                        <w:right w:val="single" w:sz="2" w:space="0" w:color="E3E3E3"/>
                      </w:divBdr>
                      <w:divsChild>
                        <w:div w:id="1933050909">
                          <w:marLeft w:val="0"/>
                          <w:marRight w:val="0"/>
                          <w:marTop w:val="0"/>
                          <w:marBottom w:val="0"/>
                          <w:divBdr>
                            <w:top w:val="single" w:sz="2" w:space="0" w:color="E3E3E3"/>
                            <w:left w:val="single" w:sz="2" w:space="0" w:color="E3E3E3"/>
                            <w:bottom w:val="single" w:sz="2" w:space="31" w:color="E3E3E3"/>
                            <w:right w:val="single" w:sz="2" w:space="0" w:color="E3E3E3"/>
                          </w:divBdr>
                          <w:divsChild>
                            <w:div w:id="1569346485">
                              <w:marLeft w:val="0"/>
                              <w:marRight w:val="0"/>
                              <w:marTop w:val="0"/>
                              <w:marBottom w:val="0"/>
                              <w:divBdr>
                                <w:top w:val="single" w:sz="2" w:space="0" w:color="E3E3E3"/>
                                <w:left w:val="single" w:sz="2" w:space="0" w:color="E3E3E3"/>
                                <w:bottom w:val="single" w:sz="2" w:space="0" w:color="E3E3E3"/>
                                <w:right w:val="single" w:sz="2" w:space="0" w:color="E3E3E3"/>
                              </w:divBdr>
                              <w:divsChild>
                                <w:div w:id="2030521248">
                                  <w:marLeft w:val="0"/>
                                  <w:marRight w:val="0"/>
                                  <w:marTop w:val="100"/>
                                  <w:marBottom w:val="100"/>
                                  <w:divBdr>
                                    <w:top w:val="single" w:sz="2" w:space="0" w:color="E3E3E3"/>
                                    <w:left w:val="single" w:sz="2" w:space="0" w:color="E3E3E3"/>
                                    <w:bottom w:val="single" w:sz="2" w:space="0" w:color="E3E3E3"/>
                                    <w:right w:val="single" w:sz="2" w:space="0" w:color="E3E3E3"/>
                                  </w:divBdr>
                                  <w:divsChild>
                                    <w:div w:id="702678473">
                                      <w:marLeft w:val="0"/>
                                      <w:marRight w:val="0"/>
                                      <w:marTop w:val="0"/>
                                      <w:marBottom w:val="0"/>
                                      <w:divBdr>
                                        <w:top w:val="single" w:sz="2" w:space="0" w:color="E3E3E3"/>
                                        <w:left w:val="single" w:sz="2" w:space="0" w:color="E3E3E3"/>
                                        <w:bottom w:val="single" w:sz="2" w:space="0" w:color="E3E3E3"/>
                                        <w:right w:val="single" w:sz="2" w:space="0" w:color="E3E3E3"/>
                                      </w:divBdr>
                                      <w:divsChild>
                                        <w:div w:id="249855436">
                                          <w:marLeft w:val="0"/>
                                          <w:marRight w:val="0"/>
                                          <w:marTop w:val="0"/>
                                          <w:marBottom w:val="0"/>
                                          <w:divBdr>
                                            <w:top w:val="single" w:sz="2" w:space="0" w:color="E3E3E3"/>
                                            <w:left w:val="single" w:sz="2" w:space="0" w:color="E3E3E3"/>
                                            <w:bottom w:val="single" w:sz="2" w:space="0" w:color="E3E3E3"/>
                                            <w:right w:val="single" w:sz="2" w:space="0" w:color="E3E3E3"/>
                                          </w:divBdr>
                                          <w:divsChild>
                                            <w:div w:id="2016301279">
                                              <w:marLeft w:val="0"/>
                                              <w:marRight w:val="0"/>
                                              <w:marTop w:val="0"/>
                                              <w:marBottom w:val="0"/>
                                              <w:divBdr>
                                                <w:top w:val="single" w:sz="2" w:space="0" w:color="E3E3E3"/>
                                                <w:left w:val="single" w:sz="2" w:space="0" w:color="E3E3E3"/>
                                                <w:bottom w:val="single" w:sz="2" w:space="0" w:color="E3E3E3"/>
                                                <w:right w:val="single" w:sz="2" w:space="0" w:color="E3E3E3"/>
                                              </w:divBdr>
                                              <w:divsChild>
                                                <w:div w:id="1161310251">
                                                  <w:marLeft w:val="0"/>
                                                  <w:marRight w:val="0"/>
                                                  <w:marTop w:val="0"/>
                                                  <w:marBottom w:val="0"/>
                                                  <w:divBdr>
                                                    <w:top w:val="single" w:sz="2" w:space="0" w:color="E3E3E3"/>
                                                    <w:left w:val="single" w:sz="2" w:space="0" w:color="E3E3E3"/>
                                                    <w:bottom w:val="single" w:sz="2" w:space="0" w:color="E3E3E3"/>
                                                    <w:right w:val="single" w:sz="2" w:space="0" w:color="E3E3E3"/>
                                                  </w:divBdr>
                                                  <w:divsChild>
                                                    <w:div w:id="1410269422">
                                                      <w:marLeft w:val="0"/>
                                                      <w:marRight w:val="0"/>
                                                      <w:marTop w:val="0"/>
                                                      <w:marBottom w:val="0"/>
                                                      <w:divBdr>
                                                        <w:top w:val="single" w:sz="2" w:space="0" w:color="E3E3E3"/>
                                                        <w:left w:val="single" w:sz="2" w:space="0" w:color="E3E3E3"/>
                                                        <w:bottom w:val="single" w:sz="2" w:space="0" w:color="E3E3E3"/>
                                                        <w:right w:val="single" w:sz="2" w:space="0" w:color="E3E3E3"/>
                                                      </w:divBdr>
                                                      <w:divsChild>
                                                        <w:div w:id="52101460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400783485">
          <w:marLeft w:val="0"/>
          <w:marRight w:val="0"/>
          <w:marTop w:val="0"/>
          <w:marBottom w:val="0"/>
          <w:divBdr>
            <w:top w:val="none" w:sz="0" w:space="0" w:color="auto"/>
            <w:left w:val="none" w:sz="0" w:space="0" w:color="auto"/>
            <w:bottom w:val="none" w:sz="0" w:space="0" w:color="auto"/>
            <w:right w:val="none" w:sz="0" w:space="0" w:color="auto"/>
          </w:divBdr>
          <w:divsChild>
            <w:div w:id="276985436">
              <w:marLeft w:val="0"/>
              <w:marRight w:val="0"/>
              <w:marTop w:val="100"/>
              <w:marBottom w:val="100"/>
              <w:divBdr>
                <w:top w:val="single" w:sz="2" w:space="0" w:color="E3E3E3"/>
                <w:left w:val="single" w:sz="2" w:space="0" w:color="E3E3E3"/>
                <w:bottom w:val="single" w:sz="2" w:space="0" w:color="E3E3E3"/>
                <w:right w:val="single" w:sz="2" w:space="0" w:color="E3E3E3"/>
              </w:divBdr>
              <w:divsChild>
                <w:div w:id="38633797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1419908880">
      <w:bodyDiv w:val="1"/>
      <w:marLeft w:val="0"/>
      <w:marRight w:val="0"/>
      <w:marTop w:val="0"/>
      <w:marBottom w:val="0"/>
      <w:divBdr>
        <w:top w:val="none" w:sz="0" w:space="0" w:color="auto"/>
        <w:left w:val="none" w:sz="0" w:space="0" w:color="auto"/>
        <w:bottom w:val="none" w:sz="0" w:space="0" w:color="auto"/>
        <w:right w:val="none" w:sz="0" w:space="0" w:color="auto"/>
      </w:divBdr>
    </w:div>
    <w:div w:id="1487168299">
      <w:bodyDiv w:val="1"/>
      <w:marLeft w:val="0"/>
      <w:marRight w:val="0"/>
      <w:marTop w:val="0"/>
      <w:marBottom w:val="0"/>
      <w:divBdr>
        <w:top w:val="none" w:sz="0" w:space="0" w:color="auto"/>
        <w:left w:val="none" w:sz="0" w:space="0" w:color="auto"/>
        <w:bottom w:val="none" w:sz="0" w:space="0" w:color="auto"/>
        <w:right w:val="none" w:sz="0" w:space="0" w:color="auto"/>
      </w:divBdr>
      <w:divsChild>
        <w:div w:id="1797066852">
          <w:marLeft w:val="0"/>
          <w:marRight w:val="0"/>
          <w:marTop w:val="0"/>
          <w:marBottom w:val="0"/>
          <w:divBdr>
            <w:top w:val="none" w:sz="0" w:space="0" w:color="auto"/>
            <w:left w:val="none" w:sz="0" w:space="0" w:color="auto"/>
            <w:bottom w:val="none" w:sz="0" w:space="0" w:color="auto"/>
            <w:right w:val="none" w:sz="0" w:space="0" w:color="auto"/>
          </w:divBdr>
          <w:divsChild>
            <w:div w:id="1806509164">
              <w:marLeft w:val="0"/>
              <w:marRight w:val="0"/>
              <w:marTop w:val="0"/>
              <w:marBottom w:val="0"/>
              <w:divBdr>
                <w:top w:val="none" w:sz="0" w:space="0" w:color="auto"/>
                <w:left w:val="none" w:sz="0" w:space="0" w:color="auto"/>
                <w:bottom w:val="none" w:sz="0" w:space="0" w:color="auto"/>
                <w:right w:val="none" w:sz="0" w:space="0" w:color="auto"/>
              </w:divBdr>
            </w:div>
            <w:div w:id="1600674462">
              <w:marLeft w:val="0"/>
              <w:marRight w:val="0"/>
              <w:marTop w:val="0"/>
              <w:marBottom w:val="0"/>
              <w:divBdr>
                <w:top w:val="none" w:sz="0" w:space="0" w:color="auto"/>
                <w:left w:val="none" w:sz="0" w:space="0" w:color="auto"/>
                <w:bottom w:val="none" w:sz="0" w:space="0" w:color="auto"/>
                <w:right w:val="none" w:sz="0" w:space="0" w:color="auto"/>
              </w:divBdr>
            </w:div>
            <w:div w:id="233248412">
              <w:marLeft w:val="0"/>
              <w:marRight w:val="0"/>
              <w:marTop w:val="0"/>
              <w:marBottom w:val="0"/>
              <w:divBdr>
                <w:top w:val="none" w:sz="0" w:space="0" w:color="auto"/>
                <w:left w:val="none" w:sz="0" w:space="0" w:color="auto"/>
                <w:bottom w:val="none" w:sz="0" w:space="0" w:color="auto"/>
                <w:right w:val="none" w:sz="0" w:space="0" w:color="auto"/>
              </w:divBdr>
            </w:div>
            <w:div w:id="1564412904">
              <w:marLeft w:val="0"/>
              <w:marRight w:val="0"/>
              <w:marTop w:val="0"/>
              <w:marBottom w:val="0"/>
              <w:divBdr>
                <w:top w:val="none" w:sz="0" w:space="0" w:color="auto"/>
                <w:left w:val="none" w:sz="0" w:space="0" w:color="auto"/>
                <w:bottom w:val="none" w:sz="0" w:space="0" w:color="auto"/>
                <w:right w:val="none" w:sz="0" w:space="0" w:color="auto"/>
              </w:divBdr>
            </w:div>
            <w:div w:id="1032804505">
              <w:marLeft w:val="0"/>
              <w:marRight w:val="0"/>
              <w:marTop w:val="0"/>
              <w:marBottom w:val="0"/>
              <w:divBdr>
                <w:top w:val="none" w:sz="0" w:space="0" w:color="auto"/>
                <w:left w:val="none" w:sz="0" w:space="0" w:color="auto"/>
                <w:bottom w:val="none" w:sz="0" w:space="0" w:color="auto"/>
                <w:right w:val="none" w:sz="0" w:space="0" w:color="auto"/>
              </w:divBdr>
            </w:div>
            <w:div w:id="156728891">
              <w:marLeft w:val="0"/>
              <w:marRight w:val="0"/>
              <w:marTop w:val="0"/>
              <w:marBottom w:val="0"/>
              <w:divBdr>
                <w:top w:val="none" w:sz="0" w:space="0" w:color="auto"/>
                <w:left w:val="none" w:sz="0" w:space="0" w:color="auto"/>
                <w:bottom w:val="none" w:sz="0" w:space="0" w:color="auto"/>
                <w:right w:val="none" w:sz="0" w:space="0" w:color="auto"/>
              </w:divBdr>
            </w:div>
            <w:div w:id="1233151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9000249">
      <w:bodyDiv w:val="1"/>
      <w:marLeft w:val="0"/>
      <w:marRight w:val="0"/>
      <w:marTop w:val="0"/>
      <w:marBottom w:val="0"/>
      <w:divBdr>
        <w:top w:val="none" w:sz="0" w:space="0" w:color="auto"/>
        <w:left w:val="none" w:sz="0" w:space="0" w:color="auto"/>
        <w:bottom w:val="none" w:sz="0" w:space="0" w:color="auto"/>
        <w:right w:val="none" w:sz="0" w:space="0" w:color="auto"/>
      </w:divBdr>
    </w:div>
    <w:div w:id="1644384006">
      <w:bodyDiv w:val="1"/>
      <w:marLeft w:val="0"/>
      <w:marRight w:val="0"/>
      <w:marTop w:val="0"/>
      <w:marBottom w:val="0"/>
      <w:divBdr>
        <w:top w:val="none" w:sz="0" w:space="0" w:color="auto"/>
        <w:left w:val="none" w:sz="0" w:space="0" w:color="auto"/>
        <w:bottom w:val="none" w:sz="0" w:space="0" w:color="auto"/>
        <w:right w:val="none" w:sz="0" w:space="0" w:color="auto"/>
      </w:divBdr>
      <w:divsChild>
        <w:div w:id="1045637704">
          <w:marLeft w:val="0"/>
          <w:marRight w:val="0"/>
          <w:marTop w:val="0"/>
          <w:marBottom w:val="0"/>
          <w:divBdr>
            <w:top w:val="none" w:sz="0" w:space="0" w:color="auto"/>
            <w:left w:val="none" w:sz="0" w:space="0" w:color="auto"/>
            <w:bottom w:val="none" w:sz="0" w:space="0" w:color="auto"/>
            <w:right w:val="none" w:sz="0" w:space="0" w:color="auto"/>
          </w:divBdr>
        </w:div>
        <w:div w:id="1841460150">
          <w:marLeft w:val="0"/>
          <w:marRight w:val="0"/>
          <w:marTop w:val="0"/>
          <w:marBottom w:val="0"/>
          <w:divBdr>
            <w:top w:val="none" w:sz="0" w:space="0" w:color="auto"/>
            <w:left w:val="none" w:sz="0" w:space="0" w:color="auto"/>
            <w:bottom w:val="none" w:sz="0" w:space="0" w:color="auto"/>
            <w:right w:val="none" w:sz="0" w:space="0" w:color="auto"/>
          </w:divBdr>
        </w:div>
        <w:div w:id="2135443801">
          <w:marLeft w:val="0"/>
          <w:marRight w:val="0"/>
          <w:marTop w:val="0"/>
          <w:marBottom w:val="0"/>
          <w:divBdr>
            <w:top w:val="none" w:sz="0" w:space="0" w:color="auto"/>
            <w:left w:val="none" w:sz="0" w:space="0" w:color="auto"/>
            <w:bottom w:val="none" w:sz="0" w:space="0" w:color="auto"/>
            <w:right w:val="none" w:sz="0" w:space="0" w:color="auto"/>
          </w:divBdr>
        </w:div>
      </w:divsChild>
    </w:div>
    <w:div w:id="1663268040">
      <w:bodyDiv w:val="1"/>
      <w:marLeft w:val="0"/>
      <w:marRight w:val="0"/>
      <w:marTop w:val="0"/>
      <w:marBottom w:val="0"/>
      <w:divBdr>
        <w:top w:val="none" w:sz="0" w:space="0" w:color="auto"/>
        <w:left w:val="none" w:sz="0" w:space="0" w:color="auto"/>
        <w:bottom w:val="none" w:sz="0" w:space="0" w:color="auto"/>
        <w:right w:val="none" w:sz="0" w:space="0" w:color="auto"/>
      </w:divBdr>
      <w:divsChild>
        <w:div w:id="1084493995">
          <w:marLeft w:val="446"/>
          <w:marRight w:val="0"/>
          <w:marTop w:val="0"/>
          <w:marBottom w:val="0"/>
          <w:divBdr>
            <w:top w:val="none" w:sz="0" w:space="0" w:color="auto"/>
            <w:left w:val="none" w:sz="0" w:space="0" w:color="auto"/>
            <w:bottom w:val="none" w:sz="0" w:space="0" w:color="auto"/>
            <w:right w:val="none" w:sz="0" w:space="0" w:color="auto"/>
          </w:divBdr>
        </w:div>
        <w:div w:id="1128939411">
          <w:marLeft w:val="446"/>
          <w:marRight w:val="0"/>
          <w:marTop w:val="0"/>
          <w:marBottom w:val="0"/>
          <w:divBdr>
            <w:top w:val="none" w:sz="0" w:space="0" w:color="auto"/>
            <w:left w:val="none" w:sz="0" w:space="0" w:color="auto"/>
            <w:bottom w:val="none" w:sz="0" w:space="0" w:color="auto"/>
            <w:right w:val="none" w:sz="0" w:space="0" w:color="auto"/>
          </w:divBdr>
        </w:div>
        <w:div w:id="1131243582">
          <w:marLeft w:val="446"/>
          <w:marRight w:val="0"/>
          <w:marTop w:val="0"/>
          <w:marBottom w:val="0"/>
          <w:divBdr>
            <w:top w:val="none" w:sz="0" w:space="0" w:color="auto"/>
            <w:left w:val="none" w:sz="0" w:space="0" w:color="auto"/>
            <w:bottom w:val="none" w:sz="0" w:space="0" w:color="auto"/>
            <w:right w:val="none" w:sz="0" w:space="0" w:color="auto"/>
          </w:divBdr>
        </w:div>
        <w:div w:id="1280724026">
          <w:marLeft w:val="446"/>
          <w:marRight w:val="0"/>
          <w:marTop w:val="0"/>
          <w:marBottom w:val="0"/>
          <w:divBdr>
            <w:top w:val="none" w:sz="0" w:space="0" w:color="auto"/>
            <w:left w:val="none" w:sz="0" w:space="0" w:color="auto"/>
            <w:bottom w:val="none" w:sz="0" w:space="0" w:color="auto"/>
            <w:right w:val="none" w:sz="0" w:space="0" w:color="auto"/>
          </w:divBdr>
        </w:div>
        <w:div w:id="1540971116">
          <w:marLeft w:val="446"/>
          <w:marRight w:val="0"/>
          <w:marTop w:val="0"/>
          <w:marBottom w:val="0"/>
          <w:divBdr>
            <w:top w:val="none" w:sz="0" w:space="0" w:color="auto"/>
            <w:left w:val="none" w:sz="0" w:space="0" w:color="auto"/>
            <w:bottom w:val="none" w:sz="0" w:space="0" w:color="auto"/>
            <w:right w:val="none" w:sz="0" w:space="0" w:color="auto"/>
          </w:divBdr>
        </w:div>
        <w:div w:id="1620182326">
          <w:marLeft w:val="446"/>
          <w:marRight w:val="0"/>
          <w:marTop w:val="0"/>
          <w:marBottom w:val="0"/>
          <w:divBdr>
            <w:top w:val="none" w:sz="0" w:space="0" w:color="auto"/>
            <w:left w:val="none" w:sz="0" w:space="0" w:color="auto"/>
            <w:bottom w:val="none" w:sz="0" w:space="0" w:color="auto"/>
            <w:right w:val="none" w:sz="0" w:space="0" w:color="auto"/>
          </w:divBdr>
        </w:div>
      </w:divsChild>
    </w:div>
    <w:div w:id="1706632653">
      <w:bodyDiv w:val="1"/>
      <w:marLeft w:val="0"/>
      <w:marRight w:val="0"/>
      <w:marTop w:val="0"/>
      <w:marBottom w:val="0"/>
      <w:divBdr>
        <w:top w:val="none" w:sz="0" w:space="0" w:color="auto"/>
        <w:left w:val="none" w:sz="0" w:space="0" w:color="auto"/>
        <w:bottom w:val="none" w:sz="0" w:space="0" w:color="auto"/>
        <w:right w:val="none" w:sz="0" w:space="0" w:color="auto"/>
      </w:divBdr>
      <w:divsChild>
        <w:div w:id="256180709">
          <w:marLeft w:val="0"/>
          <w:marRight w:val="0"/>
          <w:marTop w:val="30"/>
          <w:marBottom w:val="30"/>
          <w:divBdr>
            <w:top w:val="none" w:sz="0" w:space="0" w:color="auto"/>
            <w:left w:val="none" w:sz="0" w:space="0" w:color="auto"/>
            <w:bottom w:val="none" w:sz="0" w:space="0" w:color="auto"/>
            <w:right w:val="none" w:sz="0" w:space="0" w:color="auto"/>
          </w:divBdr>
          <w:divsChild>
            <w:div w:id="553079747">
              <w:marLeft w:val="0"/>
              <w:marRight w:val="0"/>
              <w:marTop w:val="0"/>
              <w:marBottom w:val="360"/>
              <w:divBdr>
                <w:top w:val="none" w:sz="0" w:space="0" w:color="auto"/>
                <w:left w:val="none" w:sz="0" w:space="0" w:color="auto"/>
                <w:bottom w:val="none" w:sz="0" w:space="0" w:color="auto"/>
                <w:right w:val="none" w:sz="0" w:space="0" w:color="auto"/>
              </w:divBdr>
              <w:divsChild>
                <w:div w:id="252668379">
                  <w:marLeft w:val="0"/>
                  <w:marRight w:val="0"/>
                  <w:marTop w:val="0"/>
                  <w:marBottom w:val="0"/>
                  <w:divBdr>
                    <w:top w:val="none" w:sz="0" w:space="0" w:color="auto"/>
                    <w:left w:val="none" w:sz="0" w:space="0" w:color="auto"/>
                    <w:bottom w:val="none" w:sz="0" w:space="0" w:color="auto"/>
                    <w:right w:val="none" w:sz="0" w:space="0" w:color="auto"/>
                  </w:divBdr>
                  <w:divsChild>
                    <w:div w:id="1816799365">
                      <w:marLeft w:val="0"/>
                      <w:marRight w:val="0"/>
                      <w:marTop w:val="0"/>
                      <w:marBottom w:val="0"/>
                      <w:divBdr>
                        <w:top w:val="none" w:sz="0" w:space="0" w:color="auto"/>
                        <w:left w:val="none" w:sz="0" w:space="0" w:color="auto"/>
                        <w:bottom w:val="none" w:sz="0" w:space="0" w:color="auto"/>
                        <w:right w:val="none" w:sz="0" w:space="0" w:color="auto"/>
                      </w:divBdr>
                      <w:divsChild>
                        <w:div w:id="1412583325">
                          <w:marLeft w:val="0"/>
                          <w:marRight w:val="0"/>
                          <w:marTop w:val="0"/>
                          <w:marBottom w:val="0"/>
                          <w:divBdr>
                            <w:top w:val="none" w:sz="0" w:space="0" w:color="auto"/>
                            <w:left w:val="none" w:sz="0" w:space="0" w:color="auto"/>
                            <w:bottom w:val="none" w:sz="0" w:space="0" w:color="auto"/>
                            <w:right w:val="none" w:sz="0" w:space="0" w:color="auto"/>
                          </w:divBdr>
                          <w:divsChild>
                            <w:div w:id="447818193">
                              <w:marLeft w:val="0"/>
                              <w:marRight w:val="0"/>
                              <w:marTop w:val="0"/>
                              <w:marBottom w:val="0"/>
                              <w:divBdr>
                                <w:top w:val="none" w:sz="0" w:space="0" w:color="auto"/>
                                <w:left w:val="none" w:sz="0" w:space="0" w:color="auto"/>
                                <w:bottom w:val="none" w:sz="0" w:space="0" w:color="auto"/>
                                <w:right w:val="none" w:sz="0" w:space="0" w:color="auto"/>
                              </w:divBdr>
                              <w:divsChild>
                                <w:div w:id="131757381">
                                  <w:marLeft w:val="0"/>
                                  <w:marRight w:val="0"/>
                                  <w:marTop w:val="0"/>
                                  <w:marBottom w:val="240"/>
                                  <w:divBdr>
                                    <w:top w:val="none" w:sz="0" w:space="0" w:color="auto"/>
                                    <w:left w:val="none" w:sz="0" w:space="0" w:color="auto"/>
                                    <w:bottom w:val="none" w:sz="0" w:space="0" w:color="auto"/>
                                    <w:right w:val="none" w:sz="0" w:space="0" w:color="auto"/>
                                  </w:divBdr>
                                </w:div>
                                <w:div w:id="165171665">
                                  <w:marLeft w:val="0"/>
                                  <w:marRight w:val="0"/>
                                  <w:marTop w:val="0"/>
                                  <w:marBottom w:val="120"/>
                                  <w:divBdr>
                                    <w:top w:val="none" w:sz="0" w:space="0" w:color="auto"/>
                                    <w:left w:val="none" w:sz="0" w:space="0" w:color="auto"/>
                                    <w:bottom w:val="none" w:sz="0" w:space="0" w:color="auto"/>
                                    <w:right w:val="none" w:sz="0" w:space="0" w:color="auto"/>
                                  </w:divBdr>
                                </w:div>
                                <w:div w:id="203517291">
                                  <w:marLeft w:val="0"/>
                                  <w:marRight w:val="0"/>
                                  <w:marTop w:val="0"/>
                                  <w:marBottom w:val="120"/>
                                  <w:divBdr>
                                    <w:top w:val="none" w:sz="0" w:space="0" w:color="auto"/>
                                    <w:left w:val="none" w:sz="0" w:space="0" w:color="auto"/>
                                    <w:bottom w:val="none" w:sz="0" w:space="0" w:color="auto"/>
                                    <w:right w:val="none" w:sz="0" w:space="0" w:color="auto"/>
                                  </w:divBdr>
                                </w:div>
                                <w:div w:id="363285537">
                                  <w:marLeft w:val="0"/>
                                  <w:marRight w:val="0"/>
                                  <w:marTop w:val="0"/>
                                  <w:marBottom w:val="120"/>
                                  <w:divBdr>
                                    <w:top w:val="none" w:sz="0" w:space="0" w:color="auto"/>
                                    <w:left w:val="none" w:sz="0" w:space="0" w:color="auto"/>
                                    <w:bottom w:val="none" w:sz="0" w:space="0" w:color="auto"/>
                                    <w:right w:val="none" w:sz="0" w:space="0" w:color="auto"/>
                                  </w:divBdr>
                                </w:div>
                                <w:div w:id="480196266">
                                  <w:marLeft w:val="0"/>
                                  <w:marRight w:val="0"/>
                                  <w:marTop w:val="0"/>
                                  <w:marBottom w:val="120"/>
                                  <w:divBdr>
                                    <w:top w:val="none" w:sz="0" w:space="0" w:color="auto"/>
                                    <w:left w:val="none" w:sz="0" w:space="0" w:color="auto"/>
                                    <w:bottom w:val="none" w:sz="0" w:space="0" w:color="auto"/>
                                    <w:right w:val="none" w:sz="0" w:space="0" w:color="auto"/>
                                  </w:divBdr>
                                </w:div>
                                <w:div w:id="776485808">
                                  <w:marLeft w:val="0"/>
                                  <w:marRight w:val="0"/>
                                  <w:marTop w:val="0"/>
                                  <w:marBottom w:val="120"/>
                                  <w:divBdr>
                                    <w:top w:val="none" w:sz="0" w:space="0" w:color="auto"/>
                                    <w:left w:val="none" w:sz="0" w:space="0" w:color="auto"/>
                                    <w:bottom w:val="none" w:sz="0" w:space="0" w:color="auto"/>
                                    <w:right w:val="none" w:sz="0" w:space="0" w:color="auto"/>
                                  </w:divBdr>
                                </w:div>
                                <w:div w:id="863518510">
                                  <w:marLeft w:val="0"/>
                                  <w:marRight w:val="0"/>
                                  <w:marTop w:val="0"/>
                                  <w:marBottom w:val="240"/>
                                  <w:divBdr>
                                    <w:top w:val="none" w:sz="0" w:space="0" w:color="auto"/>
                                    <w:left w:val="none" w:sz="0" w:space="0" w:color="auto"/>
                                    <w:bottom w:val="none" w:sz="0" w:space="0" w:color="auto"/>
                                    <w:right w:val="none" w:sz="0" w:space="0" w:color="auto"/>
                                  </w:divBdr>
                                </w:div>
                                <w:div w:id="877547293">
                                  <w:marLeft w:val="0"/>
                                  <w:marRight w:val="0"/>
                                  <w:marTop w:val="0"/>
                                  <w:marBottom w:val="120"/>
                                  <w:divBdr>
                                    <w:top w:val="none" w:sz="0" w:space="0" w:color="auto"/>
                                    <w:left w:val="none" w:sz="0" w:space="0" w:color="auto"/>
                                    <w:bottom w:val="none" w:sz="0" w:space="0" w:color="auto"/>
                                    <w:right w:val="none" w:sz="0" w:space="0" w:color="auto"/>
                                  </w:divBdr>
                                </w:div>
                                <w:div w:id="965816227">
                                  <w:marLeft w:val="0"/>
                                  <w:marRight w:val="0"/>
                                  <w:marTop w:val="0"/>
                                  <w:marBottom w:val="120"/>
                                  <w:divBdr>
                                    <w:top w:val="none" w:sz="0" w:space="0" w:color="auto"/>
                                    <w:left w:val="none" w:sz="0" w:space="0" w:color="auto"/>
                                    <w:bottom w:val="none" w:sz="0" w:space="0" w:color="auto"/>
                                    <w:right w:val="none" w:sz="0" w:space="0" w:color="auto"/>
                                  </w:divBdr>
                                </w:div>
                                <w:div w:id="1036662971">
                                  <w:marLeft w:val="0"/>
                                  <w:marRight w:val="0"/>
                                  <w:marTop w:val="0"/>
                                  <w:marBottom w:val="120"/>
                                  <w:divBdr>
                                    <w:top w:val="none" w:sz="0" w:space="0" w:color="auto"/>
                                    <w:left w:val="none" w:sz="0" w:space="0" w:color="auto"/>
                                    <w:bottom w:val="none" w:sz="0" w:space="0" w:color="auto"/>
                                    <w:right w:val="none" w:sz="0" w:space="0" w:color="auto"/>
                                  </w:divBdr>
                                </w:div>
                                <w:div w:id="1088845908">
                                  <w:marLeft w:val="0"/>
                                  <w:marRight w:val="0"/>
                                  <w:marTop w:val="0"/>
                                  <w:marBottom w:val="120"/>
                                  <w:divBdr>
                                    <w:top w:val="none" w:sz="0" w:space="0" w:color="auto"/>
                                    <w:left w:val="none" w:sz="0" w:space="0" w:color="auto"/>
                                    <w:bottom w:val="none" w:sz="0" w:space="0" w:color="auto"/>
                                    <w:right w:val="none" w:sz="0" w:space="0" w:color="auto"/>
                                  </w:divBdr>
                                </w:div>
                                <w:div w:id="1408265325">
                                  <w:marLeft w:val="0"/>
                                  <w:marRight w:val="0"/>
                                  <w:marTop w:val="0"/>
                                  <w:marBottom w:val="120"/>
                                  <w:divBdr>
                                    <w:top w:val="none" w:sz="0" w:space="0" w:color="auto"/>
                                    <w:left w:val="none" w:sz="0" w:space="0" w:color="auto"/>
                                    <w:bottom w:val="none" w:sz="0" w:space="0" w:color="auto"/>
                                    <w:right w:val="none" w:sz="0" w:space="0" w:color="auto"/>
                                  </w:divBdr>
                                </w:div>
                                <w:div w:id="1492715911">
                                  <w:marLeft w:val="0"/>
                                  <w:marRight w:val="0"/>
                                  <w:marTop w:val="0"/>
                                  <w:marBottom w:val="240"/>
                                  <w:divBdr>
                                    <w:top w:val="none" w:sz="0" w:space="0" w:color="auto"/>
                                    <w:left w:val="none" w:sz="0" w:space="0" w:color="auto"/>
                                    <w:bottom w:val="none" w:sz="0" w:space="0" w:color="auto"/>
                                    <w:right w:val="none" w:sz="0" w:space="0" w:color="auto"/>
                                  </w:divBdr>
                                </w:div>
                                <w:div w:id="1817066358">
                                  <w:marLeft w:val="0"/>
                                  <w:marRight w:val="0"/>
                                  <w:marTop w:val="0"/>
                                  <w:marBottom w:val="120"/>
                                  <w:divBdr>
                                    <w:top w:val="none" w:sz="0" w:space="0" w:color="auto"/>
                                    <w:left w:val="none" w:sz="0" w:space="0" w:color="auto"/>
                                    <w:bottom w:val="none" w:sz="0" w:space="0" w:color="auto"/>
                                    <w:right w:val="none" w:sz="0" w:space="0" w:color="auto"/>
                                  </w:divBdr>
                                </w:div>
                                <w:div w:id="1984460459">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00849421">
          <w:marLeft w:val="0"/>
          <w:marRight w:val="0"/>
          <w:marTop w:val="30"/>
          <w:marBottom w:val="30"/>
          <w:divBdr>
            <w:top w:val="none" w:sz="0" w:space="0" w:color="auto"/>
            <w:left w:val="none" w:sz="0" w:space="0" w:color="auto"/>
            <w:bottom w:val="none" w:sz="0" w:space="0" w:color="auto"/>
            <w:right w:val="none" w:sz="0" w:space="0" w:color="auto"/>
          </w:divBdr>
          <w:divsChild>
            <w:div w:id="450824964">
              <w:marLeft w:val="0"/>
              <w:marRight w:val="0"/>
              <w:marTop w:val="0"/>
              <w:marBottom w:val="360"/>
              <w:divBdr>
                <w:top w:val="none" w:sz="0" w:space="0" w:color="auto"/>
                <w:left w:val="none" w:sz="0" w:space="0" w:color="auto"/>
                <w:bottom w:val="none" w:sz="0" w:space="0" w:color="auto"/>
                <w:right w:val="none" w:sz="0" w:space="0" w:color="auto"/>
              </w:divBdr>
              <w:divsChild>
                <w:div w:id="1522011154">
                  <w:marLeft w:val="0"/>
                  <w:marRight w:val="0"/>
                  <w:marTop w:val="0"/>
                  <w:marBottom w:val="0"/>
                  <w:divBdr>
                    <w:top w:val="none" w:sz="0" w:space="0" w:color="auto"/>
                    <w:left w:val="none" w:sz="0" w:space="0" w:color="auto"/>
                    <w:bottom w:val="none" w:sz="0" w:space="0" w:color="auto"/>
                    <w:right w:val="none" w:sz="0" w:space="0" w:color="auto"/>
                  </w:divBdr>
                </w:div>
                <w:div w:id="1573156888">
                  <w:marLeft w:val="-60"/>
                  <w:marRight w:val="-60"/>
                  <w:marTop w:val="0"/>
                  <w:marBottom w:val="60"/>
                  <w:divBdr>
                    <w:top w:val="none" w:sz="0" w:space="0" w:color="auto"/>
                    <w:left w:val="none" w:sz="0" w:space="0" w:color="auto"/>
                    <w:bottom w:val="none" w:sz="0" w:space="0" w:color="auto"/>
                    <w:right w:val="none" w:sz="0" w:space="0" w:color="auto"/>
                  </w:divBdr>
                  <w:divsChild>
                    <w:div w:id="778717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0666056">
          <w:marLeft w:val="0"/>
          <w:marRight w:val="0"/>
          <w:marTop w:val="30"/>
          <w:marBottom w:val="0"/>
          <w:divBdr>
            <w:top w:val="none" w:sz="0" w:space="0" w:color="auto"/>
            <w:left w:val="none" w:sz="0" w:space="0" w:color="auto"/>
            <w:bottom w:val="none" w:sz="0" w:space="0" w:color="auto"/>
            <w:right w:val="none" w:sz="0" w:space="0" w:color="auto"/>
          </w:divBdr>
          <w:divsChild>
            <w:div w:id="2093701738">
              <w:marLeft w:val="0"/>
              <w:marRight w:val="0"/>
              <w:marTop w:val="0"/>
              <w:marBottom w:val="0"/>
              <w:divBdr>
                <w:top w:val="none" w:sz="0" w:space="0" w:color="auto"/>
                <w:left w:val="none" w:sz="0" w:space="0" w:color="auto"/>
                <w:bottom w:val="none" w:sz="0" w:space="0" w:color="auto"/>
                <w:right w:val="none" w:sz="0" w:space="0" w:color="auto"/>
              </w:divBdr>
              <w:divsChild>
                <w:div w:id="348067588">
                  <w:marLeft w:val="0"/>
                  <w:marRight w:val="0"/>
                  <w:marTop w:val="0"/>
                  <w:marBottom w:val="0"/>
                  <w:divBdr>
                    <w:top w:val="none" w:sz="0" w:space="0" w:color="auto"/>
                    <w:left w:val="none" w:sz="0" w:space="0" w:color="auto"/>
                    <w:bottom w:val="none" w:sz="0" w:space="0" w:color="auto"/>
                    <w:right w:val="none" w:sz="0" w:space="0" w:color="auto"/>
                  </w:divBdr>
                  <w:divsChild>
                    <w:div w:id="449472566">
                      <w:marLeft w:val="0"/>
                      <w:marRight w:val="0"/>
                      <w:marTop w:val="0"/>
                      <w:marBottom w:val="0"/>
                      <w:divBdr>
                        <w:top w:val="none" w:sz="0" w:space="0" w:color="auto"/>
                        <w:left w:val="none" w:sz="0" w:space="0" w:color="auto"/>
                        <w:bottom w:val="none" w:sz="0" w:space="0" w:color="auto"/>
                        <w:right w:val="none" w:sz="0" w:space="0" w:color="auto"/>
                      </w:divBdr>
                      <w:divsChild>
                        <w:div w:id="2030569997">
                          <w:marLeft w:val="0"/>
                          <w:marRight w:val="0"/>
                          <w:marTop w:val="0"/>
                          <w:marBottom w:val="0"/>
                          <w:divBdr>
                            <w:top w:val="none" w:sz="0" w:space="0" w:color="auto"/>
                            <w:left w:val="none" w:sz="0" w:space="0" w:color="auto"/>
                            <w:bottom w:val="none" w:sz="0" w:space="0" w:color="auto"/>
                            <w:right w:val="none" w:sz="0" w:space="0" w:color="auto"/>
                          </w:divBdr>
                          <w:divsChild>
                            <w:div w:id="2076389669">
                              <w:marLeft w:val="0"/>
                              <w:marRight w:val="0"/>
                              <w:marTop w:val="0"/>
                              <w:marBottom w:val="0"/>
                              <w:divBdr>
                                <w:top w:val="none" w:sz="0" w:space="0" w:color="auto"/>
                                <w:left w:val="none" w:sz="0" w:space="0" w:color="auto"/>
                                <w:bottom w:val="none" w:sz="0" w:space="0" w:color="auto"/>
                                <w:right w:val="none" w:sz="0" w:space="0" w:color="auto"/>
                              </w:divBdr>
                              <w:divsChild>
                                <w:div w:id="37122899">
                                  <w:marLeft w:val="0"/>
                                  <w:marRight w:val="0"/>
                                  <w:marTop w:val="0"/>
                                  <w:marBottom w:val="120"/>
                                  <w:divBdr>
                                    <w:top w:val="none" w:sz="0" w:space="0" w:color="auto"/>
                                    <w:left w:val="none" w:sz="0" w:space="0" w:color="auto"/>
                                    <w:bottom w:val="none" w:sz="0" w:space="0" w:color="auto"/>
                                    <w:right w:val="none" w:sz="0" w:space="0" w:color="auto"/>
                                  </w:divBdr>
                                </w:div>
                                <w:div w:id="181476454">
                                  <w:marLeft w:val="0"/>
                                  <w:marRight w:val="0"/>
                                  <w:marTop w:val="0"/>
                                  <w:marBottom w:val="240"/>
                                  <w:divBdr>
                                    <w:top w:val="none" w:sz="0" w:space="0" w:color="auto"/>
                                    <w:left w:val="none" w:sz="0" w:space="0" w:color="auto"/>
                                    <w:bottom w:val="none" w:sz="0" w:space="0" w:color="auto"/>
                                    <w:right w:val="none" w:sz="0" w:space="0" w:color="auto"/>
                                  </w:divBdr>
                                </w:div>
                                <w:div w:id="290291087">
                                  <w:marLeft w:val="0"/>
                                  <w:marRight w:val="0"/>
                                  <w:marTop w:val="0"/>
                                  <w:marBottom w:val="120"/>
                                  <w:divBdr>
                                    <w:top w:val="none" w:sz="0" w:space="0" w:color="auto"/>
                                    <w:left w:val="none" w:sz="0" w:space="0" w:color="auto"/>
                                    <w:bottom w:val="none" w:sz="0" w:space="0" w:color="auto"/>
                                    <w:right w:val="none" w:sz="0" w:space="0" w:color="auto"/>
                                  </w:divBdr>
                                </w:div>
                                <w:div w:id="308873729">
                                  <w:marLeft w:val="0"/>
                                  <w:marRight w:val="0"/>
                                  <w:marTop w:val="0"/>
                                  <w:marBottom w:val="240"/>
                                  <w:divBdr>
                                    <w:top w:val="none" w:sz="0" w:space="0" w:color="auto"/>
                                    <w:left w:val="none" w:sz="0" w:space="0" w:color="auto"/>
                                    <w:bottom w:val="none" w:sz="0" w:space="0" w:color="auto"/>
                                    <w:right w:val="none" w:sz="0" w:space="0" w:color="auto"/>
                                  </w:divBdr>
                                </w:div>
                                <w:div w:id="369964295">
                                  <w:marLeft w:val="0"/>
                                  <w:marRight w:val="0"/>
                                  <w:marTop w:val="0"/>
                                  <w:marBottom w:val="240"/>
                                  <w:divBdr>
                                    <w:top w:val="none" w:sz="0" w:space="0" w:color="auto"/>
                                    <w:left w:val="none" w:sz="0" w:space="0" w:color="auto"/>
                                    <w:bottom w:val="none" w:sz="0" w:space="0" w:color="auto"/>
                                    <w:right w:val="none" w:sz="0" w:space="0" w:color="auto"/>
                                  </w:divBdr>
                                </w:div>
                                <w:div w:id="576091020">
                                  <w:marLeft w:val="0"/>
                                  <w:marRight w:val="0"/>
                                  <w:marTop w:val="0"/>
                                  <w:marBottom w:val="240"/>
                                  <w:divBdr>
                                    <w:top w:val="none" w:sz="0" w:space="0" w:color="auto"/>
                                    <w:left w:val="none" w:sz="0" w:space="0" w:color="auto"/>
                                    <w:bottom w:val="none" w:sz="0" w:space="0" w:color="auto"/>
                                    <w:right w:val="none" w:sz="0" w:space="0" w:color="auto"/>
                                  </w:divBdr>
                                </w:div>
                                <w:div w:id="697245834">
                                  <w:marLeft w:val="0"/>
                                  <w:marRight w:val="0"/>
                                  <w:marTop w:val="0"/>
                                  <w:marBottom w:val="120"/>
                                  <w:divBdr>
                                    <w:top w:val="none" w:sz="0" w:space="0" w:color="auto"/>
                                    <w:left w:val="none" w:sz="0" w:space="0" w:color="auto"/>
                                    <w:bottom w:val="none" w:sz="0" w:space="0" w:color="auto"/>
                                    <w:right w:val="none" w:sz="0" w:space="0" w:color="auto"/>
                                  </w:divBdr>
                                </w:div>
                                <w:div w:id="996112671">
                                  <w:marLeft w:val="0"/>
                                  <w:marRight w:val="0"/>
                                  <w:marTop w:val="0"/>
                                  <w:marBottom w:val="120"/>
                                  <w:divBdr>
                                    <w:top w:val="none" w:sz="0" w:space="0" w:color="auto"/>
                                    <w:left w:val="none" w:sz="0" w:space="0" w:color="auto"/>
                                    <w:bottom w:val="none" w:sz="0" w:space="0" w:color="auto"/>
                                    <w:right w:val="none" w:sz="0" w:space="0" w:color="auto"/>
                                  </w:divBdr>
                                </w:div>
                                <w:div w:id="1023557442">
                                  <w:marLeft w:val="0"/>
                                  <w:marRight w:val="0"/>
                                  <w:marTop w:val="0"/>
                                  <w:marBottom w:val="120"/>
                                  <w:divBdr>
                                    <w:top w:val="none" w:sz="0" w:space="0" w:color="auto"/>
                                    <w:left w:val="none" w:sz="0" w:space="0" w:color="auto"/>
                                    <w:bottom w:val="none" w:sz="0" w:space="0" w:color="auto"/>
                                    <w:right w:val="none" w:sz="0" w:space="0" w:color="auto"/>
                                  </w:divBdr>
                                </w:div>
                                <w:div w:id="1068919069">
                                  <w:marLeft w:val="0"/>
                                  <w:marRight w:val="0"/>
                                  <w:marTop w:val="0"/>
                                  <w:marBottom w:val="120"/>
                                  <w:divBdr>
                                    <w:top w:val="none" w:sz="0" w:space="0" w:color="auto"/>
                                    <w:left w:val="none" w:sz="0" w:space="0" w:color="auto"/>
                                    <w:bottom w:val="none" w:sz="0" w:space="0" w:color="auto"/>
                                    <w:right w:val="none" w:sz="0" w:space="0" w:color="auto"/>
                                  </w:divBdr>
                                </w:div>
                                <w:div w:id="1069428448">
                                  <w:marLeft w:val="0"/>
                                  <w:marRight w:val="0"/>
                                  <w:marTop w:val="0"/>
                                  <w:marBottom w:val="120"/>
                                  <w:divBdr>
                                    <w:top w:val="none" w:sz="0" w:space="0" w:color="auto"/>
                                    <w:left w:val="none" w:sz="0" w:space="0" w:color="auto"/>
                                    <w:bottom w:val="none" w:sz="0" w:space="0" w:color="auto"/>
                                    <w:right w:val="none" w:sz="0" w:space="0" w:color="auto"/>
                                  </w:divBdr>
                                </w:div>
                                <w:div w:id="1089277613">
                                  <w:marLeft w:val="0"/>
                                  <w:marRight w:val="0"/>
                                  <w:marTop w:val="0"/>
                                  <w:marBottom w:val="120"/>
                                  <w:divBdr>
                                    <w:top w:val="none" w:sz="0" w:space="0" w:color="auto"/>
                                    <w:left w:val="none" w:sz="0" w:space="0" w:color="auto"/>
                                    <w:bottom w:val="none" w:sz="0" w:space="0" w:color="auto"/>
                                    <w:right w:val="none" w:sz="0" w:space="0" w:color="auto"/>
                                  </w:divBdr>
                                </w:div>
                                <w:div w:id="1102799529">
                                  <w:marLeft w:val="0"/>
                                  <w:marRight w:val="0"/>
                                  <w:marTop w:val="0"/>
                                  <w:marBottom w:val="240"/>
                                  <w:divBdr>
                                    <w:top w:val="none" w:sz="0" w:space="0" w:color="auto"/>
                                    <w:left w:val="none" w:sz="0" w:space="0" w:color="auto"/>
                                    <w:bottom w:val="none" w:sz="0" w:space="0" w:color="auto"/>
                                    <w:right w:val="none" w:sz="0" w:space="0" w:color="auto"/>
                                  </w:divBdr>
                                </w:div>
                                <w:div w:id="1138111483">
                                  <w:marLeft w:val="0"/>
                                  <w:marRight w:val="0"/>
                                  <w:marTop w:val="0"/>
                                  <w:marBottom w:val="120"/>
                                  <w:divBdr>
                                    <w:top w:val="none" w:sz="0" w:space="0" w:color="auto"/>
                                    <w:left w:val="none" w:sz="0" w:space="0" w:color="auto"/>
                                    <w:bottom w:val="none" w:sz="0" w:space="0" w:color="auto"/>
                                    <w:right w:val="none" w:sz="0" w:space="0" w:color="auto"/>
                                  </w:divBdr>
                                </w:div>
                                <w:div w:id="1236621489">
                                  <w:marLeft w:val="0"/>
                                  <w:marRight w:val="0"/>
                                  <w:marTop w:val="0"/>
                                  <w:marBottom w:val="120"/>
                                  <w:divBdr>
                                    <w:top w:val="none" w:sz="0" w:space="0" w:color="auto"/>
                                    <w:left w:val="none" w:sz="0" w:space="0" w:color="auto"/>
                                    <w:bottom w:val="none" w:sz="0" w:space="0" w:color="auto"/>
                                    <w:right w:val="none" w:sz="0" w:space="0" w:color="auto"/>
                                  </w:divBdr>
                                </w:div>
                                <w:div w:id="1262757512">
                                  <w:marLeft w:val="0"/>
                                  <w:marRight w:val="0"/>
                                  <w:marTop w:val="0"/>
                                  <w:marBottom w:val="120"/>
                                  <w:divBdr>
                                    <w:top w:val="none" w:sz="0" w:space="0" w:color="auto"/>
                                    <w:left w:val="none" w:sz="0" w:space="0" w:color="auto"/>
                                    <w:bottom w:val="none" w:sz="0" w:space="0" w:color="auto"/>
                                    <w:right w:val="none" w:sz="0" w:space="0" w:color="auto"/>
                                  </w:divBdr>
                                </w:div>
                                <w:div w:id="1327127871">
                                  <w:marLeft w:val="0"/>
                                  <w:marRight w:val="0"/>
                                  <w:marTop w:val="0"/>
                                  <w:marBottom w:val="120"/>
                                  <w:divBdr>
                                    <w:top w:val="none" w:sz="0" w:space="0" w:color="auto"/>
                                    <w:left w:val="none" w:sz="0" w:space="0" w:color="auto"/>
                                    <w:bottom w:val="none" w:sz="0" w:space="0" w:color="auto"/>
                                    <w:right w:val="none" w:sz="0" w:space="0" w:color="auto"/>
                                  </w:divBdr>
                                </w:div>
                                <w:div w:id="1338270857">
                                  <w:marLeft w:val="0"/>
                                  <w:marRight w:val="0"/>
                                  <w:marTop w:val="0"/>
                                  <w:marBottom w:val="120"/>
                                  <w:divBdr>
                                    <w:top w:val="none" w:sz="0" w:space="0" w:color="auto"/>
                                    <w:left w:val="none" w:sz="0" w:space="0" w:color="auto"/>
                                    <w:bottom w:val="none" w:sz="0" w:space="0" w:color="auto"/>
                                    <w:right w:val="none" w:sz="0" w:space="0" w:color="auto"/>
                                  </w:divBdr>
                                </w:div>
                                <w:div w:id="1388794711">
                                  <w:marLeft w:val="0"/>
                                  <w:marRight w:val="0"/>
                                  <w:marTop w:val="0"/>
                                  <w:marBottom w:val="120"/>
                                  <w:divBdr>
                                    <w:top w:val="none" w:sz="0" w:space="0" w:color="auto"/>
                                    <w:left w:val="none" w:sz="0" w:space="0" w:color="auto"/>
                                    <w:bottom w:val="none" w:sz="0" w:space="0" w:color="auto"/>
                                    <w:right w:val="none" w:sz="0" w:space="0" w:color="auto"/>
                                  </w:divBdr>
                                </w:div>
                                <w:div w:id="1481189337">
                                  <w:marLeft w:val="0"/>
                                  <w:marRight w:val="0"/>
                                  <w:marTop w:val="0"/>
                                  <w:marBottom w:val="120"/>
                                  <w:divBdr>
                                    <w:top w:val="none" w:sz="0" w:space="0" w:color="auto"/>
                                    <w:left w:val="none" w:sz="0" w:space="0" w:color="auto"/>
                                    <w:bottom w:val="none" w:sz="0" w:space="0" w:color="auto"/>
                                    <w:right w:val="none" w:sz="0" w:space="0" w:color="auto"/>
                                  </w:divBdr>
                                </w:div>
                                <w:div w:id="1567762902">
                                  <w:marLeft w:val="0"/>
                                  <w:marRight w:val="0"/>
                                  <w:marTop w:val="0"/>
                                  <w:marBottom w:val="120"/>
                                  <w:divBdr>
                                    <w:top w:val="none" w:sz="0" w:space="0" w:color="auto"/>
                                    <w:left w:val="none" w:sz="0" w:space="0" w:color="auto"/>
                                    <w:bottom w:val="none" w:sz="0" w:space="0" w:color="auto"/>
                                    <w:right w:val="none" w:sz="0" w:space="0" w:color="auto"/>
                                  </w:divBdr>
                                </w:div>
                                <w:div w:id="1589266018">
                                  <w:marLeft w:val="0"/>
                                  <w:marRight w:val="0"/>
                                  <w:marTop w:val="0"/>
                                  <w:marBottom w:val="120"/>
                                  <w:divBdr>
                                    <w:top w:val="none" w:sz="0" w:space="0" w:color="auto"/>
                                    <w:left w:val="none" w:sz="0" w:space="0" w:color="auto"/>
                                    <w:bottom w:val="none" w:sz="0" w:space="0" w:color="auto"/>
                                    <w:right w:val="none" w:sz="0" w:space="0" w:color="auto"/>
                                  </w:divBdr>
                                </w:div>
                                <w:div w:id="1590698894">
                                  <w:marLeft w:val="0"/>
                                  <w:marRight w:val="0"/>
                                  <w:marTop w:val="0"/>
                                  <w:marBottom w:val="120"/>
                                  <w:divBdr>
                                    <w:top w:val="none" w:sz="0" w:space="0" w:color="auto"/>
                                    <w:left w:val="none" w:sz="0" w:space="0" w:color="auto"/>
                                    <w:bottom w:val="none" w:sz="0" w:space="0" w:color="auto"/>
                                    <w:right w:val="none" w:sz="0" w:space="0" w:color="auto"/>
                                  </w:divBdr>
                                </w:div>
                                <w:div w:id="193150703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 w:id="1345594531">
                      <w:marLeft w:val="-60"/>
                      <w:marRight w:val="-60"/>
                      <w:marTop w:val="0"/>
                      <w:marBottom w:val="60"/>
                      <w:divBdr>
                        <w:top w:val="none" w:sz="0" w:space="0" w:color="auto"/>
                        <w:left w:val="none" w:sz="0" w:space="0" w:color="auto"/>
                        <w:bottom w:val="none" w:sz="0" w:space="0" w:color="auto"/>
                        <w:right w:val="none" w:sz="0" w:space="0" w:color="auto"/>
                      </w:divBdr>
                      <w:divsChild>
                        <w:div w:id="578515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79595619">
      <w:bodyDiv w:val="1"/>
      <w:marLeft w:val="0"/>
      <w:marRight w:val="0"/>
      <w:marTop w:val="0"/>
      <w:marBottom w:val="0"/>
      <w:divBdr>
        <w:top w:val="none" w:sz="0" w:space="0" w:color="auto"/>
        <w:left w:val="none" w:sz="0" w:space="0" w:color="auto"/>
        <w:bottom w:val="none" w:sz="0" w:space="0" w:color="auto"/>
        <w:right w:val="none" w:sz="0" w:space="0" w:color="auto"/>
      </w:divBdr>
      <w:divsChild>
        <w:div w:id="132260842">
          <w:marLeft w:val="0"/>
          <w:marRight w:val="0"/>
          <w:marTop w:val="0"/>
          <w:marBottom w:val="120"/>
          <w:divBdr>
            <w:top w:val="none" w:sz="0" w:space="0" w:color="auto"/>
            <w:left w:val="none" w:sz="0" w:space="0" w:color="auto"/>
            <w:bottom w:val="none" w:sz="0" w:space="0" w:color="auto"/>
            <w:right w:val="none" w:sz="0" w:space="0" w:color="auto"/>
          </w:divBdr>
        </w:div>
        <w:div w:id="951782803">
          <w:marLeft w:val="0"/>
          <w:marRight w:val="0"/>
          <w:marTop w:val="0"/>
          <w:marBottom w:val="120"/>
          <w:divBdr>
            <w:top w:val="none" w:sz="0" w:space="0" w:color="auto"/>
            <w:left w:val="none" w:sz="0" w:space="0" w:color="auto"/>
            <w:bottom w:val="none" w:sz="0" w:space="0" w:color="auto"/>
            <w:right w:val="none" w:sz="0" w:space="0" w:color="auto"/>
          </w:divBdr>
        </w:div>
        <w:div w:id="1192525332">
          <w:marLeft w:val="0"/>
          <w:marRight w:val="0"/>
          <w:marTop w:val="0"/>
          <w:marBottom w:val="120"/>
          <w:divBdr>
            <w:top w:val="none" w:sz="0" w:space="0" w:color="auto"/>
            <w:left w:val="none" w:sz="0" w:space="0" w:color="auto"/>
            <w:bottom w:val="none" w:sz="0" w:space="0" w:color="auto"/>
            <w:right w:val="none" w:sz="0" w:space="0" w:color="auto"/>
          </w:divBdr>
        </w:div>
        <w:div w:id="1366522858">
          <w:marLeft w:val="0"/>
          <w:marRight w:val="0"/>
          <w:marTop w:val="0"/>
          <w:marBottom w:val="120"/>
          <w:divBdr>
            <w:top w:val="none" w:sz="0" w:space="0" w:color="auto"/>
            <w:left w:val="none" w:sz="0" w:space="0" w:color="auto"/>
            <w:bottom w:val="none" w:sz="0" w:space="0" w:color="auto"/>
            <w:right w:val="none" w:sz="0" w:space="0" w:color="auto"/>
          </w:divBdr>
        </w:div>
        <w:div w:id="1411659710">
          <w:marLeft w:val="0"/>
          <w:marRight w:val="0"/>
          <w:marTop w:val="0"/>
          <w:marBottom w:val="120"/>
          <w:divBdr>
            <w:top w:val="none" w:sz="0" w:space="0" w:color="auto"/>
            <w:left w:val="none" w:sz="0" w:space="0" w:color="auto"/>
            <w:bottom w:val="none" w:sz="0" w:space="0" w:color="auto"/>
            <w:right w:val="none" w:sz="0" w:space="0" w:color="auto"/>
          </w:divBdr>
        </w:div>
        <w:div w:id="1609003722">
          <w:marLeft w:val="0"/>
          <w:marRight w:val="0"/>
          <w:marTop w:val="0"/>
          <w:marBottom w:val="120"/>
          <w:divBdr>
            <w:top w:val="none" w:sz="0" w:space="0" w:color="auto"/>
            <w:left w:val="none" w:sz="0" w:space="0" w:color="auto"/>
            <w:bottom w:val="none" w:sz="0" w:space="0" w:color="auto"/>
            <w:right w:val="none" w:sz="0" w:space="0" w:color="auto"/>
          </w:divBdr>
        </w:div>
        <w:div w:id="2145465084">
          <w:marLeft w:val="0"/>
          <w:marRight w:val="0"/>
          <w:marTop w:val="0"/>
          <w:marBottom w:val="120"/>
          <w:divBdr>
            <w:top w:val="none" w:sz="0" w:space="0" w:color="auto"/>
            <w:left w:val="none" w:sz="0" w:space="0" w:color="auto"/>
            <w:bottom w:val="none" w:sz="0" w:space="0" w:color="auto"/>
            <w:right w:val="none" w:sz="0" w:space="0" w:color="auto"/>
          </w:divBdr>
        </w:div>
      </w:divsChild>
    </w:div>
    <w:div w:id="1782916395">
      <w:bodyDiv w:val="1"/>
      <w:marLeft w:val="0"/>
      <w:marRight w:val="0"/>
      <w:marTop w:val="0"/>
      <w:marBottom w:val="0"/>
      <w:divBdr>
        <w:top w:val="none" w:sz="0" w:space="0" w:color="auto"/>
        <w:left w:val="none" w:sz="0" w:space="0" w:color="auto"/>
        <w:bottom w:val="none" w:sz="0" w:space="0" w:color="auto"/>
        <w:right w:val="none" w:sz="0" w:space="0" w:color="auto"/>
      </w:divBdr>
    </w:div>
    <w:div w:id="1787381029">
      <w:bodyDiv w:val="1"/>
      <w:marLeft w:val="0"/>
      <w:marRight w:val="0"/>
      <w:marTop w:val="0"/>
      <w:marBottom w:val="0"/>
      <w:divBdr>
        <w:top w:val="none" w:sz="0" w:space="0" w:color="auto"/>
        <w:left w:val="none" w:sz="0" w:space="0" w:color="auto"/>
        <w:bottom w:val="none" w:sz="0" w:space="0" w:color="auto"/>
        <w:right w:val="none" w:sz="0" w:space="0" w:color="auto"/>
      </w:divBdr>
      <w:divsChild>
        <w:div w:id="381559479">
          <w:marLeft w:val="446"/>
          <w:marRight w:val="0"/>
          <w:marTop w:val="0"/>
          <w:marBottom w:val="0"/>
          <w:divBdr>
            <w:top w:val="none" w:sz="0" w:space="0" w:color="auto"/>
            <w:left w:val="none" w:sz="0" w:space="0" w:color="auto"/>
            <w:bottom w:val="none" w:sz="0" w:space="0" w:color="auto"/>
            <w:right w:val="none" w:sz="0" w:space="0" w:color="auto"/>
          </w:divBdr>
        </w:div>
      </w:divsChild>
    </w:div>
    <w:div w:id="1800873530">
      <w:bodyDiv w:val="1"/>
      <w:marLeft w:val="0"/>
      <w:marRight w:val="0"/>
      <w:marTop w:val="0"/>
      <w:marBottom w:val="0"/>
      <w:divBdr>
        <w:top w:val="none" w:sz="0" w:space="0" w:color="auto"/>
        <w:left w:val="none" w:sz="0" w:space="0" w:color="auto"/>
        <w:bottom w:val="none" w:sz="0" w:space="0" w:color="auto"/>
        <w:right w:val="none" w:sz="0" w:space="0" w:color="auto"/>
      </w:divBdr>
    </w:div>
    <w:div w:id="1831557903">
      <w:bodyDiv w:val="1"/>
      <w:marLeft w:val="0"/>
      <w:marRight w:val="0"/>
      <w:marTop w:val="0"/>
      <w:marBottom w:val="0"/>
      <w:divBdr>
        <w:top w:val="none" w:sz="0" w:space="0" w:color="auto"/>
        <w:left w:val="none" w:sz="0" w:space="0" w:color="auto"/>
        <w:bottom w:val="none" w:sz="0" w:space="0" w:color="auto"/>
        <w:right w:val="none" w:sz="0" w:space="0" w:color="auto"/>
      </w:divBdr>
    </w:div>
    <w:div w:id="1843347488">
      <w:bodyDiv w:val="1"/>
      <w:marLeft w:val="0"/>
      <w:marRight w:val="0"/>
      <w:marTop w:val="0"/>
      <w:marBottom w:val="0"/>
      <w:divBdr>
        <w:top w:val="none" w:sz="0" w:space="0" w:color="auto"/>
        <w:left w:val="none" w:sz="0" w:space="0" w:color="auto"/>
        <w:bottom w:val="none" w:sz="0" w:space="0" w:color="auto"/>
        <w:right w:val="none" w:sz="0" w:space="0" w:color="auto"/>
      </w:divBdr>
    </w:div>
    <w:div w:id="1974367734">
      <w:bodyDiv w:val="1"/>
      <w:marLeft w:val="0"/>
      <w:marRight w:val="0"/>
      <w:marTop w:val="0"/>
      <w:marBottom w:val="0"/>
      <w:divBdr>
        <w:top w:val="none" w:sz="0" w:space="0" w:color="auto"/>
        <w:left w:val="none" w:sz="0" w:space="0" w:color="auto"/>
        <w:bottom w:val="none" w:sz="0" w:space="0" w:color="auto"/>
        <w:right w:val="none" w:sz="0" w:space="0" w:color="auto"/>
      </w:divBdr>
    </w:div>
    <w:div w:id="2046560620">
      <w:bodyDiv w:val="1"/>
      <w:marLeft w:val="0"/>
      <w:marRight w:val="0"/>
      <w:marTop w:val="0"/>
      <w:marBottom w:val="0"/>
      <w:divBdr>
        <w:top w:val="none" w:sz="0" w:space="0" w:color="auto"/>
        <w:left w:val="none" w:sz="0" w:space="0" w:color="auto"/>
        <w:bottom w:val="none" w:sz="0" w:space="0" w:color="auto"/>
        <w:right w:val="none" w:sz="0" w:space="0" w:color="auto"/>
      </w:divBdr>
    </w:div>
    <w:div w:id="20786977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fontTable" Target="fontTable.xml" Id="rId18"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footer" Target="footer3.xml" Id="rId17" /><Relationship Type="http://schemas.openxmlformats.org/officeDocument/2006/relationships/customXml" Target="../customXml/item2.xml" Id="rId2" /><Relationship Type="http://schemas.openxmlformats.org/officeDocument/2006/relationships/footer" Target="footer2.xml" Id="rId16"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numbering" Target="numbering.xml" Id="rId5" /><Relationship Type="http://schemas.openxmlformats.org/officeDocument/2006/relationships/footer" Target="footer1.xml" Id="rId15" /><Relationship Type="http://schemas.openxmlformats.org/officeDocument/2006/relationships/endnotes" Target="endnotes.xml" Id="rId10" /><Relationship Type="http://schemas.openxmlformats.org/officeDocument/2006/relationships/theme" Target="theme/theme1.xml" Id="rId19"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header" Target="header1.xml" Id="rId14" /><Relationship Type="http://schemas.microsoft.com/office/2016/09/relationships/commentsIds" Target="commentsIds.xml" Id="R04046ee6106a438f" /><Relationship Type="http://schemas.microsoft.com/office/2011/relationships/commentsExtended" Target="commentsExtended.xml" Id="R723322c5bc004245" /><Relationship Type="http://schemas.microsoft.com/office/2011/relationships/people" Target="people.xml" Id="Rb8eccb06d6e4446b" /><Relationship Type="http://schemas.openxmlformats.org/officeDocument/2006/relationships/image" Target="/media/image4.png" Id="rId1614688978" /><Relationship Type="http://schemas.openxmlformats.org/officeDocument/2006/relationships/image" Target="/media/image6.png" Id="rId1009474144" /><Relationship Type="http://schemas.openxmlformats.org/officeDocument/2006/relationships/image" Target="/media/image7.png" Id="rId1791656508" /><Relationship Type="http://schemas.openxmlformats.org/officeDocument/2006/relationships/image" Target="/media/image8.png" Id="rId2142630834" /><Relationship Type="http://schemas.openxmlformats.org/officeDocument/2006/relationships/image" Target="/media/image9.png" Id="rId959597668" /><Relationship Type="http://schemas.openxmlformats.org/officeDocument/2006/relationships/image" Target="/media/imagea.png" Id="rId1001237284" /><Relationship Type="http://schemas.openxmlformats.org/officeDocument/2006/relationships/image" Target="/media/imageb.png" Id="rId185374646" /><Relationship Type="http://schemas.openxmlformats.org/officeDocument/2006/relationships/image" Target="/media/image10.png" Id="rId674694484" /><Relationship Type="http://schemas.openxmlformats.org/officeDocument/2006/relationships/image" Target="/media/image11.png" Id="rId432066102" /><Relationship Type="http://schemas.openxmlformats.org/officeDocument/2006/relationships/image" Target="/media/image17.png" Id="rId1605744570" /><Relationship Type="http://schemas.openxmlformats.org/officeDocument/2006/relationships/image" Target="/media/image18.png" Id="rId1515486827" /><Relationship Type="http://schemas.openxmlformats.org/officeDocument/2006/relationships/image" Target="/media/image19.png" Id="rId834132347" /><Relationship Type="http://schemas.openxmlformats.org/officeDocument/2006/relationships/image" Target="/media/image1a.png" Id="rId1433504850" /><Relationship Type="http://schemas.openxmlformats.org/officeDocument/2006/relationships/image" Target="/media/image12.png" Id="rId440473071" /><Relationship Type="http://schemas.openxmlformats.org/officeDocument/2006/relationships/image" Target="/media/image13.png" Id="rId2025396129" /><Relationship Type="http://schemas.openxmlformats.org/officeDocument/2006/relationships/image" Target="/media/image14.png" Id="rId1938925584" /><Relationship Type="http://schemas.openxmlformats.org/officeDocument/2006/relationships/image" Target="/media/image15.png" Id="rId1395063321" /><Relationship Type="http://schemas.openxmlformats.org/officeDocument/2006/relationships/image" Target="/media/image1c.png" Id="rId389171039" /><Relationship Type="http://schemas.openxmlformats.org/officeDocument/2006/relationships/image" Target="/media/image1d.png" Id="rId353883430" /><Relationship Type="http://schemas.openxmlformats.org/officeDocument/2006/relationships/image" Target="/media/image1e.png" Id="rId2118759851" /><Relationship Type="http://schemas.openxmlformats.org/officeDocument/2006/relationships/image" Target="/media/image20.png" Id="rId1726498641" /><Relationship Type="http://schemas.microsoft.com/office/2020/10/relationships/intelligence" Target="intelligence2.xml" Id="R4a9985c122214558" /></Relationships>
</file>

<file path=word/_rels/header1.xml.rels>&#65279;<?xml version="1.0" encoding="utf-8"?><Relationships xmlns="http://schemas.openxmlformats.org/package/2006/relationships"><Relationship Type="http://schemas.openxmlformats.org/officeDocument/2006/relationships/image" Target="/media/image16.png" Id="rId1014023303" /></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ebbieZelten\Downloads\CCAGlobal%20Documentation.dotx" TargetMode="External"/></Relationships>
</file>

<file path=word/theme/theme1.xml><?xml version="1.0" encoding="utf-8"?>
<a:theme xmlns:a="http://schemas.openxmlformats.org/drawingml/2006/main" xmlns:thm15="http://schemas.microsoft.com/office/thememl/2012/main" name="Office Theme">
  <a:themeElements>
    <a:clrScheme name="Custom 1">
      <a:dk1>
        <a:sysClr val="windowText" lastClr="000000"/>
      </a:dk1>
      <a:lt1>
        <a:sysClr val="window" lastClr="FFFFFF"/>
      </a:lt1>
      <a:dk2>
        <a:srgbClr val="005B97"/>
      </a:dk2>
      <a:lt2>
        <a:srgbClr val="E7E6E6"/>
      </a:lt2>
      <a:accent1>
        <a:srgbClr val="33AEFF"/>
      </a:accent1>
      <a:accent2>
        <a:srgbClr val="3CC878"/>
      </a:accent2>
      <a:accent3>
        <a:srgbClr val="D159DF"/>
      </a:accent3>
      <a:accent4>
        <a:srgbClr val="1E303C"/>
      </a:accent4>
      <a:accent5>
        <a:srgbClr val="E7E6E6"/>
      </a:accent5>
      <a:accent6>
        <a:srgbClr val="E7E6E6"/>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F57290105AB5CE47ACBCF0371D360B92" ma:contentTypeVersion="7" ma:contentTypeDescription="Create a new document." ma:contentTypeScope="" ma:versionID="70fc0bb61b4d9b32bd94d8d1370915f5">
  <xsd:schema xmlns:xsd="http://www.w3.org/2001/XMLSchema" xmlns:xs="http://www.w3.org/2001/XMLSchema" xmlns:p="http://schemas.microsoft.com/office/2006/metadata/properties" xmlns:ns2="24b2b455-feed-4a69-a8d5-133669412898" targetNamespace="http://schemas.microsoft.com/office/2006/metadata/properties" ma:root="true" ma:fieldsID="85dfc6d36773bd87cf17ccec7afa9d8a" ns2:_="">
    <xsd:import namespace="24b2b455-feed-4a69-a8d5-13366941289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4b2b455-feed-4a69-a8d5-13366941289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D2D03B8-FD53-4041-8BC9-8F5E0BBD64EA}">
  <ds:schemaRefs>
    <ds:schemaRef ds:uri="http://schemas.microsoft.com/office/2006/metadata/properties"/>
    <ds:schemaRef ds:uri="http://schemas.microsoft.com/office/infopath/2007/PartnerControls"/>
    <ds:schemaRef ds:uri="166a34ed-fb72-4e02-a0f1-0bdcf338d46b"/>
    <ds:schemaRef ds:uri="59635b77-9e48-47a1-a8ff-7f4eec0f5a4c"/>
  </ds:schemaRefs>
</ds:datastoreItem>
</file>

<file path=customXml/itemProps2.xml><?xml version="1.0" encoding="utf-8"?>
<ds:datastoreItem xmlns:ds="http://schemas.openxmlformats.org/officeDocument/2006/customXml" ds:itemID="{2A431911-7C6F-4335-9B37-B302025FF546}">
  <ds:schemaRefs>
    <ds:schemaRef ds:uri="http://schemas.openxmlformats.org/officeDocument/2006/bibliography"/>
  </ds:schemaRefs>
</ds:datastoreItem>
</file>

<file path=customXml/itemProps3.xml><?xml version="1.0" encoding="utf-8"?>
<ds:datastoreItem xmlns:ds="http://schemas.openxmlformats.org/officeDocument/2006/customXml" ds:itemID="{0129E26D-86DB-4F72-916B-ED7FB6F94CD9}"/>
</file>

<file path=customXml/itemProps4.xml><?xml version="1.0" encoding="utf-8"?>
<ds:datastoreItem xmlns:ds="http://schemas.openxmlformats.org/officeDocument/2006/customXml" ds:itemID="{DA0C6ABF-3299-4D09-BD4D-7CBEA46CF4DD}">
  <ds:schemaRefs>
    <ds:schemaRef ds:uri="http://schemas.microsoft.com/sharepoint/v3/contenttype/forms"/>
  </ds:schemaRefs>
</ds:datastoreItem>
</file>

<file path=docMetadata/LabelInfo.xml><?xml version="1.0" encoding="utf-8"?>
<clbl:labelList xmlns:clbl="http://schemas.microsoft.com/office/2020/mipLabelMetadata">
  <clbl:label id="{2fcc5063-f55c-4f40-b6b8-b845f6b3019f}" enabled="0" method="" siteId="{2fcc5063-f55c-4f40-b6b8-b845f6b3019f}" removed="1"/>
  <clbl:label id="{a78d0a50-47ed-4460-a961-b955158ac3e0}" enabled="1" method="Standard" siteId="{25ee13ae-a8a5-4bc2-bb23-aea90536fb0c}" contentBits="2" removed="0"/>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CCAGlobal Documentation.dotx</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Debbie Zelten</dc:creator>
  <keywords/>
  <dc:description/>
  <lastModifiedBy>Shakhnoza Akhmedova</lastModifiedBy>
  <revision>26</revision>
  <lastPrinted>2018-12-05T13:24:00.0000000Z</lastPrinted>
  <dcterms:created xsi:type="dcterms:W3CDTF">2026-01-20T22:02:00.0000000Z</dcterms:created>
  <dcterms:modified xsi:type="dcterms:W3CDTF">2026-01-26T17:50:32.1621204Z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0x010100F57290105AB5CE47ACBCF0371D360B92</vt:lpwstr>
  </property>
  <property fmtid="{D5CDD505-2E9C-101B-9397-08002B2CF9AE}" pid="3" name="AuthorIds_UIVersion_1536">
    <vt:lpwstr>57</vt:lpwstr>
  </property>
  <property fmtid="{D5CDD505-2E9C-101B-9397-08002B2CF9AE}" pid="4" name="MediaServiceImageTags">
    <vt:lpwstr/>
  </property>
  <property fmtid="{D5CDD505-2E9C-101B-9397-08002B2CF9AE}" pid="5" name="GrammarlyDocumentId">
    <vt:lpwstr>7af8579a94d1530d1affca0511be7205d9e4ee4e52237fde4c1992074f20d63e</vt:lpwstr>
  </property>
  <property fmtid="{D5CDD505-2E9C-101B-9397-08002B2CF9AE}" pid="6" name="ClassificationContentMarkingFooterShapeIds">
    <vt:lpwstr>6f56fd21,67625682,3f75fd92</vt:lpwstr>
  </property>
  <property fmtid="{D5CDD505-2E9C-101B-9397-08002B2CF9AE}" pid="7" name="ClassificationContentMarkingFooterFontProps">
    <vt:lpwstr>#000000,8,Aptos</vt:lpwstr>
  </property>
  <property fmtid="{D5CDD505-2E9C-101B-9397-08002B2CF9AE}" pid="8" name="ClassificationContentMarkingFooterText">
    <vt:lpwstr>Classified as Confidential</vt:lpwstr>
  </property>
</Properties>
</file>